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0AE76" w14:textId="65853B40" w:rsidR="00FD74A0" w:rsidRPr="00F429D3" w:rsidRDefault="00FD74A0" w:rsidP="00FD74A0">
      <w:pPr>
        <w:jc w:val="center"/>
      </w:pPr>
      <w:bookmarkStart w:id="0" w:name="_Hlk59468555"/>
      <w:bookmarkStart w:id="1" w:name="_Toc60146914"/>
      <w:bookmarkStart w:id="2" w:name="_Toc61633328"/>
      <w:bookmarkStart w:id="3" w:name="_Toc62577019"/>
      <w:r w:rsidRPr="00F429D3">
        <w:t>Министерство науки и высшего образования Российской Федерации</w:t>
      </w:r>
    </w:p>
    <w:p w14:paraId="7541999D" w14:textId="77777777" w:rsidR="00FD74A0" w:rsidRPr="00F429D3" w:rsidRDefault="00FD74A0" w:rsidP="00FD74A0">
      <w:pPr>
        <w:jc w:val="center"/>
      </w:pPr>
    </w:p>
    <w:p w14:paraId="70AF1770" w14:textId="77777777" w:rsidR="00FD74A0" w:rsidRPr="00F429D3" w:rsidRDefault="00FD74A0" w:rsidP="00FD74A0">
      <w:pPr>
        <w:jc w:val="center"/>
      </w:pPr>
      <w:r w:rsidRPr="00F429D3">
        <w:t xml:space="preserve">ФЕДЕРАЛЬНОЕ ГОСУДАРСТВЕННОЕ АВТОНОМНОЕ </w:t>
      </w:r>
    </w:p>
    <w:p w14:paraId="08232A30" w14:textId="77777777" w:rsidR="00FD74A0" w:rsidRPr="00F429D3" w:rsidRDefault="00FD74A0" w:rsidP="00FD74A0">
      <w:pPr>
        <w:jc w:val="center"/>
      </w:pPr>
      <w:r w:rsidRPr="00F429D3">
        <w:t xml:space="preserve">ОБРАЗОВАТЕЛЬНОЕ УЧРЕЖДЕНИЕ ВЫСШЕГО ОБРАЗОВАНИЯ </w:t>
      </w:r>
    </w:p>
    <w:p w14:paraId="481628B6" w14:textId="77777777" w:rsidR="00FD74A0" w:rsidRPr="00F429D3" w:rsidRDefault="00FD74A0" w:rsidP="00FD74A0">
      <w:pPr>
        <w:jc w:val="center"/>
      </w:pPr>
      <w:r w:rsidRPr="00F429D3">
        <w:t xml:space="preserve">«САМАРСКИЙ НАЦИОНАЛЬНЫЙ ИССЛЕДОВАТЕЛЬСКИЙ УНИВЕРСИТЕТ </w:t>
      </w:r>
      <w:r w:rsidRPr="00F429D3">
        <w:br/>
        <w:t>ИМЕНИ АКАДЕМИКА С.П. КОРОЛЕВА»</w:t>
      </w:r>
      <w:r w:rsidRPr="00F429D3">
        <w:br/>
        <w:t>(САМАРСКИЙ УНИВЕРСИТЕТ)</w:t>
      </w:r>
    </w:p>
    <w:p w14:paraId="1524AD94" w14:textId="77777777" w:rsidR="00FD74A0" w:rsidRPr="00F429D3" w:rsidRDefault="00FD74A0" w:rsidP="00FD74A0"/>
    <w:p w14:paraId="3B23C9FA" w14:textId="77777777" w:rsidR="00FD74A0" w:rsidRPr="00F429D3" w:rsidRDefault="00FD74A0" w:rsidP="00FD74A0"/>
    <w:p w14:paraId="67085309" w14:textId="77777777" w:rsidR="00FD74A0" w:rsidRDefault="00FD74A0" w:rsidP="00FD74A0"/>
    <w:p w14:paraId="45666A98" w14:textId="77777777" w:rsidR="00FD74A0" w:rsidRDefault="00FD74A0" w:rsidP="00FD74A0"/>
    <w:p w14:paraId="05141965" w14:textId="77777777" w:rsidR="00FD74A0" w:rsidRDefault="00FD74A0" w:rsidP="00FD74A0">
      <w:pPr>
        <w:jc w:val="center"/>
      </w:pPr>
      <w:r>
        <w:t>Институт информатики и кибернетики</w:t>
      </w:r>
    </w:p>
    <w:p w14:paraId="6F1EF8CD" w14:textId="77777777" w:rsidR="00FD74A0" w:rsidRDefault="00FD74A0" w:rsidP="00FD74A0"/>
    <w:p w14:paraId="123BCAC2" w14:textId="77777777" w:rsidR="00FD74A0" w:rsidRDefault="00FD74A0" w:rsidP="00FD74A0"/>
    <w:p w14:paraId="1ADE38BD" w14:textId="77777777" w:rsidR="00FD74A0" w:rsidRDefault="00FD74A0" w:rsidP="00FD74A0">
      <w:pPr>
        <w:jc w:val="center"/>
      </w:pPr>
      <w:r>
        <w:t>Кафедра технической кибернетики</w:t>
      </w:r>
    </w:p>
    <w:p w14:paraId="5A337058" w14:textId="77777777" w:rsidR="00FD74A0" w:rsidRPr="00F429D3" w:rsidRDefault="00FD74A0" w:rsidP="00FD74A0"/>
    <w:p w14:paraId="0269B6F7" w14:textId="77777777" w:rsidR="00FD74A0" w:rsidRPr="00F429D3" w:rsidRDefault="00FD74A0" w:rsidP="00FD74A0"/>
    <w:p w14:paraId="2C9CD0C9" w14:textId="77777777" w:rsidR="00FD74A0" w:rsidRPr="00F429D3" w:rsidRDefault="00FD74A0" w:rsidP="00FD74A0"/>
    <w:p w14:paraId="17028B90" w14:textId="77777777" w:rsidR="00FD74A0" w:rsidRPr="00F429D3" w:rsidRDefault="00FD74A0" w:rsidP="00FD74A0"/>
    <w:p w14:paraId="57B0C3F1" w14:textId="77777777" w:rsidR="00FD74A0" w:rsidRPr="00F429D3" w:rsidRDefault="00FD74A0" w:rsidP="00FD74A0">
      <w:pPr>
        <w:jc w:val="center"/>
      </w:pPr>
      <w:r w:rsidRPr="00F429D3">
        <w:t>ОТЧЁТ</w:t>
      </w:r>
    </w:p>
    <w:p w14:paraId="3359C9F8" w14:textId="77777777" w:rsidR="00FD74A0" w:rsidRPr="00F429D3" w:rsidRDefault="00FD74A0" w:rsidP="00FD74A0">
      <w:pPr>
        <w:jc w:val="center"/>
      </w:pPr>
      <w:r>
        <w:t>ПО КУРСОВОМУ ПРОЕКТУ</w:t>
      </w:r>
    </w:p>
    <w:p w14:paraId="16A60BA2" w14:textId="77777777" w:rsidR="00FD74A0" w:rsidRPr="00F429D3" w:rsidRDefault="00FD74A0" w:rsidP="00FD74A0">
      <w:pPr>
        <w:jc w:val="center"/>
      </w:pPr>
    </w:p>
    <w:p w14:paraId="7B1905D6" w14:textId="77777777" w:rsidR="00FD74A0" w:rsidRPr="00F429D3" w:rsidRDefault="00FD74A0" w:rsidP="00FD74A0">
      <w:pPr>
        <w:jc w:val="center"/>
      </w:pPr>
      <w:r w:rsidRPr="00F429D3">
        <w:t xml:space="preserve">по </w:t>
      </w:r>
      <w:r>
        <w:t>дисциплине</w:t>
      </w:r>
    </w:p>
    <w:p w14:paraId="0A01E798" w14:textId="77777777" w:rsidR="00FD74A0" w:rsidRPr="00F429D3" w:rsidRDefault="00FD74A0" w:rsidP="00FD74A0">
      <w:pPr>
        <w:jc w:val="center"/>
      </w:pPr>
      <w:r w:rsidRPr="00F429D3">
        <w:t>«</w:t>
      </w:r>
      <w:r>
        <w:t>Методы разработки программного обеспечения</w:t>
      </w:r>
      <w:r w:rsidRPr="00F429D3">
        <w:t>»</w:t>
      </w:r>
    </w:p>
    <w:p w14:paraId="061E67A6" w14:textId="77777777" w:rsidR="00FD74A0" w:rsidRPr="00F429D3" w:rsidRDefault="00FD74A0" w:rsidP="00FD74A0">
      <w:pPr>
        <w:jc w:val="center"/>
      </w:pPr>
    </w:p>
    <w:p w14:paraId="577AEBF9" w14:textId="77777777" w:rsidR="00FD74A0" w:rsidRPr="00F429D3" w:rsidRDefault="00FD74A0" w:rsidP="00FD74A0">
      <w:pPr>
        <w:jc w:val="center"/>
      </w:pPr>
    </w:p>
    <w:p w14:paraId="21BB90CB" w14:textId="77777777" w:rsidR="00FD74A0" w:rsidRDefault="00FD74A0" w:rsidP="00FD74A0">
      <w:pPr>
        <w:jc w:val="center"/>
      </w:pPr>
    </w:p>
    <w:p w14:paraId="33AE6D5A" w14:textId="77777777" w:rsidR="00FD74A0" w:rsidRDefault="00FD74A0" w:rsidP="00FD74A0">
      <w:pPr>
        <w:jc w:val="center"/>
      </w:pPr>
    </w:p>
    <w:p w14:paraId="45A5D29D" w14:textId="77777777" w:rsidR="00FD74A0" w:rsidRDefault="00FD74A0" w:rsidP="00FD74A0">
      <w:pPr>
        <w:jc w:val="center"/>
      </w:pPr>
    </w:p>
    <w:p w14:paraId="058D9E5D" w14:textId="77777777" w:rsidR="00FD74A0" w:rsidRDefault="00FD74A0" w:rsidP="00FD74A0">
      <w:pPr>
        <w:jc w:val="center"/>
      </w:pPr>
    </w:p>
    <w:p w14:paraId="25011AA5" w14:textId="77777777" w:rsidR="00FD74A0" w:rsidRDefault="00FD74A0" w:rsidP="00FD74A0">
      <w:pPr>
        <w:jc w:val="center"/>
      </w:pPr>
    </w:p>
    <w:p w14:paraId="36680302" w14:textId="77777777" w:rsidR="00FD74A0" w:rsidRDefault="00FD74A0" w:rsidP="00FD74A0">
      <w:pPr>
        <w:jc w:val="center"/>
      </w:pPr>
    </w:p>
    <w:p w14:paraId="4F48401D" w14:textId="77777777" w:rsidR="00FD74A0" w:rsidRDefault="00FD74A0" w:rsidP="00FD74A0">
      <w:pPr>
        <w:jc w:val="center"/>
      </w:pPr>
    </w:p>
    <w:p w14:paraId="21D070F4" w14:textId="77777777" w:rsidR="00FD74A0" w:rsidRDefault="00FD74A0" w:rsidP="00FD74A0">
      <w:pPr>
        <w:jc w:val="center"/>
      </w:pPr>
    </w:p>
    <w:p w14:paraId="548A0101" w14:textId="77777777" w:rsidR="00FD74A0" w:rsidRDefault="00FD74A0" w:rsidP="00FD74A0">
      <w:pPr>
        <w:jc w:val="center"/>
      </w:pPr>
    </w:p>
    <w:p w14:paraId="4D555E53" w14:textId="77777777" w:rsidR="00FD74A0" w:rsidRDefault="00FD74A0" w:rsidP="00FD74A0">
      <w:pPr>
        <w:jc w:val="center"/>
      </w:pPr>
    </w:p>
    <w:p w14:paraId="5F10839F" w14:textId="77777777" w:rsidR="00FD74A0" w:rsidRDefault="00FD74A0" w:rsidP="00FD74A0">
      <w:pPr>
        <w:jc w:val="center"/>
      </w:pPr>
    </w:p>
    <w:p w14:paraId="17965311" w14:textId="77777777" w:rsidR="00FD74A0" w:rsidRDefault="00FD74A0" w:rsidP="00FD74A0">
      <w:pPr>
        <w:jc w:val="center"/>
      </w:pPr>
    </w:p>
    <w:p w14:paraId="7CFD60A7" w14:textId="77777777" w:rsidR="00FD74A0" w:rsidRPr="00F429D3" w:rsidRDefault="00FD74A0" w:rsidP="00FD74A0">
      <w:pPr>
        <w:jc w:val="center"/>
      </w:pPr>
    </w:p>
    <w:p w14:paraId="1F71F0B0" w14:textId="77777777" w:rsidR="00FD74A0" w:rsidRPr="00F429D3" w:rsidRDefault="00FD74A0" w:rsidP="00FD74A0">
      <w:pPr>
        <w:tabs>
          <w:tab w:val="left" w:pos="2268"/>
        </w:tabs>
      </w:pPr>
      <w:r>
        <w:t>Исполнитель</w:t>
      </w:r>
      <w:r w:rsidRPr="00F429D3">
        <w:tab/>
        <w:t xml:space="preserve"> ___________________________________________ </w:t>
      </w:r>
      <w:r>
        <w:t>Р.Т. Фазылов</w:t>
      </w:r>
    </w:p>
    <w:p w14:paraId="712B59E4" w14:textId="77777777" w:rsidR="00FD74A0" w:rsidRPr="00F429D3" w:rsidRDefault="00FD74A0" w:rsidP="00FD74A0">
      <w:pPr>
        <w:tabs>
          <w:tab w:val="left" w:pos="2268"/>
        </w:tabs>
      </w:pPr>
    </w:p>
    <w:p w14:paraId="27246462" w14:textId="77777777" w:rsidR="00FD74A0" w:rsidRPr="00F429D3" w:rsidRDefault="00FD74A0" w:rsidP="00FD74A0">
      <w:pPr>
        <w:tabs>
          <w:tab w:val="left" w:pos="2268"/>
        </w:tabs>
      </w:pPr>
      <w:r>
        <w:t>Руководитель</w:t>
      </w:r>
      <w:r w:rsidRPr="00F429D3">
        <w:tab/>
        <w:t xml:space="preserve"> ___________________________________________ </w:t>
      </w:r>
      <w:r>
        <w:t>Д. В. Кирш</w:t>
      </w:r>
    </w:p>
    <w:p w14:paraId="3A2BD473" w14:textId="77777777" w:rsidR="00FD74A0" w:rsidRPr="00F429D3" w:rsidRDefault="00FD74A0" w:rsidP="00FD74A0"/>
    <w:p w14:paraId="3E82193E" w14:textId="77777777" w:rsidR="00FD74A0" w:rsidRPr="00F429D3" w:rsidRDefault="00FD74A0" w:rsidP="00FD74A0"/>
    <w:p w14:paraId="200F34B8" w14:textId="77777777" w:rsidR="00FD74A0" w:rsidRDefault="00FD74A0" w:rsidP="00FD74A0">
      <w:pPr>
        <w:jc w:val="center"/>
      </w:pPr>
    </w:p>
    <w:p w14:paraId="02663E7B" w14:textId="77777777" w:rsidR="00FD74A0" w:rsidRDefault="00FD74A0" w:rsidP="00FD74A0">
      <w:pPr>
        <w:jc w:val="center"/>
      </w:pPr>
    </w:p>
    <w:p w14:paraId="27779AAD" w14:textId="77777777" w:rsidR="00FD74A0" w:rsidRDefault="00FD74A0" w:rsidP="00FD74A0">
      <w:pPr>
        <w:jc w:val="center"/>
      </w:pPr>
    </w:p>
    <w:p w14:paraId="327595D9" w14:textId="77777777" w:rsidR="00FD74A0" w:rsidRDefault="00FD74A0" w:rsidP="00FD74A0">
      <w:pPr>
        <w:jc w:val="center"/>
      </w:pPr>
    </w:p>
    <w:p w14:paraId="64027CBF" w14:textId="77777777" w:rsidR="00FD74A0" w:rsidRPr="00F429D3" w:rsidRDefault="00FD74A0" w:rsidP="00FD74A0">
      <w:pPr>
        <w:jc w:val="center"/>
      </w:pPr>
    </w:p>
    <w:p w14:paraId="4E78A033" w14:textId="77777777" w:rsidR="00FD74A0" w:rsidRPr="00F429D3" w:rsidRDefault="00FD74A0" w:rsidP="00FD74A0">
      <w:pPr>
        <w:jc w:val="center"/>
      </w:pPr>
    </w:p>
    <w:p w14:paraId="04A6A530" w14:textId="77777777" w:rsidR="00FD74A0" w:rsidRPr="00F429D3" w:rsidRDefault="00FD74A0" w:rsidP="00FD74A0">
      <w:pPr>
        <w:jc w:val="center"/>
      </w:pPr>
      <w:r w:rsidRPr="00F429D3">
        <w:t>Самара 202</w:t>
      </w:r>
      <w:r>
        <w:t>3</w:t>
      </w:r>
    </w:p>
    <w:p w14:paraId="5E22B55E" w14:textId="77777777" w:rsidR="00466139" w:rsidRPr="006424B4" w:rsidRDefault="00466139" w:rsidP="003B5E88">
      <w:pPr>
        <w:pStyle w:val="aff0"/>
      </w:pPr>
      <w:bookmarkStart w:id="4" w:name="_Toc102385400"/>
      <w:bookmarkStart w:id="5" w:name="_Toc102388282"/>
      <w:bookmarkStart w:id="6" w:name="_Toc102389586"/>
      <w:bookmarkStart w:id="7" w:name="_Toc102425290"/>
      <w:bookmarkStart w:id="8" w:name="_Toc102485617"/>
      <w:bookmarkEnd w:id="0"/>
      <w:bookmarkEnd w:id="1"/>
      <w:bookmarkEnd w:id="2"/>
      <w:bookmarkEnd w:id="3"/>
      <w:r w:rsidRPr="006424B4">
        <w:lastRenderedPageBreak/>
        <w:t>РЕФЕРАТ</w:t>
      </w:r>
      <w:bookmarkEnd w:id="4"/>
      <w:bookmarkEnd w:id="5"/>
      <w:bookmarkEnd w:id="6"/>
      <w:bookmarkEnd w:id="7"/>
      <w:bookmarkEnd w:id="8"/>
    </w:p>
    <w:p w14:paraId="7494CDE8" w14:textId="77777777" w:rsidR="00466139" w:rsidRPr="00882DDA" w:rsidRDefault="00466139" w:rsidP="00466139">
      <w:pPr>
        <w:jc w:val="both"/>
        <w:rPr>
          <w:sz w:val="28"/>
          <w:highlight w:val="yellow"/>
        </w:rPr>
      </w:pPr>
    </w:p>
    <w:p w14:paraId="692CF650" w14:textId="62242807" w:rsidR="00466139" w:rsidRPr="006424B4" w:rsidRDefault="00FD74A0" w:rsidP="00D533B1">
      <w:pPr>
        <w:pStyle w:val="1-"/>
      </w:pPr>
      <w:r>
        <w:rPr>
          <w:b/>
        </w:rPr>
        <w:t>Отчёт по курсовой работы</w:t>
      </w:r>
      <w:r w:rsidR="00466139" w:rsidRPr="00000999">
        <w:rPr>
          <w:b/>
        </w:rPr>
        <w:t xml:space="preserve">: </w:t>
      </w:r>
      <w:r w:rsidR="006368E7">
        <w:t>44</w:t>
      </w:r>
      <w:r w:rsidR="00F811CC" w:rsidRPr="00000999">
        <w:t xml:space="preserve"> c.,</w:t>
      </w:r>
      <w:r w:rsidRPr="00FD74A0">
        <w:t xml:space="preserve"> </w:t>
      </w:r>
      <w:r w:rsidR="00297D1A">
        <w:t>19</w:t>
      </w:r>
      <w:r w:rsidR="00447530" w:rsidRPr="00000999">
        <w:t xml:space="preserve"> рисунков, </w:t>
      </w:r>
      <w:r w:rsidR="00297D1A">
        <w:t>21</w:t>
      </w:r>
      <w:r w:rsidR="00447530" w:rsidRPr="00000999">
        <w:t xml:space="preserve"> таблиц</w:t>
      </w:r>
      <w:r w:rsidR="00297D1A">
        <w:t>а.</w:t>
      </w:r>
      <w:r w:rsidR="00466139" w:rsidRPr="00000999">
        <w:t xml:space="preserve"> </w:t>
      </w:r>
    </w:p>
    <w:p w14:paraId="7CF246CE" w14:textId="48059D49" w:rsidR="00466139" w:rsidRPr="0049086A" w:rsidRDefault="00FD74A0" w:rsidP="0049086A">
      <w:pPr>
        <w:pStyle w:val="aff4"/>
      </w:pPr>
      <w:r w:rsidRPr="00FD74A0">
        <w:t>ВНЕШНЕЕ ОПИСАНИЕ ПРОГРАММНОГО СРЕДСТВА, АНАЛИЗ ПРЕДМЕТНОЙ ОБЛАСТИ, ДИАГРАММА PDOM, СЛОВАРЬ ДАННЫХ</w:t>
      </w:r>
    </w:p>
    <w:p w14:paraId="08C1C3E8" w14:textId="1F10056F" w:rsidR="00FD74A0" w:rsidRDefault="00FD74A0" w:rsidP="008C014B">
      <w:pPr>
        <w:pStyle w:val="1-"/>
      </w:pPr>
      <w:r>
        <w:t>Объектом исследования являются методы разработки программного обеспечения, упрощающие процесс создания программных средств и позволяющие однозначно и четко отобразить замысел разработчика на той или иной диаграмме.</w:t>
      </w:r>
    </w:p>
    <w:p w14:paraId="6D347791" w14:textId="1C40A651" w:rsidR="008C014B" w:rsidRPr="008C014B" w:rsidRDefault="008C014B" w:rsidP="008C014B">
      <w:pPr>
        <w:pStyle w:val="1-"/>
      </w:pPr>
      <w:r w:rsidRPr="008C014B">
        <w:t>Цель работы – разработка архитектуры программного комплекса по теме научно-исследовательской работы: «</w:t>
      </w:r>
      <w:r>
        <w:t xml:space="preserve">Прогноз прогрессирования </w:t>
      </w:r>
      <w:proofErr w:type="spellStart"/>
      <w:r>
        <w:t>прогрессирования</w:t>
      </w:r>
      <w:proofErr w:type="spellEnd"/>
      <w:r>
        <w:t xml:space="preserve"> первичных </w:t>
      </w:r>
      <w:proofErr w:type="spellStart"/>
      <w:r>
        <w:t>внемозговых</w:t>
      </w:r>
      <w:proofErr w:type="spellEnd"/>
      <w:r>
        <w:t xml:space="preserve"> опухолей по МРТ-снимкам</w:t>
      </w:r>
      <w:r w:rsidRPr="008C014B">
        <w:t>».</w:t>
      </w:r>
    </w:p>
    <w:p w14:paraId="10DBF150" w14:textId="77777777" w:rsidR="008C014B" w:rsidRPr="008C014B" w:rsidRDefault="008C014B" w:rsidP="008C014B">
      <w:pPr>
        <w:pStyle w:val="1-"/>
      </w:pPr>
      <w:r w:rsidRPr="008C014B">
        <w:t>Значительная часть работы уделена построению диаграмм проектируемого программного средства.</w:t>
      </w:r>
    </w:p>
    <w:p w14:paraId="30BDD08D" w14:textId="5EA63B9C" w:rsidR="00466139" w:rsidRDefault="008C014B" w:rsidP="008C014B">
      <w:pPr>
        <w:pStyle w:val="1-"/>
      </w:pPr>
      <w:r w:rsidRPr="008C014B">
        <w:t>Было создано внешнее описание программного комплекса, разработана модель его функциональной спецификации, определены критерии качества, проведено функциональное моделирование архитектуры</w:t>
      </w:r>
      <w:r w:rsidR="00EE738B">
        <w:t>,</w:t>
      </w:r>
      <w:r w:rsidRPr="008C014B">
        <w:t xml:space="preserve"> составлены диаграммы потоков данных</w:t>
      </w:r>
      <w:r w:rsidR="00EE738B">
        <w:t xml:space="preserve"> и полные диаграммы последовательностей</w:t>
      </w:r>
      <w:r w:rsidRPr="008C014B">
        <w:t>.</w:t>
      </w:r>
    </w:p>
    <w:p w14:paraId="7CF67AE0" w14:textId="77777777" w:rsidR="00466139" w:rsidRDefault="00466139" w:rsidP="003B5E88">
      <w:pPr>
        <w:pStyle w:val="aff0"/>
      </w:pPr>
      <w:bookmarkStart w:id="9" w:name="_Toc419299846"/>
      <w:bookmarkStart w:id="10" w:name="_Toc419300618"/>
      <w:bookmarkStart w:id="11" w:name="_Toc419322231"/>
      <w:bookmarkStart w:id="12" w:name="_Toc419495476"/>
      <w:bookmarkStart w:id="13" w:name="_Toc419495556"/>
      <w:bookmarkStart w:id="14" w:name="_Toc419495644"/>
      <w:bookmarkStart w:id="15" w:name="_Toc102385401"/>
      <w:bookmarkStart w:id="16" w:name="_Toc102388283"/>
      <w:bookmarkStart w:id="17" w:name="_Toc102389587"/>
      <w:bookmarkStart w:id="18" w:name="_Toc102425291"/>
      <w:bookmarkStart w:id="19" w:name="_Toc102485618"/>
      <w:r w:rsidRPr="00B9237C">
        <w:t>СОДЕРЖАНИЕ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sdt>
      <w:sdtPr>
        <w:rPr>
          <w:rFonts w:eastAsiaTheme="minorEastAsia"/>
          <w:noProof w:val="0"/>
          <w:lang w:eastAsia="ru-RU"/>
        </w:rPr>
        <w:id w:val="-1650971077"/>
        <w:docPartObj>
          <w:docPartGallery w:val="Table of Contents"/>
          <w:docPartUnique/>
        </w:docPartObj>
      </w:sdtPr>
      <w:sdtContent>
        <w:p w14:paraId="055ECD18" w14:textId="6311A159" w:rsidR="003E6C65" w:rsidRDefault="00F27874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55114199" w:history="1">
            <w:r w:rsidR="003E6C65" w:rsidRPr="007D3AFE">
              <w:rPr>
                <w:rStyle w:val="af"/>
              </w:rPr>
              <w:t>Введение</w:t>
            </w:r>
            <w:r w:rsidR="003E6C65">
              <w:rPr>
                <w:webHidden/>
              </w:rPr>
              <w:tab/>
            </w:r>
            <w:r w:rsidR="003E6C65">
              <w:rPr>
                <w:webHidden/>
              </w:rPr>
              <w:fldChar w:fldCharType="begin"/>
            </w:r>
            <w:r w:rsidR="003E6C65">
              <w:rPr>
                <w:webHidden/>
              </w:rPr>
              <w:instrText xml:space="preserve"> PAGEREF _Toc155114199 \h </w:instrText>
            </w:r>
            <w:r w:rsidR="003E6C65">
              <w:rPr>
                <w:webHidden/>
              </w:rPr>
            </w:r>
            <w:r w:rsidR="003E6C65">
              <w:rPr>
                <w:webHidden/>
              </w:rPr>
              <w:fldChar w:fldCharType="separate"/>
            </w:r>
            <w:r w:rsidR="00DC2DFE">
              <w:rPr>
                <w:webHidden/>
              </w:rPr>
              <w:t>5</w:t>
            </w:r>
            <w:r w:rsidR="003E6C65">
              <w:rPr>
                <w:webHidden/>
              </w:rPr>
              <w:fldChar w:fldCharType="end"/>
            </w:r>
          </w:hyperlink>
        </w:p>
        <w:p w14:paraId="20EEC5DF" w14:textId="00920229" w:rsidR="003E6C65" w:rsidRDefault="00000000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5114200" w:history="1">
            <w:r w:rsidR="003E6C65" w:rsidRPr="007D3AFE">
              <w:rPr>
                <w:rStyle w:val="af"/>
              </w:rPr>
              <w:t>1 Внешнее описание программного комплекса</w:t>
            </w:r>
            <w:r w:rsidR="003E6C65">
              <w:rPr>
                <w:webHidden/>
              </w:rPr>
              <w:tab/>
            </w:r>
            <w:r w:rsidR="003E6C65">
              <w:rPr>
                <w:webHidden/>
              </w:rPr>
              <w:fldChar w:fldCharType="begin"/>
            </w:r>
            <w:r w:rsidR="003E6C65">
              <w:rPr>
                <w:webHidden/>
              </w:rPr>
              <w:instrText xml:space="preserve"> PAGEREF _Toc155114200 \h </w:instrText>
            </w:r>
            <w:r w:rsidR="003E6C65">
              <w:rPr>
                <w:webHidden/>
              </w:rPr>
            </w:r>
            <w:r w:rsidR="003E6C65">
              <w:rPr>
                <w:webHidden/>
              </w:rPr>
              <w:fldChar w:fldCharType="separate"/>
            </w:r>
            <w:r w:rsidR="00DC2DFE">
              <w:rPr>
                <w:webHidden/>
              </w:rPr>
              <w:t>6</w:t>
            </w:r>
            <w:r w:rsidR="003E6C65">
              <w:rPr>
                <w:webHidden/>
              </w:rPr>
              <w:fldChar w:fldCharType="end"/>
            </w:r>
          </w:hyperlink>
        </w:p>
        <w:p w14:paraId="0329BFAD" w14:textId="76B9F3DC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01" w:history="1">
            <w:r w:rsidR="003E6C65" w:rsidRPr="007D3AFE">
              <w:rPr>
                <w:rStyle w:val="af"/>
                <w:noProof/>
              </w:rPr>
              <w:t>1.1 Название ПС, основное назначение и цель разработки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_Toc155114201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6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73AB0425" w14:textId="16D3F03A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02" w:history="1">
            <w:r w:rsidR="003E6C65" w:rsidRPr="007D3AFE">
              <w:rPr>
                <w:rStyle w:val="af"/>
                <w:noProof/>
              </w:rPr>
              <w:t xml:space="preserve">1.2 Разработка диаграммы </w:t>
            </w:r>
            <w:r w:rsidR="003E6C65" w:rsidRPr="007D3AFE">
              <w:rPr>
                <w:rStyle w:val="af"/>
                <w:noProof/>
                <w:lang w:val="en-US"/>
              </w:rPr>
              <w:t>PDOM</w:t>
            </w:r>
            <w:r w:rsidR="003E6C65" w:rsidRPr="007D3AFE">
              <w:rPr>
                <w:rStyle w:val="af"/>
                <w:noProof/>
              </w:rPr>
              <w:t xml:space="preserve"> и словаря данных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_Toc155114202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6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02CAF768" w14:textId="12DAF618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03" w:history="1">
            <w:r w:rsidR="003E6C65" w:rsidRPr="007D3AFE">
              <w:rPr>
                <w:rStyle w:val="af"/>
                <w:noProof/>
              </w:rPr>
              <w:t>1.3 Таблица описания объектов, классов, атрибутов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_Toc155114203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8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3F8213D8" w14:textId="5E4F099D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04" w:history="1">
            <w:r w:rsidR="003E6C65" w:rsidRPr="007D3AFE">
              <w:rPr>
                <w:rStyle w:val="af"/>
                <w:noProof/>
              </w:rPr>
              <w:t>1.4 Таблица описания ролей и зависимостей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_Toc155114204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9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7C400EBF" w14:textId="7DB0ED81" w:rsidR="003E6C65" w:rsidRDefault="00000000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5114205" w:history="1">
            <w:r w:rsidR="003E6C65" w:rsidRPr="007D3AFE">
              <w:rPr>
                <w:rStyle w:val="af"/>
              </w:rPr>
              <w:t>2 Моделирование функциональной спецификации ПС</w:t>
            </w:r>
            <w:r w:rsidR="003E6C65">
              <w:rPr>
                <w:webHidden/>
              </w:rPr>
              <w:tab/>
            </w:r>
            <w:r w:rsidR="003E6C65">
              <w:rPr>
                <w:webHidden/>
              </w:rPr>
              <w:fldChar w:fldCharType="begin"/>
            </w:r>
            <w:r w:rsidR="003E6C65">
              <w:rPr>
                <w:webHidden/>
              </w:rPr>
              <w:instrText xml:space="preserve"> PAGEREF _Toc155114205 \h </w:instrText>
            </w:r>
            <w:r w:rsidR="003E6C65">
              <w:rPr>
                <w:webHidden/>
              </w:rPr>
            </w:r>
            <w:r w:rsidR="003E6C65">
              <w:rPr>
                <w:webHidden/>
              </w:rPr>
              <w:fldChar w:fldCharType="separate"/>
            </w:r>
            <w:r w:rsidR="00DC2DFE">
              <w:rPr>
                <w:webHidden/>
              </w:rPr>
              <w:t>11</w:t>
            </w:r>
            <w:r w:rsidR="003E6C65">
              <w:rPr>
                <w:webHidden/>
              </w:rPr>
              <w:fldChar w:fldCharType="end"/>
            </w:r>
          </w:hyperlink>
        </w:p>
        <w:p w14:paraId="4082BEF5" w14:textId="642CD579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06" w:history="1">
            <w:r w:rsidR="003E6C65" w:rsidRPr="007D3AFE">
              <w:rPr>
                <w:rStyle w:val="af"/>
                <w:noProof/>
              </w:rPr>
              <w:t>2.1 Диаграмма вариантов использования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_Toc155114206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11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72E4835C" w14:textId="3CC65164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07" w:history="1">
            <w:r w:rsidR="003E6C65" w:rsidRPr="007D3AFE">
              <w:rPr>
                <w:rStyle w:val="af"/>
                <w:noProof/>
              </w:rPr>
              <w:t>2.2 Таблица описания актёров системы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_Toc155114207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11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43904FC4" w14:textId="24FE0B3D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08" w:history="1">
            <w:r w:rsidR="003E6C65" w:rsidRPr="007D3AFE">
              <w:rPr>
                <w:rStyle w:val="af"/>
                <w:noProof/>
              </w:rPr>
              <w:t>2.3 Таблицы вариантов использования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_Toc155114208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11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1250E90C" w14:textId="7EED18E0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09" w:history="1">
            <w:r w:rsidR="003E6C65" w:rsidRPr="007D3AFE">
              <w:rPr>
                <w:rStyle w:val="af"/>
                <w:noProof/>
              </w:rPr>
              <w:t>2.4 Таблицы с детальными описаниями вариантов использования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_Toc155114209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12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450938D7" w14:textId="7D7C7B11" w:rsidR="003E6C65" w:rsidRDefault="00000000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5114210" w:history="1">
            <w:r w:rsidR="003E6C65" w:rsidRPr="007D3AFE">
              <w:rPr>
                <w:rStyle w:val="af"/>
              </w:rPr>
              <w:t>3 Документирование спецификации качества программного средства</w:t>
            </w:r>
            <w:r w:rsidR="003E6C65">
              <w:rPr>
                <w:webHidden/>
              </w:rPr>
              <w:tab/>
            </w:r>
            <w:r w:rsidR="003E6C65">
              <w:rPr>
                <w:webHidden/>
              </w:rPr>
              <w:fldChar w:fldCharType="begin"/>
            </w:r>
            <w:r w:rsidR="003E6C65">
              <w:rPr>
                <w:webHidden/>
              </w:rPr>
              <w:instrText xml:space="preserve"> PAGEREF _Toc155114210 \h </w:instrText>
            </w:r>
            <w:r w:rsidR="003E6C65">
              <w:rPr>
                <w:webHidden/>
              </w:rPr>
            </w:r>
            <w:r w:rsidR="003E6C65">
              <w:rPr>
                <w:webHidden/>
              </w:rPr>
              <w:fldChar w:fldCharType="separate"/>
            </w:r>
            <w:r w:rsidR="00DC2DFE">
              <w:rPr>
                <w:webHidden/>
              </w:rPr>
              <w:t>15</w:t>
            </w:r>
            <w:r w:rsidR="003E6C65">
              <w:rPr>
                <w:webHidden/>
              </w:rPr>
              <w:fldChar w:fldCharType="end"/>
            </w:r>
          </w:hyperlink>
        </w:p>
        <w:p w14:paraId="0DD674E3" w14:textId="6FDB7827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11" w:history="1">
            <w:r w:rsidR="003E6C65" w:rsidRPr="007D3AFE">
              <w:rPr>
                <w:rStyle w:val="af"/>
                <w:noProof/>
              </w:rPr>
              <w:t>3.1 Нефункциональные требования к системе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_Toc155114211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15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774EE7B4" w14:textId="2045DA54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12" w:history="1">
            <w:r w:rsidR="003E6C65" w:rsidRPr="007D3AFE">
              <w:rPr>
                <w:rStyle w:val="af"/>
                <w:noProof/>
              </w:rPr>
              <w:t>3.2 Спецификация качества системы (критерии качества, примитивы качества)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_Toc155114212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16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291BC9EC" w14:textId="43222F86" w:rsidR="003E6C65" w:rsidRDefault="00000000">
          <w:pPr>
            <w:pStyle w:val="3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13" w:history="1">
            <w:r w:rsidR="003E6C65" w:rsidRPr="007D3AFE">
              <w:rPr>
                <w:rStyle w:val="af"/>
                <w:noProof/>
                <w:lang w:val="en-US"/>
              </w:rPr>
              <w:t>3.2.1</w:t>
            </w:r>
            <w:r w:rsidR="003E6C65" w:rsidRPr="007D3AFE">
              <w:rPr>
                <w:rStyle w:val="af"/>
                <w:noProof/>
              </w:rPr>
              <w:t xml:space="preserve"> Критерии качества системы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_Toc155114213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16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2A1E1B02" w14:textId="5BD889CA" w:rsidR="003E6C65" w:rsidRDefault="00000000">
          <w:pPr>
            <w:pStyle w:val="3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14" w:history="1">
            <w:r w:rsidR="003E6C65" w:rsidRPr="007D3AFE">
              <w:rPr>
                <w:rStyle w:val="af"/>
                <w:noProof/>
              </w:rPr>
              <w:t>3.2.2 Примитивы качества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_Toc155114214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16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5FFEDF03" w14:textId="15172720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15" w:history="1">
            <w:r w:rsidR="003E6C65" w:rsidRPr="007D3AFE">
              <w:rPr>
                <w:rStyle w:val="af"/>
                <w:noProof/>
              </w:rPr>
              <w:t>3.3 Требования к качеству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_Toc155114215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16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4FBE5446" w14:textId="4D632965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16" w:history="1">
            <w:r w:rsidR="003E6C65" w:rsidRPr="007D3AFE">
              <w:rPr>
                <w:rStyle w:val="af"/>
                <w:noProof/>
              </w:rPr>
              <w:t>3.4 Обратные требования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_Toc155114216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16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53B3E7A2" w14:textId="2CD678EE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17" w:history="1">
            <w:r w:rsidR="003E6C65" w:rsidRPr="007D3AFE">
              <w:rPr>
                <w:rStyle w:val="af"/>
                <w:noProof/>
              </w:rPr>
              <w:t>3.5 Отложенные требования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_Toc155114217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17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37CA0266" w14:textId="40EDD76C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18" w:history="1">
            <w:r w:rsidR="003E6C65" w:rsidRPr="007D3AFE">
              <w:rPr>
                <w:rStyle w:val="af"/>
                <w:noProof/>
              </w:rPr>
              <w:t>3.6 Матрица зависимости требований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_Toc155114218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17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5BCAE702" w14:textId="3FF4B85E" w:rsidR="003E6C65" w:rsidRDefault="00000000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5114219" w:history="1">
            <w:r w:rsidR="003E6C65" w:rsidRPr="007D3AFE">
              <w:rPr>
                <w:rStyle w:val="af"/>
              </w:rPr>
              <w:t>4 Функциональное моделирование архитектуры ПС</w:t>
            </w:r>
            <w:r w:rsidR="003E6C65">
              <w:rPr>
                <w:webHidden/>
              </w:rPr>
              <w:tab/>
            </w:r>
            <w:r w:rsidR="003E6C65">
              <w:rPr>
                <w:webHidden/>
              </w:rPr>
              <w:fldChar w:fldCharType="begin"/>
            </w:r>
            <w:r w:rsidR="003E6C65">
              <w:rPr>
                <w:webHidden/>
              </w:rPr>
              <w:instrText xml:space="preserve"> PAGEREF _Toc155114219 \h </w:instrText>
            </w:r>
            <w:r w:rsidR="003E6C65">
              <w:rPr>
                <w:webHidden/>
              </w:rPr>
            </w:r>
            <w:r w:rsidR="003E6C65">
              <w:rPr>
                <w:webHidden/>
              </w:rPr>
              <w:fldChar w:fldCharType="separate"/>
            </w:r>
            <w:r w:rsidR="00DC2DFE">
              <w:rPr>
                <w:webHidden/>
              </w:rPr>
              <w:t>18</w:t>
            </w:r>
            <w:r w:rsidR="003E6C65">
              <w:rPr>
                <w:webHidden/>
              </w:rPr>
              <w:fldChar w:fldCharType="end"/>
            </w:r>
          </w:hyperlink>
        </w:p>
        <w:p w14:paraId="120D1D68" w14:textId="1D809173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20" w:history="1">
            <w:r w:rsidR="003E6C65" w:rsidRPr="007D3AFE">
              <w:rPr>
                <w:rStyle w:val="af"/>
                <w:noProof/>
              </w:rPr>
              <w:t>4.1 Контекстная диаграмма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_Toc155114220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18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1C2DE4EB" w14:textId="2A807A83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21" w:history="1">
            <w:r w:rsidR="003E6C65" w:rsidRPr="007D3AFE">
              <w:rPr>
                <w:rStyle w:val="af"/>
                <w:noProof/>
              </w:rPr>
              <w:t>4.2 Описание контекстной диаграммы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_Toc155114221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18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27B3BF73" w14:textId="0357F217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22" w:history="1">
            <w:r w:rsidR="003E6C65" w:rsidRPr="007D3AFE">
              <w:rPr>
                <w:rStyle w:val="af"/>
                <w:noProof/>
              </w:rPr>
              <w:t>4.3 Иерархия диаграмм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_Toc155114222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19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35C45B78" w14:textId="71B7EA9E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23" w:history="1">
            <w:r w:rsidR="003E6C65" w:rsidRPr="007D3AFE">
              <w:rPr>
                <w:rStyle w:val="af"/>
                <w:noProof/>
              </w:rPr>
              <w:t>4.4 Диаграмма первого уровня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_Toc155114223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19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48F5E961" w14:textId="0D4B1B5B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24" w:history="1">
            <w:r w:rsidR="003E6C65" w:rsidRPr="007D3AFE">
              <w:rPr>
                <w:rStyle w:val="af"/>
                <w:noProof/>
              </w:rPr>
              <w:t>4.5 Диаграммы второго уровня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_Toc155114224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20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1D06FF77" w14:textId="64216D28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25" w:history="1">
            <w:r w:rsidR="003E6C65" w:rsidRPr="007D3AFE">
              <w:rPr>
                <w:rStyle w:val="af"/>
                <w:noProof/>
              </w:rPr>
              <w:t>4.6 Диаграммы третьего уровня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_Toc155114225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21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308327D0" w14:textId="5D226B04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26" w:history="1">
            <w:r w:rsidR="003E6C65" w:rsidRPr="007D3AFE">
              <w:rPr>
                <w:rStyle w:val="af"/>
                <w:noProof/>
              </w:rPr>
              <w:t>4.7 Подробный расчет коэффициентов декомпозиции и сбалансированности для каждой диаграммы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_Toc155114226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23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329B1727" w14:textId="4F4DB3AC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27" w:history="1">
            <w:r w:rsidR="003E6C65" w:rsidRPr="007D3AFE">
              <w:rPr>
                <w:rStyle w:val="af"/>
                <w:noProof/>
              </w:rPr>
              <w:t>4.8 Описание функциональных блоков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_Toc155114227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24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02D3FCAD" w14:textId="6254A976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28" w:history="1">
            <w:r w:rsidR="003E6C65" w:rsidRPr="007D3AFE">
              <w:rPr>
                <w:rStyle w:val="af"/>
                <w:noProof/>
              </w:rPr>
              <w:t>4.9 Описание интерфейсных дуг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_Toc155114228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25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19913398" w14:textId="4ACC7D7E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29" w:history="1">
            <w:r w:rsidR="003E6C65" w:rsidRPr="007D3AFE">
              <w:rPr>
                <w:rStyle w:val="af"/>
                <w:noProof/>
              </w:rPr>
              <w:t>4.10 Таблица связностей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_Toc155114229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26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72751147" w14:textId="22AE9C6A" w:rsidR="003E6C65" w:rsidRDefault="00000000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5114230" w:history="1">
            <w:r w:rsidR="003E6C65" w:rsidRPr="007D3AFE">
              <w:rPr>
                <w:rStyle w:val="af"/>
              </w:rPr>
              <w:t>5 Диаграмма потоков данных</w:t>
            </w:r>
            <w:r w:rsidR="003E6C65">
              <w:rPr>
                <w:webHidden/>
              </w:rPr>
              <w:tab/>
            </w:r>
            <w:r w:rsidR="003E6C65">
              <w:rPr>
                <w:webHidden/>
              </w:rPr>
              <w:fldChar w:fldCharType="begin"/>
            </w:r>
            <w:r w:rsidR="003E6C65">
              <w:rPr>
                <w:webHidden/>
              </w:rPr>
              <w:instrText xml:space="preserve"> PAGEREF _Toc155114230 \h </w:instrText>
            </w:r>
            <w:r w:rsidR="003E6C65">
              <w:rPr>
                <w:webHidden/>
              </w:rPr>
            </w:r>
            <w:r w:rsidR="003E6C65">
              <w:rPr>
                <w:webHidden/>
              </w:rPr>
              <w:fldChar w:fldCharType="separate"/>
            </w:r>
            <w:r w:rsidR="00DC2DFE">
              <w:rPr>
                <w:webHidden/>
              </w:rPr>
              <w:t>29</w:t>
            </w:r>
            <w:r w:rsidR="003E6C65">
              <w:rPr>
                <w:webHidden/>
              </w:rPr>
              <w:fldChar w:fldCharType="end"/>
            </w:r>
          </w:hyperlink>
        </w:p>
        <w:p w14:paraId="1024D771" w14:textId="3D921437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31" w:history="1">
            <w:r w:rsidR="003E6C65" w:rsidRPr="007D3AFE">
              <w:rPr>
                <w:rStyle w:val="af"/>
                <w:noProof/>
              </w:rPr>
              <w:t>5.1 Диаграмма первого уровня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_Toc155114231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29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7069CD42" w14:textId="30171491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32" w:history="1">
            <w:r w:rsidR="003E6C65" w:rsidRPr="007D3AFE">
              <w:rPr>
                <w:rStyle w:val="af"/>
                <w:noProof/>
              </w:rPr>
              <w:t>5.2 Диаграммы второго уровня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_Toc155114232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30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25F45A8F" w14:textId="4CB9BD98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33" w:history="1">
            <w:r w:rsidR="003E6C65" w:rsidRPr="007D3AFE">
              <w:rPr>
                <w:rStyle w:val="af"/>
                <w:noProof/>
              </w:rPr>
              <w:t>5.3 Диаграммы третьего уровня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_Toc155114233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31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2A42E3E9" w14:textId="25361CB4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34" w:history="1">
            <w:r w:rsidR="003E6C65" w:rsidRPr="007D3AFE">
              <w:rPr>
                <w:rStyle w:val="af"/>
                <w:noProof/>
              </w:rPr>
              <w:t>5.4 Таблица внешних сущностей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_Toc155114234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32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632E31D1" w14:textId="6DEDC449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35" w:history="1">
            <w:r w:rsidR="003E6C65" w:rsidRPr="007D3AFE">
              <w:rPr>
                <w:rStyle w:val="af"/>
                <w:noProof/>
              </w:rPr>
              <w:t>5.5 Таблица подсистем и процессов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_Toc155114235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32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7E3A0666" w14:textId="164DB9FD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36" w:history="1">
            <w:r w:rsidR="003E6C65" w:rsidRPr="007D3AFE">
              <w:rPr>
                <w:rStyle w:val="af"/>
                <w:noProof/>
              </w:rPr>
              <w:t>5.6 Таблица накопителей данных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_Toc155114236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34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13147157" w14:textId="6C5686E6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37" w:history="1">
            <w:r w:rsidR="003E6C65" w:rsidRPr="007D3AFE">
              <w:rPr>
                <w:rStyle w:val="af"/>
                <w:noProof/>
              </w:rPr>
              <w:t>5.7 Таблица потоков данных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_Toc155114237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34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124CDADE" w14:textId="7259B05C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38" w:history="1">
            <w:r w:rsidR="003E6C65" w:rsidRPr="007D3AFE">
              <w:rPr>
                <w:rStyle w:val="af"/>
                <w:noProof/>
              </w:rPr>
              <w:t>5.8 Таблица трассировки требований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_Toc155114238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37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29753C55" w14:textId="3D25200B" w:rsidR="003E6C65" w:rsidRDefault="00000000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5114239" w:history="1">
            <w:r w:rsidR="003E6C65" w:rsidRPr="007D3AFE">
              <w:rPr>
                <w:rStyle w:val="af"/>
              </w:rPr>
              <w:t>6 Объектно-ориентированное проектирование ПС</w:t>
            </w:r>
            <w:r w:rsidR="003E6C65">
              <w:rPr>
                <w:webHidden/>
              </w:rPr>
              <w:tab/>
            </w:r>
            <w:r w:rsidR="003E6C65">
              <w:rPr>
                <w:webHidden/>
              </w:rPr>
              <w:fldChar w:fldCharType="begin"/>
            </w:r>
            <w:r w:rsidR="003E6C65">
              <w:rPr>
                <w:webHidden/>
              </w:rPr>
              <w:instrText xml:space="preserve"> PAGEREF _Toc155114239 \h </w:instrText>
            </w:r>
            <w:r w:rsidR="003E6C65">
              <w:rPr>
                <w:webHidden/>
              </w:rPr>
            </w:r>
            <w:r w:rsidR="003E6C65">
              <w:rPr>
                <w:webHidden/>
              </w:rPr>
              <w:fldChar w:fldCharType="separate"/>
            </w:r>
            <w:r w:rsidR="00DC2DFE">
              <w:rPr>
                <w:webHidden/>
              </w:rPr>
              <w:t>40</w:t>
            </w:r>
            <w:r w:rsidR="003E6C65">
              <w:rPr>
                <w:webHidden/>
              </w:rPr>
              <w:fldChar w:fldCharType="end"/>
            </w:r>
          </w:hyperlink>
        </w:p>
        <w:p w14:paraId="11985FE0" w14:textId="5EC6C0CC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40" w:history="1">
            <w:r w:rsidR="003E6C65" w:rsidRPr="007D3AFE">
              <w:rPr>
                <w:rStyle w:val="af"/>
                <w:noProof/>
              </w:rPr>
              <w:t>6.1 Диаграмма классов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_Toc155114240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40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1DA2C36F" w14:textId="5116216A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41" w:history="1">
            <w:r w:rsidR="003E6C65" w:rsidRPr="007D3AFE">
              <w:rPr>
                <w:rStyle w:val="af"/>
                <w:noProof/>
              </w:rPr>
              <w:t>6.2 Таблица с детальным описанием для каждого класса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_Toc155114241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40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08302F80" w14:textId="5A404535" w:rsidR="003E6C65" w:rsidRDefault="00000000">
          <w:pPr>
            <w:pStyle w:val="22"/>
            <w:rPr>
              <w:rFonts w:asciiTheme="minorHAnsi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5114242" w:history="1">
            <w:r w:rsidR="003E6C65" w:rsidRPr="007D3AFE">
              <w:rPr>
                <w:rStyle w:val="af"/>
                <w:noProof/>
              </w:rPr>
              <w:t>6.3 Полная диаграмма последовательностей</w:t>
            </w:r>
            <w:r w:rsidR="003E6C65">
              <w:rPr>
                <w:noProof/>
                <w:webHidden/>
              </w:rPr>
              <w:tab/>
            </w:r>
            <w:r w:rsidR="003E6C65">
              <w:rPr>
                <w:noProof/>
                <w:webHidden/>
              </w:rPr>
              <w:fldChar w:fldCharType="begin"/>
            </w:r>
            <w:r w:rsidR="003E6C65">
              <w:rPr>
                <w:noProof/>
                <w:webHidden/>
              </w:rPr>
              <w:instrText xml:space="preserve"> PAGEREF _Toc155114242 \h </w:instrText>
            </w:r>
            <w:r w:rsidR="003E6C65">
              <w:rPr>
                <w:noProof/>
                <w:webHidden/>
              </w:rPr>
            </w:r>
            <w:r w:rsidR="003E6C65">
              <w:rPr>
                <w:noProof/>
                <w:webHidden/>
              </w:rPr>
              <w:fldChar w:fldCharType="separate"/>
            </w:r>
            <w:r w:rsidR="00DC2DFE">
              <w:rPr>
                <w:noProof/>
                <w:webHidden/>
              </w:rPr>
              <w:t>43</w:t>
            </w:r>
            <w:r w:rsidR="003E6C65">
              <w:rPr>
                <w:noProof/>
                <w:webHidden/>
              </w:rPr>
              <w:fldChar w:fldCharType="end"/>
            </w:r>
          </w:hyperlink>
        </w:p>
        <w:p w14:paraId="3B9B017D" w14:textId="536F07A6" w:rsidR="003E6C65" w:rsidRDefault="00000000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5114243" w:history="1">
            <w:r w:rsidR="003E6C65" w:rsidRPr="007D3AFE">
              <w:rPr>
                <w:rStyle w:val="af"/>
              </w:rPr>
              <w:t>Заключение</w:t>
            </w:r>
            <w:r w:rsidR="003E6C65">
              <w:rPr>
                <w:webHidden/>
              </w:rPr>
              <w:tab/>
            </w:r>
            <w:r w:rsidR="003E6C65">
              <w:rPr>
                <w:webHidden/>
              </w:rPr>
              <w:fldChar w:fldCharType="begin"/>
            </w:r>
            <w:r w:rsidR="003E6C65">
              <w:rPr>
                <w:webHidden/>
              </w:rPr>
              <w:instrText xml:space="preserve"> PAGEREF _Toc155114243 \h </w:instrText>
            </w:r>
            <w:r w:rsidR="003E6C65">
              <w:rPr>
                <w:webHidden/>
              </w:rPr>
            </w:r>
            <w:r w:rsidR="003E6C65">
              <w:rPr>
                <w:webHidden/>
              </w:rPr>
              <w:fldChar w:fldCharType="separate"/>
            </w:r>
            <w:r w:rsidR="00DC2DFE">
              <w:rPr>
                <w:webHidden/>
              </w:rPr>
              <w:t>44</w:t>
            </w:r>
            <w:r w:rsidR="003E6C65">
              <w:rPr>
                <w:webHidden/>
              </w:rPr>
              <w:fldChar w:fldCharType="end"/>
            </w:r>
          </w:hyperlink>
        </w:p>
        <w:p w14:paraId="0604EC82" w14:textId="4494F6E5" w:rsidR="002E7A54" w:rsidRDefault="00F27874" w:rsidP="00F33014">
          <w:pPr>
            <w:pStyle w:val="1-"/>
          </w:pPr>
          <w:r>
            <w:rPr>
              <w:rFonts w:eastAsiaTheme="majorEastAsia"/>
              <w:lang w:eastAsia="en-US"/>
            </w:rPr>
            <w:fldChar w:fldCharType="end"/>
          </w:r>
        </w:p>
      </w:sdtContent>
    </w:sdt>
    <w:p w14:paraId="1EBCE9FE" w14:textId="62787C84" w:rsidR="00766566" w:rsidRDefault="002E7A54" w:rsidP="002E7A54">
      <w:pPr>
        <w:pStyle w:val="afc"/>
      </w:pPr>
      <w:bookmarkStart w:id="20" w:name="_Toc155114199"/>
      <w:r>
        <w:t>Введение</w:t>
      </w:r>
      <w:bookmarkEnd w:id="20"/>
    </w:p>
    <w:p w14:paraId="6BA78255" w14:textId="454F1A4F" w:rsidR="00EE738B" w:rsidRDefault="00EE738B" w:rsidP="002E7A54">
      <w:pPr>
        <w:pStyle w:val="1-"/>
      </w:pPr>
      <w:r>
        <w:t>В медицине неверно поставленный диагноз может привести к летальному исходу для пациента. Поэтому необходимо уменьшить шанс неверного диагноза путём внедрение программной системы, которая будет помогать врачу.</w:t>
      </w:r>
    </w:p>
    <w:p w14:paraId="34EF8EDC" w14:textId="2A49C8C2" w:rsidR="002E7A54" w:rsidRDefault="002E7A54" w:rsidP="002E7A54">
      <w:pPr>
        <w:pStyle w:val="1-"/>
      </w:pPr>
      <w:r>
        <w:t>Для создания программного средств</w:t>
      </w:r>
      <w:r w:rsidR="008C014B">
        <w:t>а</w:t>
      </w:r>
      <w:r>
        <w:t xml:space="preserve"> необходимо подготовить документацию, содержащую все функциональные и нефункциональные требования.</w:t>
      </w:r>
    </w:p>
    <w:p w14:paraId="7FD2402B" w14:textId="243629FF" w:rsidR="002E7A54" w:rsidRDefault="002E7A54" w:rsidP="002E7A54">
      <w:pPr>
        <w:pStyle w:val="1-"/>
      </w:pPr>
      <w:r>
        <w:t xml:space="preserve">Чтобы понять, что необходимо от ПС, нужно понять и описать предметную область. Для описания предметной области строится диаграмма </w:t>
      </w:r>
      <w:r>
        <w:rPr>
          <w:lang w:val="en-US"/>
        </w:rPr>
        <w:t>PDOM</w:t>
      </w:r>
      <w:r>
        <w:t>.</w:t>
      </w:r>
    </w:p>
    <w:p w14:paraId="1921C541" w14:textId="23865210" w:rsidR="002E7A54" w:rsidRPr="002E7A54" w:rsidRDefault="008C014B" w:rsidP="008C014B">
      <w:pPr>
        <w:pStyle w:val="1-"/>
      </w:pPr>
      <w:r w:rsidRPr="008C014B">
        <w:t xml:space="preserve">В этой курсовой работе мы исследуем </w:t>
      </w:r>
      <w:r>
        <w:t xml:space="preserve">внешнее описание </w:t>
      </w:r>
      <w:r w:rsidRPr="008C014B">
        <w:t>программного комплекса, изучим возможные сценарии использования системы, а также разработаем матрицу зависимостей требований и многое другое.</w:t>
      </w:r>
    </w:p>
    <w:p w14:paraId="506981C6" w14:textId="04E1B249" w:rsidR="0061354D" w:rsidRDefault="00F33014" w:rsidP="006057B8">
      <w:pPr>
        <w:pStyle w:val="1"/>
      </w:pPr>
      <w:bookmarkStart w:id="21" w:name="_Toc155114200"/>
      <w:r>
        <w:t>Внешнее описание программного комплекса</w:t>
      </w:r>
      <w:bookmarkEnd w:id="21"/>
    </w:p>
    <w:p w14:paraId="04A5343D" w14:textId="59A6C01B" w:rsidR="00F33014" w:rsidRDefault="00F33014" w:rsidP="00F33014">
      <w:pPr>
        <w:pStyle w:val="2"/>
      </w:pPr>
      <w:bookmarkStart w:id="22" w:name="_Toc155114201"/>
      <w:r>
        <w:t>Название ПС, основное назначение и цель разработки</w:t>
      </w:r>
      <w:bookmarkEnd w:id="22"/>
    </w:p>
    <w:p w14:paraId="755A8326" w14:textId="6E031342" w:rsidR="00120CA9" w:rsidRDefault="00F33014" w:rsidP="00F33014">
      <w:pPr>
        <w:pStyle w:val="1-"/>
      </w:pPr>
      <w:r w:rsidRPr="00CE0394">
        <w:rPr>
          <w:b/>
          <w:bCs/>
        </w:rPr>
        <w:t>Название программного средства</w:t>
      </w:r>
      <w:r w:rsidR="00CE0394">
        <w:t xml:space="preserve"> </w:t>
      </w:r>
      <w:r w:rsidR="00CE0394" w:rsidRPr="00CE0394">
        <w:rPr>
          <w:b/>
          <w:bCs/>
        </w:rPr>
        <w:t>(ПС)</w:t>
      </w:r>
      <w:r>
        <w:t xml:space="preserve"> – Система прогнозирования прогрессирования роста первичных </w:t>
      </w:r>
      <w:proofErr w:type="spellStart"/>
      <w:r>
        <w:t>внемозговых</w:t>
      </w:r>
      <w:proofErr w:type="spellEnd"/>
      <w:r>
        <w:t xml:space="preserve"> опухолей (ВПОО).</w:t>
      </w:r>
    </w:p>
    <w:p w14:paraId="2A932A0C" w14:textId="12382A43" w:rsidR="00F33014" w:rsidRDefault="00F33014" w:rsidP="00F33014">
      <w:pPr>
        <w:pStyle w:val="1-"/>
      </w:pPr>
      <w:r w:rsidRPr="00CE0394">
        <w:rPr>
          <w:b/>
          <w:bCs/>
        </w:rPr>
        <w:t>Назначение программного средства</w:t>
      </w:r>
      <w:r>
        <w:t xml:space="preserve"> – ПС должно по снимкам МРТ предсказывать возможен ли рост ВПОО после проведения лучевой терапии.</w:t>
      </w:r>
    </w:p>
    <w:p w14:paraId="6C9AD1FA" w14:textId="30FEF252" w:rsidR="00F33014" w:rsidRDefault="00F33014" w:rsidP="00F33014">
      <w:pPr>
        <w:pStyle w:val="1-"/>
      </w:pPr>
      <w:r w:rsidRPr="00CE0394">
        <w:rPr>
          <w:b/>
          <w:bCs/>
        </w:rPr>
        <w:t>Цель разработки ПС</w:t>
      </w:r>
      <w:r>
        <w:t xml:space="preserve"> – помочь врачам более точно определять возможные последствия после лучевой терапии и снизить вероятность ошибки путём двухэтапной проверки как врачом, так и ПС.</w:t>
      </w:r>
    </w:p>
    <w:p w14:paraId="68CB1F26" w14:textId="2C076B98" w:rsidR="00F33014" w:rsidRDefault="00F33014" w:rsidP="00F33014">
      <w:pPr>
        <w:pStyle w:val="2"/>
      </w:pPr>
      <w:bookmarkStart w:id="23" w:name="_Toc155114202"/>
      <w:r>
        <w:t>Разработка диаграммы</w:t>
      </w:r>
      <w:r w:rsidRPr="00F33014">
        <w:t xml:space="preserve"> </w:t>
      </w:r>
      <w:r>
        <w:rPr>
          <w:lang w:val="en-US"/>
        </w:rPr>
        <w:t>PDOM</w:t>
      </w:r>
      <w:r w:rsidRPr="00F33014">
        <w:t xml:space="preserve"> </w:t>
      </w:r>
      <w:r>
        <w:t>и словаря данных</w:t>
      </w:r>
      <w:bookmarkEnd w:id="23"/>
    </w:p>
    <w:p w14:paraId="05AFB55D" w14:textId="20714994" w:rsidR="00926F3D" w:rsidRPr="00425477" w:rsidRDefault="00926F3D" w:rsidP="00926F3D">
      <w:pPr>
        <w:pStyle w:val="1-"/>
        <w:rPr>
          <w:lang w:val="en-US"/>
        </w:rPr>
      </w:pPr>
      <w:r w:rsidRPr="00926F3D">
        <w:t>Диаграмма</w:t>
      </w:r>
      <w:r w:rsidRPr="00425477">
        <w:rPr>
          <w:lang w:val="en-US"/>
        </w:rPr>
        <w:t xml:space="preserve"> </w:t>
      </w:r>
      <w:r w:rsidRPr="00926F3D">
        <w:rPr>
          <w:lang w:val="en-US"/>
        </w:rPr>
        <w:t>PDOM</w:t>
      </w:r>
      <w:r w:rsidRPr="00425477">
        <w:rPr>
          <w:lang w:val="en-US"/>
        </w:rPr>
        <w:t xml:space="preserve"> (</w:t>
      </w:r>
      <w:r w:rsidRPr="00926F3D">
        <w:rPr>
          <w:lang w:val="en-US"/>
        </w:rPr>
        <w:t>Problem</w:t>
      </w:r>
      <w:r w:rsidRPr="00425477">
        <w:rPr>
          <w:lang w:val="en-US"/>
        </w:rPr>
        <w:t xml:space="preserve"> </w:t>
      </w:r>
      <w:r w:rsidRPr="00926F3D">
        <w:rPr>
          <w:lang w:val="en-US"/>
        </w:rPr>
        <w:t>Domain</w:t>
      </w:r>
      <w:r w:rsidRPr="00425477">
        <w:rPr>
          <w:lang w:val="en-US"/>
        </w:rPr>
        <w:t xml:space="preserve"> </w:t>
      </w:r>
      <w:r w:rsidRPr="00926F3D">
        <w:rPr>
          <w:lang w:val="en-US"/>
        </w:rPr>
        <w:t>Object</w:t>
      </w:r>
      <w:r w:rsidRPr="00425477">
        <w:rPr>
          <w:lang w:val="en-US"/>
        </w:rPr>
        <w:t xml:space="preserve"> </w:t>
      </w:r>
      <w:r w:rsidRPr="00926F3D">
        <w:rPr>
          <w:lang w:val="en-US"/>
        </w:rPr>
        <w:t>Model</w:t>
      </w:r>
      <w:r w:rsidRPr="00425477">
        <w:rPr>
          <w:lang w:val="en-US"/>
        </w:rPr>
        <w:t xml:space="preserve">) </w:t>
      </w:r>
      <w:r w:rsidRPr="00926F3D">
        <w:t>представлена</w:t>
      </w:r>
      <w:r w:rsidRPr="00425477">
        <w:rPr>
          <w:lang w:val="en-US"/>
        </w:rPr>
        <w:t xml:space="preserve"> </w:t>
      </w:r>
      <w:r w:rsidRPr="00926F3D">
        <w:t>на</w:t>
      </w:r>
      <w:r w:rsidRPr="00425477">
        <w:rPr>
          <w:lang w:val="en-US"/>
        </w:rPr>
        <w:t xml:space="preserve"> </w:t>
      </w:r>
      <w:r w:rsidRPr="00926F3D">
        <w:t>р</w:t>
      </w:r>
      <w:r>
        <w:t>и</w:t>
      </w:r>
      <w:r w:rsidRPr="00926F3D">
        <w:t>сунке</w:t>
      </w:r>
      <w:r w:rsidRPr="00425477">
        <w:rPr>
          <w:lang w:val="en-US"/>
        </w:rPr>
        <w:t xml:space="preserve"> 1.</w:t>
      </w:r>
    </w:p>
    <w:p w14:paraId="36ABE4F3" w14:textId="669A7E5F" w:rsidR="00926F3D" w:rsidRPr="00425477" w:rsidRDefault="00371D26" w:rsidP="00CE0394">
      <w:pPr>
        <w:pStyle w:val="-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396999" wp14:editId="4B8FCC39">
            <wp:extent cx="5930900" cy="3911600"/>
            <wp:effectExtent l="0" t="0" r="0" b="0"/>
            <wp:docPr id="51775639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B0F3" w14:textId="4D2E035A" w:rsidR="00CE0394" w:rsidRPr="0095433A" w:rsidRDefault="00CE0394" w:rsidP="00CE0394">
      <w:pPr>
        <w:pStyle w:val="-"/>
      </w:pPr>
      <w:r>
        <w:t xml:space="preserve">Рисунок 1 – Диаграмма </w:t>
      </w:r>
      <w:r>
        <w:rPr>
          <w:lang w:val="en-US"/>
        </w:rPr>
        <w:t>PDOM</w:t>
      </w:r>
    </w:p>
    <w:p w14:paraId="603EFD28" w14:textId="68F456A6" w:rsidR="00CE0394" w:rsidRDefault="00CE0394" w:rsidP="00CE0394">
      <w:pPr>
        <w:pStyle w:val="1-"/>
      </w:pPr>
      <w:r>
        <w:t>Подготовим словарь данных, содержащий четкие и недвусмысленные определения всех классов, объектов, атрибутов, операций, ролей и других сущностей, рассматриваемых в проекте.</w:t>
      </w:r>
    </w:p>
    <w:p w14:paraId="67D37A18" w14:textId="6B82D839" w:rsidR="00CE0394" w:rsidRDefault="00CE0394" w:rsidP="00CE0394">
      <w:pPr>
        <w:pStyle w:val="1-"/>
      </w:pPr>
      <w:r>
        <w:t>Дадим определения классов.</w:t>
      </w:r>
    </w:p>
    <w:p w14:paraId="0B785E69" w14:textId="029BA06B" w:rsidR="00CE0394" w:rsidRDefault="00CE0394" w:rsidP="006C3946">
      <w:pPr>
        <w:pStyle w:val="1-"/>
      </w:pPr>
      <w:r w:rsidRPr="006C3946">
        <w:rPr>
          <w:b/>
          <w:bCs/>
        </w:rPr>
        <w:t>Врач</w:t>
      </w:r>
      <w:r>
        <w:t xml:space="preserve"> – лицо,</w:t>
      </w:r>
      <w:r w:rsidR="00461B9F">
        <w:t xml:space="preserve"> являющееся пользователем,</w:t>
      </w:r>
      <w:r>
        <w:t xml:space="preserve"> которое на основе снимков МРТ, а также рекомендаций прогностической системы, выносит вердикт</w:t>
      </w:r>
      <w:r w:rsidR="006C3946">
        <w:t>.</w:t>
      </w:r>
    </w:p>
    <w:p w14:paraId="58310425" w14:textId="472DD83F" w:rsidR="006C3946" w:rsidRDefault="006C3946" w:rsidP="006C3946">
      <w:pPr>
        <w:pStyle w:val="1-"/>
      </w:pPr>
      <w:r w:rsidRPr="006C3946">
        <w:rPr>
          <w:b/>
          <w:bCs/>
        </w:rPr>
        <w:t>Система обработки изображений</w:t>
      </w:r>
      <w:r>
        <w:t xml:space="preserve"> – </w:t>
      </w:r>
      <w:r w:rsidR="00661E82">
        <w:t>программа</w:t>
      </w:r>
      <w:r>
        <w:t>, обрабатывающая и сегментирующая особые участки снимка.</w:t>
      </w:r>
    </w:p>
    <w:p w14:paraId="50253CA3" w14:textId="3FE6BF1F" w:rsidR="006C3946" w:rsidRDefault="006C3946" w:rsidP="006C3946">
      <w:pPr>
        <w:pStyle w:val="1-"/>
      </w:pPr>
      <w:r w:rsidRPr="006C3946">
        <w:rPr>
          <w:b/>
          <w:bCs/>
        </w:rPr>
        <w:t>Система прогноза</w:t>
      </w:r>
      <w:r>
        <w:t xml:space="preserve"> – </w:t>
      </w:r>
      <w:r w:rsidR="00661E82">
        <w:t>программа</w:t>
      </w:r>
      <w:r>
        <w:t>, которая на основе сегментированных изображений строит прогноз о росте ВПОО после химиотерапии.</w:t>
      </w:r>
    </w:p>
    <w:p w14:paraId="79889419" w14:textId="3C9817C7" w:rsidR="006C3946" w:rsidRDefault="006C3946" w:rsidP="006C3946">
      <w:pPr>
        <w:pStyle w:val="1-"/>
      </w:pPr>
      <w:r w:rsidRPr="006C3946">
        <w:rPr>
          <w:b/>
          <w:bCs/>
        </w:rPr>
        <w:t>Графический интерфейс</w:t>
      </w:r>
      <w:r>
        <w:t xml:space="preserve"> – интерфейс для визуализации изображений и их дополнительной обработки врачом.</w:t>
      </w:r>
    </w:p>
    <w:p w14:paraId="060696D8" w14:textId="5E2BBFD9" w:rsidR="006C3946" w:rsidRDefault="0095433A" w:rsidP="006C3946">
      <w:pPr>
        <w:pStyle w:val="1-"/>
      </w:pPr>
      <w:r w:rsidRPr="0095433A">
        <w:t>Дадим определения объектов.</w:t>
      </w:r>
    </w:p>
    <w:p w14:paraId="7C932EC0" w14:textId="569863AC" w:rsidR="0095433A" w:rsidRPr="0095433A" w:rsidRDefault="0095433A" w:rsidP="0095433A">
      <w:pPr>
        <w:pStyle w:val="1-"/>
      </w:pPr>
      <w:r w:rsidRPr="006C3946">
        <w:rPr>
          <w:b/>
          <w:bCs/>
        </w:rPr>
        <w:t>Пациент</w:t>
      </w:r>
      <w:r>
        <w:t xml:space="preserve"> – объект исследования в нашей ПС, которому нужно выдать диагноз.</w:t>
      </w:r>
    </w:p>
    <w:p w14:paraId="2941A8EC" w14:textId="561B9E42" w:rsidR="0095433A" w:rsidRDefault="0095433A" w:rsidP="0095433A">
      <w:pPr>
        <w:pStyle w:val="1-"/>
      </w:pPr>
      <w:r w:rsidRPr="006C3946">
        <w:rPr>
          <w:b/>
          <w:bCs/>
        </w:rPr>
        <w:t>База данных</w:t>
      </w:r>
      <w:r>
        <w:t xml:space="preserve"> – хранилище обследований пациента.</w:t>
      </w:r>
    </w:p>
    <w:p w14:paraId="00DDB0DD" w14:textId="77777777" w:rsidR="0095433A" w:rsidRDefault="0095433A" w:rsidP="0095433A">
      <w:pPr>
        <w:pStyle w:val="1-"/>
      </w:pPr>
      <w:r w:rsidRPr="006C3946">
        <w:rPr>
          <w:b/>
          <w:bCs/>
        </w:rPr>
        <w:t>МРТ</w:t>
      </w:r>
      <w:r>
        <w:t xml:space="preserve"> – устройство, обследующее пациента и передающее снимки МРТ в систему.</w:t>
      </w:r>
    </w:p>
    <w:p w14:paraId="17FEE91D" w14:textId="3A360AA9" w:rsidR="0095433A" w:rsidRDefault="0095433A" w:rsidP="006C3946">
      <w:pPr>
        <w:pStyle w:val="1-"/>
      </w:pPr>
      <w:r w:rsidRPr="0095433A">
        <w:rPr>
          <w:b/>
          <w:bCs/>
        </w:rPr>
        <w:t>Прогноз</w:t>
      </w:r>
      <w:r w:rsidRPr="0095433A">
        <w:t xml:space="preserve"> </w:t>
      </w:r>
      <w:r>
        <w:t>– результат работы системы прогноза. Информация о том, будет ли расти ВПОО после лучевой терапии.</w:t>
      </w:r>
    </w:p>
    <w:p w14:paraId="31E808AD" w14:textId="623AFAC3" w:rsidR="0095433A" w:rsidRDefault="0095433A" w:rsidP="006C3946">
      <w:pPr>
        <w:pStyle w:val="1-"/>
      </w:pPr>
      <w:r w:rsidRPr="0095433A">
        <w:rPr>
          <w:b/>
          <w:bCs/>
        </w:rPr>
        <w:t>Изображение</w:t>
      </w:r>
      <w:r w:rsidRPr="0095433A">
        <w:t xml:space="preserve"> </w:t>
      </w:r>
      <w:r>
        <w:t>– исходный снимок МРТ, полученный от МРТ.</w:t>
      </w:r>
    </w:p>
    <w:p w14:paraId="13B8E645" w14:textId="4D998885" w:rsidR="0095433A" w:rsidRDefault="0095433A" w:rsidP="006C3946">
      <w:pPr>
        <w:pStyle w:val="1-"/>
      </w:pPr>
      <w:r w:rsidRPr="0095433A">
        <w:rPr>
          <w:b/>
          <w:bCs/>
        </w:rPr>
        <w:t>Сегментированное изображение</w:t>
      </w:r>
      <w:r w:rsidR="00EE7EC5" w:rsidRPr="00EE7EC5">
        <w:rPr>
          <w:b/>
          <w:bCs/>
        </w:rPr>
        <w:t xml:space="preserve"> </w:t>
      </w:r>
      <w:r>
        <w:t>– изображение, полученное от системы обработки изображений. Помимо самого сегментированного снимка объект хранит свойства, посчитанные системой.</w:t>
      </w:r>
    </w:p>
    <w:p w14:paraId="498A4D1B" w14:textId="49BDBB06" w:rsidR="0095433A" w:rsidRDefault="0095433A" w:rsidP="006C3946">
      <w:pPr>
        <w:pStyle w:val="1-"/>
      </w:pPr>
      <w:r>
        <w:t>Дадим определения атрибутам.</w:t>
      </w:r>
    </w:p>
    <w:p w14:paraId="7A9E2170" w14:textId="2EE17C2A" w:rsidR="0095433A" w:rsidRDefault="0095433A" w:rsidP="006C3946">
      <w:pPr>
        <w:pStyle w:val="1-"/>
      </w:pPr>
      <w:r>
        <w:t>Информация</w:t>
      </w:r>
      <w:r w:rsidRPr="0095433A">
        <w:t xml:space="preserve"> (</w:t>
      </w:r>
      <w:r>
        <w:rPr>
          <w:lang w:val="en-US"/>
        </w:rPr>
        <w:t>data</w:t>
      </w:r>
      <w:r w:rsidRPr="0095433A">
        <w:t xml:space="preserve">) </w:t>
      </w:r>
      <w:r>
        <w:t>–</w:t>
      </w:r>
      <w:r w:rsidRPr="0095433A">
        <w:t xml:space="preserve"> </w:t>
      </w:r>
      <w:r>
        <w:t>данные, с которыми происходит работа.</w:t>
      </w:r>
    </w:p>
    <w:p w14:paraId="1333681A" w14:textId="024B0882" w:rsidR="0095433A" w:rsidRDefault="0095433A" w:rsidP="006C3946">
      <w:pPr>
        <w:pStyle w:val="1-"/>
      </w:pPr>
      <w:r>
        <w:t xml:space="preserve">Модель </w:t>
      </w:r>
      <w:r w:rsidRPr="0095433A">
        <w:t>(</w:t>
      </w:r>
      <w:r>
        <w:rPr>
          <w:lang w:val="en-US"/>
        </w:rPr>
        <w:t>model</w:t>
      </w:r>
      <w:r w:rsidRPr="0095433A">
        <w:t xml:space="preserve">) </w:t>
      </w:r>
      <w:r>
        <w:t>– модель, которая используется для составления прогноза</w:t>
      </w:r>
      <w:r w:rsidR="005432E3" w:rsidRPr="005432E3">
        <w:t xml:space="preserve"> </w:t>
      </w:r>
      <w:r w:rsidR="005432E3">
        <w:t>или для сегментации</w:t>
      </w:r>
      <w:r>
        <w:t>.</w:t>
      </w:r>
    </w:p>
    <w:p w14:paraId="55737FBD" w14:textId="32DE4731" w:rsidR="0095433A" w:rsidRDefault="0095433A" w:rsidP="006C3946">
      <w:pPr>
        <w:pStyle w:val="1-"/>
      </w:pPr>
      <w:r>
        <w:t xml:space="preserve">Изображение </w:t>
      </w:r>
      <w:r w:rsidRPr="0095433A">
        <w:t>(</w:t>
      </w:r>
      <w:r>
        <w:rPr>
          <w:lang w:val="en-US"/>
        </w:rPr>
        <w:t>picture</w:t>
      </w:r>
      <w:r w:rsidRPr="0095433A">
        <w:t xml:space="preserve">) </w:t>
      </w:r>
      <w:r>
        <w:t>– изображение, содержащее необходимую для работы область.</w:t>
      </w:r>
    </w:p>
    <w:p w14:paraId="70AFBF6B" w14:textId="26648631" w:rsidR="0095433A" w:rsidRDefault="0095433A" w:rsidP="006C3946">
      <w:pPr>
        <w:pStyle w:val="1-"/>
      </w:pPr>
      <w:r>
        <w:t xml:space="preserve">Настройки </w:t>
      </w:r>
      <w:r w:rsidRPr="0095433A">
        <w:t>(</w:t>
      </w:r>
      <w:r>
        <w:rPr>
          <w:lang w:val="en-US"/>
        </w:rPr>
        <w:t>settings</w:t>
      </w:r>
      <w:r w:rsidRPr="0095433A">
        <w:t xml:space="preserve">) – </w:t>
      </w:r>
      <w:r>
        <w:t>настройки МРТ.</w:t>
      </w:r>
    </w:p>
    <w:p w14:paraId="1DB04FDA" w14:textId="00AF276A" w:rsidR="0095433A" w:rsidRDefault="0095433A" w:rsidP="005432E3">
      <w:pPr>
        <w:pStyle w:val="1-"/>
        <w:ind w:firstLine="708"/>
      </w:pPr>
      <w:r>
        <w:t>Геометрические параметры (</w:t>
      </w:r>
      <w:proofErr w:type="spellStart"/>
      <w:r>
        <w:rPr>
          <w:lang w:val="en-US"/>
        </w:rPr>
        <w:t>geometricParameters</w:t>
      </w:r>
      <w:proofErr w:type="spellEnd"/>
      <w:r w:rsidRPr="0095433A">
        <w:t xml:space="preserve">) </w:t>
      </w:r>
      <w:r>
        <w:t>– параметры, полученные в ходе этапа сегментации изображения.</w:t>
      </w:r>
    </w:p>
    <w:p w14:paraId="23E3E228" w14:textId="57B1A7ED" w:rsidR="0095433A" w:rsidRDefault="0095433A" w:rsidP="0095433A">
      <w:pPr>
        <w:pStyle w:val="1-"/>
      </w:pPr>
      <w:r>
        <w:t>Дадим определения зависимостей.</w:t>
      </w:r>
    </w:p>
    <w:p w14:paraId="478DF762" w14:textId="20AA0D66" w:rsidR="0095433A" w:rsidRDefault="0095433A" w:rsidP="0095433A">
      <w:pPr>
        <w:pStyle w:val="1-"/>
      </w:pPr>
      <w:r>
        <w:t xml:space="preserve">Исследуется </w:t>
      </w:r>
      <w:r w:rsidR="0068544E">
        <w:t>–</w:t>
      </w:r>
      <w:r>
        <w:t xml:space="preserve"> </w:t>
      </w:r>
      <w:r w:rsidR="0068544E">
        <w:t>выполняет действия, который позволяют получить информацию о состоянии больного.</w:t>
      </w:r>
    </w:p>
    <w:p w14:paraId="23B6E9F1" w14:textId="48DD873A" w:rsidR="0068544E" w:rsidRDefault="0068544E" w:rsidP="0095433A">
      <w:pPr>
        <w:pStyle w:val="1-"/>
      </w:pPr>
      <w:r>
        <w:t>Формирует – создает, производит, получает что-либо.</w:t>
      </w:r>
    </w:p>
    <w:p w14:paraId="1E52B1C1" w14:textId="56979745" w:rsidR="0068544E" w:rsidRDefault="0068544E" w:rsidP="0095433A">
      <w:pPr>
        <w:pStyle w:val="1-"/>
      </w:pPr>
      <w:r>
        <w:t>Получает – получает данные из другого объекта для своей работы</w:t>
      </w:r>
      <w:r w:rsidRPr="0068544E">
        <w:t>.</w:t>
      </w:r>
    </w:p>
    <w:p w14:paraId="78A08262" w14:textId="7A696A5D" w:rsidR="0068544E" w:rsidRDefault="0068544E" w:rsidP="0095433A">
      <w:pPr>
        <w:pStyle w:val="1-"/>
      </w:pPr>
      <w:r>
        <w:t>Взаимодействует – использует возможности какого-либо объекта для получения интересующего результата.</w:t>
      </w:r>
    </w:p>
    <w:p w14:paraId="79CC4508" w14:textId="03F71272" w:rsidR="0068544E" w:rsidRDefault="0068544E" w:rsidP="0095433A">
      <w:pPr>
        <w:pStyle w:val="1-"/>
      </w:pPr>
      <w:r>
        <w:t>Выносит вердикт – подтверждает или опровергает прогноз, выносит окончательный вердикт о последствиях лучевой терапии.</w:t>
      </w:r>
    </w:p>
    <w:p w14:paraId="567E8967" w14:textId="05DAB9E5" w:rsidR="0068544E" w:rsidRDefault="0068544E" w:rsidP="0095433A">
      <w:pPr>
        <w:pStyle w:val="1-"/>
      </w:pPr>
      <w:r>
        <w:t>Сохраняет – сохраняет состояние исследуемого объекта для последующей работы.</w:t>
      </w:r>
    </w:p>
    <w:p w14:paraId="110BFC52" w14:textId="100B6473" w:rsidR="0068544E" w:rsidRDefault="0068544E" w:rsidP="0095433A">
      <w:pPr>
        <w:pStyle w:val="1-"/>
      </w:pPr>
      <w:r>
        <w:t>Хранит информацию о – содержит в себе все данные об исследуемом объекте.</w:t>
      </w:r>
    </w:p>
    <w:p w14:paraId="49178078" w14:textId="110B2B47" w:rsidR="0068544E" w:rsidRDefault="0068544E" w:rsidP="0095433A">
      <w:pPr>
        <w:pStyle w:val="1-"/>
      </w:pPr>
      <w:r>
        <w:t xml:space="preserve">Передает обработанные изображения – передает объект </w:t>
      </w:r>
      <w:r w:rsidRPr="0068544E">
        <w:t>“</w:t>
      </w:r>
      <w:r>
        <w:t>сегментированное изображение</w:t>
      </w:r>
      <w:r w:rsidRPr="0068544E">
        <w:t>”</w:t>
      </w:r>
      <w:r>
        <w:t>.</w:t>
      </w:r>
    </w:p>
    <w:p w14:paraId="7321CE65" w14:textId="77777777" w:rsidR="0068544E" w:rsidRDefault="0068544E" w:rsidP="0068544E">
      <w:pPr>
        <w:pStyle w:val="2"/>
        <w:spacing w:after="120"/>
      </w:pPr>
      <w:bookmarkStart w:id="24" w:name="_Toc150333608"/>
      <w:bookmarkStart w:id="25" w:name="_Toc155114203"/>
      <w:r>
        <w:t>Таблица описания объектов, классов, атрибутов</w:t>
      </w:r>
      <w:bookmarkEnd w:id="24"/>
      <w:bookmarkEnd w:id="25"/>
    </w:p>
    <w:p w14:paraId="72F7E124" w14:textId="77777777" w:rsidR="0068544E" w:rsidRDefault="0068544E" w:rsidP="0068544E">
      <w:pPr>
        <w:pStyle w:val="1-"/>
      </w:pPr>
      <w:r>
        <w:t>В таблице 1 представлено описание объектов, классов, атрибутов.</w:t>
      </w:r>
    </w:p>
    <w:p w14:paraId="2A850403" w14:textId="75509250" w:rsidR="0068544E" w:rsidRDefault="0068544E" w:rsidP="00D533B1">
      <w:pPr>
        <w:pStyle w:val="-1"/>
      </w:pPr>
      <w:r>
        <w:t xml:space="preserve">Таблица 1 </w:t>
      </w:r>
      <w:r w:rsidR="00D533B1">
        <w:t>–</w:t>
      </w:r>
      <w:r>
        <w:t xml:space="preserve"> Описание объектов, классов, атрибутов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2126"/>
        <w:gridCol w:w="2710"/>
        <w:gridCol w:w="2641"/>
      </w:tblGrid>
      <w:tr w:rsidR="0068544E" w14:paraId="59FBB2B2" w14:textId="77777777" w:rsidTr="00D533B1">
        <w:trPr>
          <w:trHeight w:val="775"/>
        </w:trPr>
        <w:tc>
          <w:tcPr>
            <w:tcW w:w="2093" w:type="dxa"/>
            <w:vAlign w:val="center"/>
          </w:tcPr>
          <w:p w14:paraId="4BF7AA26" w14:textId="77777777" w:rsidR="0068544E" w:rsidRPr="003026F7" w:rsidRDefault="0068544E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Имя</w:t>
            </w:r>
          </w:p>
        </w:tc>
        <w:tc>
          <w:tcPr>
            <w:tcW w:w="2126" w:type="dxa"/>
            <w:vAlign w:val="center"/>
          </w:tcPr>
          <w:p w14:paraId="77476372" w14:textId="77777777" w:rsidR="0068544E" w:rsidRPr="003026F7" w:rsidRDefault="0068544E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Тип (класс</w:t>
            </w:r>
            <w:r w:rsidRPr="003026F7">
              <w:rPr>
                <w:b/>
                <w:bCs/>
                <w:lang w:val="en-US"/>
              </w:rPr>
              <w:t>/</w:t>
            </w:r>
            <w:r w:rsidRPr="003026F7">
              <w:rPr>
                <w:b/>
                <w:bCs/>
              </w:rPr>
              <w:t>объект)</w:t>
            </w:r>
          </w:p>
        </w:tc>
        <w:tc>
          <w:tcPr>
            <w:tcW w:w="2710" w:type="dxa"/>
            <w:vAlign w:val="center"/>
          </w:tcPr>
          <w:p w14:paraId="08BEFEFC" w14:textId="77777777" w:rsidR="0068544E" w:rsidRPr="003026F7" w:rsidRDefault="0068544E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Описание</w:t>
            </w:r>
          </w:p>
        </w:tc>
        <w:tc>
          <w:tcPr>
            <w:tcW w:w="2641" w:type="dxa"/>
            <w:vAlign w:val="center"/>
          </w:tcPr>
          <w:p w14:paraId="2248B2AF" w14:textId="77777777" w:rsidR="0068544E" w:rsidRPr="003026F7" w:rsidRDefault="0068544E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Атрибуты</w:t>
            </w:r>
          </w:p>
        </w:tc>
      </w:tr>
      <w:tr w:rsidR="0068544E" w14:paraId="1EC96884" w14:textId="77777777" w:rsidTr="00D533B1">
        <w:trPr>
          <w:trHeight w:val="966"/>
        </w:trPr>
        <w:tc>
          <w:tcPr>
            <w:tcW w:w="2093" w:type="dxa"/>
            <w:vAlign w:val="center"/>
          </w:tcPr>
          <w:p w14:paraId="28034FAD" w14:textId="6AEE1A6A" w:rsidR="0068544E" w:rsidRPr="001006DC" w:rsidRDefault="000D5ED1" w:rsidP="003026F7">
            <w:pPr>
              <w:pStyle w:val="aff1"/>
              <w:jc w:val="center"/>
            </w:pPr>
            <w:r>
              <w:t>Врач</w:t>
            </w:r>
          </w:p>
        </w:tc>
        <w:tc>
          <w:tcPr>
            <w:tcW w:w="2126" w:type="dxa"/>
            <w:vAlign w:val="center"/>
          </w:tcPr>
          <w:p w14:paraId="221460BD" w14:textId="77777777" w:rsidR="0068544E" w:rsidRPr="001006DC" w:rsidRDefault="0068544E" w:rsidP="003026F7">
            <w:pPr>
              <w:pStyle w:val="aff1"/>
              <w:jc w:val="center"/>
            </w:pPr>
            <w:r w:rsidRPr="001006DC">
              <w:t>класс</w:t>
            </w:r>
          </w:p>
        </w:tc>
        <w:tc>
          <w:tcPr>
            <w:tcW w:w="2710" w:type="dxa"/>
            <w:vAlign w:val="center"/>
          </w:tcPr>
          <w:p w14:paraId="02CFF1AE" w14:textId="0BF44DCA" w:rsidR="0068544E" w:rsidRPr="001006DC" w:rsidRDefault="000D5ED1" w:rsidP="003026F7">
            <w:pPr>
              <w:pStyle w:val="aff1"/>
            </w:pPr>
            <w:r>
              <w:t>Осуществляет анализ изображений как до, так и после сегментации, учитывает прогноз системы и выносит на основе этого вердикт</w:t>
            </w:r>
          </w:p>
        </w:tc>
        <w:tc>
          <w:tcPr>
            <w:tcW w:w="2641" w:type="dxa"/>
            <w:vAlign w:val="center"/>
          </w:tcPr>
          <w:p w14:paraId="4170C885" w14:textId="36590651" w:rsidR="0068544E" w:rsidRPr="006D4219" w:rsidRDefault="0068544E" w:rsidP="003026F7">
            <w:pPr>
              <w:pStyle w:val="aff1"/>
            </w:pPr>
          </w:p>
        </w:tc>
      </w:tr>
      <w:tr w:rsidR="0068544E" w:rsidRPr="0043369B" w14:paraId="1DD3D288" w14:textId="77777777" w:rsidTr="00D533B1">
        <w:trPr>
          <w:trHeight w:val="414"/>
        </w:trPr>
        <w:tc>
          <w:tcPr>
            <w:tcW w:w="2093" w:type="dxa"/>
            <w:vAlign w:val="center"/>
          </w:tcPr>
          <w:p w14:paraId="2FBB4D65" w14:textId="4AE082EF" w:rsidR="0068544E" w:rsidRPr="001006DC" w:rsidRDefault="000D5ED1" w:rsidP="003026F7">
            <w:pPr>
              <w:pStyle w:val="aff1"/>
              <w:jc w:val="center"/>
            </w:pPr>
            <w:r>
              <w:t>Система обработки изображений</w:t>
            </w:r>
          </w:p>
        </w:tc>
        <w:tc>
          <w:tcPr>
            <w:tcW w:w="2126" w:type="dxa"/>
            <w:vAlign w:val="center"/>
          </w:tcPr>
          <w:p w14:paraId="3F94F36F" w14:textId="77777777" w:rsidR="0068544E" w:rsidRPr="001006DC" w:rsidRDefault="0068544E" w:rsidP="003026F7">
            <w:pPr>
              <w:pStyle w:val="aff1"/>
              <w:jc w:val="center"/>
            </w:pPr>
            <w:r w:rsidRPr="001006DC">
              <w:t>класс</w:t>
            </w:r>
          </w:p>
        </w:tc>
        <w:tc>
          <w:tcPr>
            <w:tcW w:w="2710" w:type="dxa"/>
            <w:vAlign w:val="center"/>
          </w:tcPr>
          <w:p w14:paraId="504BB7B3" w14:textId="68A0C1D0" w:rsidR="0068544E" w:rsidRPr="001006DC" w:rsidRDefault="00661E82" w:rsidP="003026F7">
            <w:pPr>
              <w:pStyle w:val="aff1"/>
            </w:pPr>
            <w:r>
              <w:t>Программа</w:t>
            </w:r>
            <w:r w:rsidR="000D5ED1">
              <w:t>, которая совершает сегментацию и обработку изображения.</w:t>
            </w:r>
          </w:p>
        </w:tc>
        <w:tc>
          <w:tcPr>
            <w:tcW w:w="2641" w:type="dxa"/>
            <w:vAlign w:val="center"/>
          </w:tcPr>
          <w:p w14:paraId="7322EC65" w14:textId="09146161" w:rsidR="0068544E" w:rsidRPr="000D5ED1" w:rsidRDefault="000D5ED1" w:rsidP="003026F7">
            <w:pPr>
              <w:pStyle w:val="aff1"/>
            </w:pPr>
            <w:proofErr w:type="spellStart"/>
            <w:r>
              <w:rPr>
                <w:lang w:val="en-US"/>
              </w:rPr>
              <w:t>selectedMethods</w:t>
            </w:r>
            <w:proofErr w:type="spellEnd"/>
            <w:r w:rsidRPr="000D5ED1">
              <w:t xml:space="preserve"> – </w:t>
            </w:r>
            <w:r>
              <w:t>методы, которые используются для обработки изображений</w:t>
            </w:r>
          </w:p>
        </w:tc>
      </w:tr>
    </w:tbl>
    <w:p w14:paraId="3E2D40F0" w14:textId="6F80379B" w:rsidR="00D533B1" w:rsidRDefault="00D533B1" w:rsidP="00D533B1">
      <w:pPr>
        <w:pStyle w:val="-1"/>
      </w:pPr>
      <w:r w:rsidRPr="00D533B1">
        <w:t>Продолжение таблицы 1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2126"/>
        <w:gridCol w:w="2710"/>
        <w:gridCol w:w="2641"/>
      </w:tblGrid>
      <w:tr w:rsidR="00D533B1" w:rsidRPr="00FA4FD0" w14:paraId="73F89072" w14:textId="77777777" w:rsidTr="00812EFD">
        <w:trPr>
          <w:trHeight w:val="966"/>
        </w:trPr>
        <w:tc>
          <w:tcPr>
            <w:tcW w:w="2093" w:type="dxa"/>
            <w:vAlign w:val="center"/>
          </w:tcPr>
          <w:p w14:paraId="41829D4E" w14:textId="77777777" w:rsidR="00D533B1" w:rsidRPr="001006DC" w:rsidRDefault="00D533B1" w:rsidP="00812EFD">
            <w:pPr>
              <w:pStyle w:val="aff1"/>
              <w:jc w:val="center"/>
            </w:pPr>
            <w:r>
              <w:t>Система прогноза</w:t>
            </w:r>
          </w:p>
        </w:tc>
        <w:tc>
          <w:tcPr>
            <w:tcW w:w="2126" w:type="dxa"/>
            <w:vAlign w:val="center"/>
          </w:tcPr>
          <w:p w14:paraId="4AD9804B" w14:textId="77777777" w:rsidR="00D533B1" w:rsidRPr="001006DC" w:rsidRDefault="00D533B1" w:rsidP="00812EFD">
            <w:pPr>
              <w:pStyle w:val="aff1"/>
              <w:jc w:val="center"/>
            </w:pPr>
            <w:r w:rsidRPr="001006DC">
              <w:t>класс</w:t>
            </w:r>
          </w:p>
        </w:tc>
        <w:tc>
          <w:tcPr>
            <w:tcW w:w="2710" w:type="dxa"/>
            <w:vAlign w:val="center"/>
          </w:tcPr>
          <w:p w14:paraId="151B979D" w14:textId="77777777" w:rsidR="00D533B1" w:rsidRPr="001006DC" w:rsidRDefault="00D533B1" w:rsidP="00812EFD">
            <w:pPr>
              <w:pStyle w:val="aff1"/>
            </w:pPr>
            <w:r>
              <w:t>Программа, осуществляющая прогноз на основе модели, которую она использует.</w:t>
            </w:r>
          </w:p>
        </w:tc>
        <w:tc>
          <w:tcPr>
            <w:tcW w:w="2641" w:type="dxa"/>
            <w:vAlign w:val="center"/>
          </w:tcPr>
          <w:p w14:paraId="5E9417C2" w14:textId="77777777" w:rsidR="00D533B1" w:rsidRDefault="00D533B1" w:rsidP="00812EFD">
            <w:pPr>
              <w:pStyle w:val="aff1"/>
            </w:pPr>
            <w:r>
              <w:rPr>
                <w:lang w:val="en-US"/>
              </w:rPr>
              <w:t>Model</w:t>
            </w:r>
            <w:r w:rsidRPr="002E7A54">
              <w:t xml:space="preserve"> –</w:t>
            </w:r>
            <w:r>
              <w:t xml:space="preserve"> выбранная</w:t>
            </w:r>
            <w:r w:rsidRPr="002E7A54">
              <w:t xml:space="preserve"> </w:t>
            </w:r>
            <w:r>
              <w:t>прогностическая модель.</w:t>
            </w:r>
          </w:p>
          <w:p w14:paraId="72605061" w14:textId="77777777" w:rsidR="00D533B1" w:rsidRPr="00FA4FD0" w:rsidRDefault="00D533B1" w:rsidP="00812EFD">
            <w:pPr>
              <w:pStyle w:val="aff1"/>
            </w:pPr>
            <w:r>
              <w:rPr>
                <w:lang w:val="en-US"/>
              </w:rPr>
              <w:t>Data</w:t>
            </w:r>
            <w:r w:rsidRPr="00FA4FD0">
              <w:t xml:space="preserve"> – </w:t>
            </w:r>
            <w:r>
              <w:t>данные для прогностической модели (сегментированные изображения)</w:t>
            </w:r>
          </w:p>
        </w:tc>
      </w:tr>
      <w:tr w:rsidR="00D533B1" w:rsidRPr="00FA4FD0" w14:paraId="6102893B" w14:textId="77777777" w:rsidTr="00812EFD">
        <w:trPr>
          <w:trHeight w:val="2441"/>
        </w:trPr>
        <w:tc>
          <w:tcPr>
            <w:tcW w:w="2093" w:type="dxa"/>
            <w:vAlign w:val="center"/>
          </w:tcPr>
          <w:p w14:paraId="21CA6552" w14:textId="77777777" w:rsidR="00D533B1" w:rsidRPr="001006DC" w:rsidRDefault="00D533B1" w:rsidP="00812EFD">
            <w:pPr>
              <w:pStyle w:val="aff1"/>
              <w:jc w:val="center"/>
            </w:pPr>
            <w:r>
              <w:t xml:space="preserve">Графический </w:t>
            </w:r>
            <w:proofErr w:type="spellStart"/>
            <w:r>
              <w:t>интерфес</w:t>
            </w:r>
            <w:proofErr w:type="spellEnd"/>
          </w:p>
        </w:tc>
        <w:tc>
          <w:tcPr>
            <w:tcW w:w="2126" w:type="dxa"/>
            <w:vAlign w:val="center"/>
          </w:tcPr>
          <w:p w14:paraId="6C9DB0A9" w14:textId="77777777" w:rsidR="00D533B1" w:rsidRPr="001006DC" w:rsidRDefault="00D533B1" w:rsidP="00812EFD">
            <w:pPr>
              <w:pStyle w:val="aff1"/>
              <w:jc w:val="center"/>
            </w:pPr>
            <w:r w:rsidRPr="001006DC">
              <w:t>класс</w:t>
            </w:r>
          </w:p>
        </w:tc>
        <w:tc>
          <w:tcPr>
            <w:tcW w:w="2710" w:type="dxa"/>
            <w:vAlign w:val="center"/>
          </w:tcPr>
          <w:p w14:paraId="788F343C" w14:textId="77777777" w:rsidR="00D533B1" w:rsidRPr="001006DC" w:rsidRDefault="00D533B1" w:rsidP="00812EFD">
            <w:pPr>
              <w:pStyle w:val="aff1"/>
            </w:pPr>
            <w:r>
              <w:t xml:space="preserve">Представляет из себя программу для отрисовки изображений, их корректировки врачом (позволяет производить действия обработки врачом). </w:t>
            </w:r>
          </w:p>
        </w:tc>
        <w:tc>
          <w:tcPr>
            <w:tcW w:w="2641" w:type="dxa"/>
            <w:vAlign w:val="center"/>
          </w:tcPr>
          <w:p w14:paraId="28D3D0EB" w14:textId="77777777" w:rsidR="00D533B1" w:rsidRPr="00FA4FD0" w:rsidRDefault="00D533B1" w:rsidP="00812EFD">
            <w:pPr>
              <w:pStyle w:val="aff1"/>
            </w:pPr>
            <w:r>
              <w:rPr>
                <w:lang w:val="en-US"/>
              </w:rPr>
              <w:t>Picture</w:t>
            </w:r>
            <w:r w:rsidRPr="00FA4FD0">
              <w:t xml:space="preserve"> – </w:t>
            </w:r>
            <w:r>
              <w:t>изображения, с которым осуществляется работа врачом.</w:t>
            </w:r>
          </w:p>
        </w:tc>
      </w:tr>
      <w:tr w:rsidR="00D533B1" w:rsidRPr="008B23CE" w14:paraId="640F39EF" w14:textId="77777777" w:rsidTr="00812EFD">
        <w:trPr>
          <w:trHeight w:val="966"/>
        </w:trPr>
        <w:tc>
          <w:tcPr>
            <w:tcW w:w="2093" w:type="dxa"/>
            <w:vAlign w:val="center"/>
          </w:tcPr>
          <w:p w14:paraId="39578FAD" w14:textId="77777777" w:rsidR="00D533B1" w:rsidRPr="001006DC" w:rsidRDefault="00D533B1" w:rsidP="00812EFD">
            <w:pPr>
              <w:pStyle w:val="aff1"/>
              <w:jc w:val="center"/>
            </w:pPr>
            <w:r w:rsidRPr="001006DC">
              <w:t>База данных</w:t>
            </w:r>
          </w:p>
        </w:tc>
        <w:tc>
          <w:tcPr>
            <w:tcW w:w="2126" w:type="dxa"/>
            <w:vAlign w:val="center"/>
          </w:tcPr>
          <w:p w14:paraId="6F2FA142" w14:textId="77777777" w:rsidR="00D533B1" w:rsidRPr="001006DC" w:rsidRDefault="00D533B1" w:rsidP="00812EFD">
            <w:pPr>
              <w:pStyle w:val="aff1"/>
              <w:jc w:val="center"/>
            </w:pPr>
            <w:r w:rsidRPr="001006DC">
              <w:t>объект</w:t>
            </w:r>
          </w:p>
        </w:tc>
        <w:tc>
          <w:tcPr>
            <w:tcW w:w="2710" w:type="dxa"/>
            <w:vAlign w:val="center"/>
          </w:tcPr>
          <w:p w14:paraId="114A50C6" w14:textId="77777777" w:rsidR="00D533B1" w:rsidRPr="001006DC" w:rsidRDefault="00D533B1" w:rsidP="00812EFD">
            <w:pPr>
              <w:pStyle w:val="aff1"/>
            </w:pPr>
            <w:r>
              <w:t>Является источником данных, где хранятся обследования пациентов.</w:t>
            </w:r>
          </w:p>
        </w:tc>
        <w:tc>
          <w:tcPr>
            <w:tcW w:w="2641" w:type="dxa"/>
            <w:vAlign w:val="center"/>
          </w:tcPr>
          <w:p w14:paraId="6B096FB4" w14:textId="77777777" w:rsidR="00D533B1" w:rsidRPr="008B23CE" w:rsidRDefault="00D533B1" w:rsidP="00812EFD">
            <w:pPr>
              <w:pStyle w:val="aff1"/>
            </w:pPr>
            <w:r>
              <w:rPr>
                <w:lang w:val="en-US"/>
              </w:rPr>
              <w:t>Data</w:t>
            </w:r>
            <w:r w:rsidRPr="008B23CE">
              <w:t xml:space="preserve"> – </w:t>
            </w:r>
            <w:r>
              <w:t>все обследования пациентов.</w:t>
            </w:r>
          </w:p>
        </w:tc>
      </w:tr>
      <w:tr w:rsidR="00D533B1" w:rsidRPr="00FA4FD0" w14:paraId="04E018C3" w14:textId="77777777" w:rsidTr="00812EFD">
        <w:trPr>
          <w:trHeight w:val="966"/>
        </w:trPr>
        <w:tc>
          <w:tcPr>
            <w:tcW w:w="2093" w:type="dxa"/>
            <w:vAlign w:val="center"/>
          </w:tcPr>
          <w:p w14:paraId="372E753E" w14:textId="77777777" w:rsidR="00D533B1" w:rsidRPr="001006DC" w:rsidRDefault="00D533B1" w:rsidP="00812EFD">
            <w:pPr>
              <w:pStyle w:val="aff1"/>
              <w:jc w:val="center"/>
            </w:pPr>
            <w:r>
              <w:t>МРТ</w:t>
            </w:r>
          </w:p>
        </w:tc>
        <w:tc>
          <w:tcPr>
            <w:tcW w:w="2126" w:type="dxa"/>
            <w:vAlign w:val="center"/>
          </w:tcPr>
          <w:p w14:paraId="0C54A930" w14:textId="77777777" w:rsidR="00D533B1" w:rsidRPr="001006DC" w:rsidRDefault="00D533B1" w:rsidP="00812EFD">
            <w:pPr>
              <w:pStyle w:val="aff1"/>
              <w:jc w:val="center"/>
            </w:pPr>
            <w:r>
              <w:t>объект</w:t>
            </w:r>
          </w:p>
        </w:tc>
        <w:tc>
          <w:tcPr>
            <w:tcW w:w="2710" w:type="dxa"/>
            <w:vAlign w:val="center"/>
          </w:tcPr>
          <w:p w14:paraId="26EB4BDD" w14:textId="77777777" w:rsidR="00D533B1" w:rsidRPr="001006DC" w:rsidRDefault="00D533B1" w:rsidP="00812EFD">
            <w:pPr>
              <w:pStyle w:val="aff1"/>
            </w:pPr>
            <w:r>
              <w:t>Аппарат для формирования снимков МРТ.</w:t>
            </w:r>
          </w:p>
        </w:tc>
        <w:tc>
          <w:tcPr>
            <w:tcW w:w="2641" w:type="dxa"/>
            <w:vAlign w:val="center"/>
          </w:tcPr>
          <w:p w14:paraId="2BCA2452" w14:textId="77777777" w:rsidR="00D533B1" w:rsidRPr="00FA4FD0" w:rsidRDefault="00D533B1" w:rsidP="00812EFD">
            <w:pPr>
              <w:pStyle w:val="aff1"/>
            </w:pPr>
            <w:r>
              <w:rPr>
                <w:lang w:val="en-US"/>
              </w:rPr>
              <w:t>Settings</w:t>
            </w:r>
            <w:r w:rsidRPr="00FA4FD0">
              <w:t xml:space="preserve"> – </w:t>
            </w:r>
            <w:r>
              <w:t>настройки аппаратуры (режимы съемки)</w:t>
            </w:r>
          </w:p>
        </w:tc>
      </w:tr>
      <w:tr w:rsidR="00D533B1" w:rsidRPr="00FA4FD0" w14:paraId="35A4039A" w14:textId="77777777" w:rsidTr="00812EFD">
        <w:trPr>
          <w:trHeight w:val="966"/>
        </w:trPr>
        <w:tc>
          <w:tcPr>
            <w:tcW w:w="2093" w:type="dxa"/>
            <w:vAlign w:val="center"/>
          </w:tcPr>
          <w:p w14:paraId="2422A272" w14:textId="77777777" w:rsidR="00D533B1" w:rsidRPr="001006DC" w:rsidRDefault="00D533B1" w:rsidP="00812EFD">
            <w:pPr>
              <w:pStyle w:val="aff1"/>
              <w:jc w:val="center"/>
            </w:pPr>
            <w:r>
              <w:t>Прогноз</w:t>
            </w:r>
          </w:p>
        </w:tc>
        <w:tc>
          <w:tcPr>
            <w:tcW w:w="2126" w:type="dxa"/>
            <w:vAlign w:val="center"/>
          </w:tcPr>
          <w:p w14:paraId="5FBEAC54" w14:textId="77777777" w:rsidR="00D533B1" w:rsidRPr="001006DC" w:rsidRDefault="00D533B1" w:rsidP="00812EFD">
            <w:pPr>
              <w:pStyle w:val="aff1"/>
              <w:jc w:val="center"/>
            </w:pPr>
            <w:r>
              <w:t>объект</w:t>
            </w:r>
          </w:p>
        </w:tc>
        <w:tc>
          <w:tcPr>
            <w:tcW w:w="2710" w:type="dxa"/>
            <w:vAlign w:val="center"/>
          </w:tcPr>
          <w:p w14:paraId="30E60635" w14:textId="77777777" w:rsidR="00D533B1" w:rsidRPr="001006DC" w:rsidRDefault="00D533B1" w:rsidP="00812EFD">
            <w:pPr>
              <w:pStyle w:val="aff1"/>
            </w:pPr>
            <w:r>
              <w:t>Прогноз на рост ВПОО после лучевой терапии.</w:t>
            </w:r>
          </w:p>
        </w:tc>
        <w:tc>
          <w:tcPr>
            <w:tcW w:w="2641" w:type="dxa"/>
            <w:vAlign w:val="center"/>
          </w:tcPr>
          <w:p w14:paraId="0388E41E" w14:textId="77777777" w:rsidR="00D533B1" w:rsidRPr="00FA4FD0" w:rsidRDefault="00D533B1" w:rsidP="00812EFD">
            <w:pPr>
              <w:pStyle w:val="aff1"/>
            </w:pPr>
            <w:r>
              <w:rPr>
                <w:lang w:val="en-US"/>
              </w:rPr>
              <w:t xml:space="preserve">Prediction – </w:t>
            </w:r>
            <w:r>
              <w:t>вероятность роста ВПОО.</w:t>
            </w:r>
          </w:p>
        </w:tc>
      </w:tr>
      <w:tr w:rsidR="00D533B1" w:rsidRPr="00FA4FD0" w14:paraId="395CB058" w14:textId="77777777" w:rsidTr="00812EFD">
        <w:trPr>
          <w:trHeight w:val="966"/>
        </w:trPr>
        <w:tc>
          <w:tcPr>
            <w:tcW w:w="2093" w:type="dxa"/>
            <w:vAlign w:val="center"/>
          </w:tcPr>
          <w:p w14:paraId="702B0754" w14:textId="77777777" w:rsidR="00D533B1" w:rsidRPr="001006DC" w:rsidRDefault="00D533B1" w:rsidP="00812EFD">
            <w:pPr>
              <w:pStyle w:val="aff1"/>
              <w:jc w:val="center"/>
            </w:pPr>
            <w:r>
              <w:t>Изображение</w:t>
            </w:r>
          </w:p>
        </w:tc>
        <w:tc>
          <w:tcPr>
            <w:tcW w:w="2126" w:type="dxa"/>
            <w:vAlign w:val="center"/>
          </w:tcPr>
          <w:p w14:paraId="3DC5204B" w14:textId="77777777" w:rsidR="00D533B1" w:rsidRPr="001006DC" w:rsidRDefault="00D533B1" w:rsidP="00812EFD">
            <w:pPr>
              <w:pStyle w:val="aff1"/>
              <w:jc w:val="center"/>
            </w:pPr>
            <w:r>
              <w:t>объект</w:t>
            </w:r>
          </w:p>
        </w:tc>
        <w:tc>
          <w:tcPr>
            <w:tcW w:w="2710" w:type="dxa"/>
            <w:vAlign w:val="center"/>
          </w:tcPr>
          <w:p w14:paraId="4E74C3F9" w14:textId="77777777" w:rsidR="00D533B1" w:rsidRPr="001006DC" w:rsidRDefault="00D533B1" w:rsidP="00812EFD">
            <w:pPr>
              <w:pStyle w:val="aff1"/>
            </w:pPr>
            <w:r>
              <w:t>Исходное изображение, полученное с МРТ.</w:t>
            </w:r>
          </w:p>
        </w:tc>
        <w:tc>
          <w:tcPr>
            <w:tcW w:w="2641" w:type="dxa"/>
            <w:vAlign w:val="center"/>
          </w:tcPr>
          <w:p w14:paraId="708F026B" w14:textId="77777777" w:rsidR="00D533B1" w:rsidRPr="00FA4FD0" w:rsidRDefault="00D533B1" w:rsidP="00812EFD">
            <w:pPr>
              <w:pStyle w:val="aff1"/>
            </w:pPr>
            <w:r>
              <w:rPr>
                <w:lang w:val="en-US"/>
              </w:rPr>
              <w:t>Picture</w:t>
            </w:r>
            <w:r w:rsidRPr="00FA4FD0">
              <w:t xml:space="preserve"> – </w:t>
            </w:r>
            <w:r>
              <w:t>само изображение до обработки.</w:t>
            </w:r>
          </w:p>
        </w:tc>
      </w:tr>
      <w:tr w:rsidR="00D533B1" w:rsidRPr="00FA4FD0" w14:paraId="37632165" w14:textId="77777777" w:rsidTr="00812EFD">
        <w:trPr>
          <w:trHeight w:val="966"/>
        </w:trPr>
        <w:tc>
          <w:tcPr>
            <w:tcW w:w="2093" w:type="dxa"/>
            <w:vAlign w:val="center"/>
          </w:tcPr>
          <w:p w14:paraId="33E5E1FB" w14:textId="77777777" w:rsidR="00D533B1" w:rsidRDefault="00D533B1" w:rsidP="00812EFD">
            <w:pPr>
              <w:pStyle w:val="aff1"/>
              <w:jc w:val="center"/>
            </w:pPr>
            <w:r>
              <w:t>Сегментированное изображение</w:t>
            </w:r>
          </w:p>
        </w:tc>
        <w:tc>
          <w:tcPr>
            <w:tcW w:w="2126" w:type="dxa"/>
            <w:vAlign w:val="center"/>
          </w:tcPr>
          <w:p w14:paraId="151B3500" w14:textId="77777777" w:rsidR="00D533B1" w:rsidRPr="001006DC" w:rsidRDefault="00D533B1" w:rsidP="00812EFD">
            <w:pPr>
              <w:pStyle w:val="aff1"/>
              <w:jc w:val="center"/>
            </w:pPr>
            <w:r>
              <w:t>объект</w:t>
            </w:r>
          </w:p>
        </w:tc>
        <w:tc>
          <w:tcPr>
            <w:tcW w:w="2710" w:type="dxa"/>
            <w:vAlign w:val="center"/>
          </w:tcPr>
          <w:p w14:paraId="4FCCFA2B" w14:textId="77777777" w:rsidR="00D533B1" w:rsidRPr="001006DC" w:rsidRDefault="00D533B1" w:rsidP="00812EFD">
            <w:pPr>
              <w:pStyle w:val="aff1"/>
            </w:pPr>
            <w:r>
              <w:t>Изображение после обработки. Выделенная область интереса.</w:t>
            </w:r>
          </w:p>
        </w:tc>
        <w:tc>
          <w:tcPr>
            <w:tcW w:w="2641" w:type="dxa"/>
            <w:vAlign w:val="center"/>
          </w:tcPr>
          <w:p w14:paraId="05A6342B" w14:textId="77777777" w:rsidR="00D533B1" w:rsidRDefault="00D533B1" w:rsidP="00812EFD">
            <w:pPr>
              <w:pStyle w:val="aff1"/>
            </w:pPr>
            <w:r>
              <w:rPr>
                <w:lang w:val="en-US"/>
              </w:rPr>
              <w:t>Picture</w:t>
            </w:r>
            <w:r w:rsidRPr="002E7A54">
              <w:t xml:space="preserve"> – </w:t>
            </w:r>
            <w:r>
              <w:t>выделенная область.</w:t>
            </w:r>
          </w:p>
          <w:p w14:paraId="542C025A" w14:textId="77777777" w:rsidR="00D533B1" w:rsidRPr="00FA4FD0" w:rsidRDefault="00D533B1" w:rsidP="00812EFD">
            <w:pPr>
              <w:pStyle w:val="aff1"/>
            </w:pPr>
            <w:r>
              <w:rPr>
                <w:lang w:val="en-US"/>
              </w:rPr>
              <w:t>Geometric</w:t>
            </w:r>
            <w:r w:rsidRPr="00FA4FD0">
              <w:t xml:space="preserve"> </w:t>
            </w:r>
            <w:r>
              <w:rPr>
                <w:lang w:val="en-US"/>
              </w:rPr>
              <w:t>Parameters</w:t>
            </w:r>
            <w:r w:rsidRPr="00FA4FD0">
              <w:t xml:space="preserve"> </w:t>
            </w:r>
            <w:r>
              <w:t>– первичные геометрические параметры посчитанные на этапе сегментации</w:t>
            </w:r>
          </w:p>
        </w:tc>
      </w:tr>
    </w:tbl>
    <w:p w14:paraId="21ACEBDB" w14:textId="77777777" w:rsidR="00D533B1" w:rsidRPr="00D533B1" w:rsidRDefault="00D533B1" w:rsidP="00D533B1">
      <w:pPr>
        <w:pStyle w:val="1-"/>
      </w:pPr>
    </w:p>
    <w:p w14:paraId="36D689A8" w14:textId="77777777" w:rsidR="0068544E" w:rsidRPr="00D533B1" w:rsidRDefault="0068544E" w:rsidP="00D533B1">
      <w:pPr>
        <w:pStyle w:val="2"/>
      </w:pPr>
      <w:bookmarkStart w:id="26" w:name="_Toc150333609"/>
      <w:bookmarkStart w:id="27" w:name="_Toc155114204"/>
      <w:r w:rsidRPr="00D533B1">
        <w:t>Таблица описания ролей и зависимостей</w:t>
      </w:r>
      <w:bookmarkEnd w:id="26"/>
      <w:bookmarkEnd w:id="27"/>
    </w:p>
    <w:p w14:paraId="5F6BBB89" w14:textId="77777777" w:rsidR="0068544E" w:rsidRPr="00D533B1" w:rsidRDefault="0068544E" w:rsidP="00D533B1">
      <w:pPr>
        <w:pStyle w:val="1-"/>
      </w:pPr>
      <w:r w:rsidRPr="00D533B1">
        <w:t>В таблице 2 представлено описание ролей и зависимостей.</w:t>
      </w:r>
    </w:p>
    <w:p w14:paraId="430657E0" w14:textId="6C51C4EC" w:rsidR="0068544E" w:rsidRDefault="0068544E" w:rsidP="00D533B1">
      <w:pPr>
        <w:pStyle w:val="-1"/>
      </w:pPr>
      <w:r>
        <w:t xml:space="preserve">Таблица 2 </w:t>
      </w:r>
      <w:r w:rsidR="00CA0D50">
        <w:t>–</w:t>
      </w:r>
      <w:r>
        <w:t xml:space="preserve"> </w:t>
      </w:r>
      <w:r w:rsidR="00CA0D50">
        <w:t>О</w:t>
      </w:r>
      <w:r>
        <w:t>писание ролей и зависимостей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3"/>
        <w:gridCol w:w="2673"/>
        <w:gridCol w:w="3033"/>
        <w:gridCol w:w="1571"/>
      </w:tblGrid>
      <w:tr w:rsidR="00371D26" w14:paraId="7E119191" w14:textId="77777777" w:rsidTr="00371D26">
        <w:tc>
          <w:tcPr>
            <w:tcW w:w="2293" w:type="dxa"/>
            <w:vAlign w:val="center"/>
          </w:tcPr>
          <w:p w14:paraId="12A35172" w14:textId="13ADDD31" w:rsidR="00371D26" w:rsidRPr="00371D26" w:rsidRDefault="00371D26" w:rsidP="00371D26">
            <w:pPr>
              <w:pStyle w:val="aff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Название</w:t>
            </w:r>
          </w:p>
        </w:tc>
        <w:tc>
          <w:tcPr>
            <w:tcW w:w="2673" w:type="dxa"/>
            <w:vAlign w:val="center"/>
          </w:tcPr>
          <w:p w14:paraId="1EECBCCC" w14:textId="77777777" w:rsidR="00371D26" w:rsidRDefault="00371D26" w:rsidP="00371D26">
            <w:pPr>
              <w:pStyle w:val="aff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  <w:p w14:paraId="1E78390A" w14:textId="1FD3E45E" w:rsidR="00371D26" w:rsidRPr="00371D26" w:rsidRDefault="00371D26" w:rsidP="00371D26">
            <w:pPr>
              <w:pStyle w:val="aff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(роль</w:t>
            </w:r>
            <w:r>
              <w:rPr>
                <w:b/>
                <w:bCs/>
                <w:lang w:val="en-US"/>
              </w:rPr>
              <w:t>/</w:t>
            </w:r>
            <w:r>
              <w:rPr>
                <w:b/>
                <w:bCs/>
              </w:rPr>
              <w:t>зависимость)</w:t>
            </w:r>
          </w:p>
        </w:tc>
        <w:tc>
          <w:tcPr>
            <w:tcW w:w="3033" w:type="dxa"/>
            <w:vAlign w:val="center"/>
          </w:tcPr>
          <w:p w14:paraId="0530F812" w14:textId="11D494DB" w:rsidR="00371D26" w:rsidRPr="00371D26" w:rsidRDefault="00371D26" w:rsidP="00371D26">
            <w:pPr>
              <w:pStyle w:val="aff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1571" w:type="dxa"/>
            <w:vAlign w:val="center"/>
          </w:tcPr>
          <w:p w14:paraId="42A9904C" w14:textId="17D06BA3" w:rsidR="00371D26" w:rsidRPr="00371D26" w:rsidRDefault="00371D26" w:rsidP="00371D26">
            <w:pPr>
              <w:pStyle w:val="aff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Кратность</w:t>
            </w:r>
          </w:p>
        </w:tc>
      </w:tr>
      <w:tr w:rsidR="00371D26" w14:paraId="635D84D2" w14:textId="77777777" w:rsidTr="00371D26">
        <w:tc>
          <w:tcPr>
            <w:tcW w:w="2293" w:type="dxa"/>
            <w:vAlign w:val="center"/>
          </w:tcPr>
          <w:p w14:paraId="030A5F57" w14:textId="23038297" w:rsidR="00371D26" w:rsidRDefault="00371D26" w:rsidP="00371D26">
            <w:pPr>
              <w:pStyle w:val="aff1"/>
              <w:jc w:val="center"/>
            </w:pPr>
            <w:r>
              <w:t>Исследуется</w:t>
            </w:r>
          </w:p>
        </w:tc>
        <w:tc>
          <w:tcPr>
            <w:tcW w:w="2673" w:type="dxa"/>
            <w:vAlign w:val="center"/>
          </w:tcPr>
          <w:p w14:paraId="3FF8433B" w14:textId="1A8C1FC9" w:rsidR="00371D26" w:rsidRPr="00371D26" w:rsidRDefault="00371D26" w:rsidP="00371D26">
            <w:pPr>
              <w:pStyle w:val="aff1"/>
              <w:jc w:val="center"/>
            </w:pPr>
            <w:r>
              <w:t>зависимость</w:t>
            </w:r>
          </w:p>
        </w:tc>
        <w:tc>
          <w:tcPr>
            <w:tcW w:w="3033" w:type="dxa"/>
          </w:tcPr>
          <w:p w14:paraId="3237F1DF" w14:textId="58576DB8" w:rsidR="00371D26" w:rsidRDefault="00371D26" w:rsidP="00371D26">
            <w:pPr>
              <w:pStyle w:val="aff1"/>
            </w:pPr>
            <w:r w:rsidRPr="003026F7">
              <w:t>Пациент, который является объектом исследования на МР</w:t>
            </w:r>
            <w:r>
              <w:t>Т</w:t>
            </w:r>
            <w:r w:rsidRPr="003026F7">
              <w:t>.</w:t>
            </w:r>
          </w:p>
        </w:tc>
        <w:tc>
          <w:tcPr>
            <w:tcW w:w="1571" w:type="dxa"/>
            <w:vAlign w:val="center"/>
          </w:tcPr>
          <w:p w14:paraId="2746D4C6" w14:textId="073FFF4B" w:rsidR="00371D26" w:rsidRDefault="00371D26" w:rsidP="00371D26">
            <w:pPr>
              <w:pStyle w:val="aff1"/>
              <w:jc w:val="center"/>
            </w:pPr>
            <w:r>
              <w:t xml:space="preserve">1…* </w:t>
            </w:r>
            <w:r w:rsidRPr="00371D26">
              <w:t>–</w:t>
            </w:r>
            <w:r>
              <w:t xml:space="preserve"> 1</w:t>
            </w:r>
          </w:p>
        </w:tc>
      </w:tr>
      <w:tr w:rsidR="00371D26" w14:paraId="0AA9EC90" w14:textId="77777777" w:rsidTr="00371D26">
        <w:tc>
          <w:tcPr>
            <w:tcW w:w="2293" w:type="dxa"/>
            <w:vAlign w:val="center"/>
          </w:tcPr>
          <w:p w14:paraId="15BD64C7" w14:textId="7EDB1F33" w:rsidR="00371D26" w:rsidRDefault="00371D26" w:rsidP="00371D26">
            <w:pPr>
              <w:pStyle w:val="aff1"/>
              <w:jc w:val="center"/>
            </w:pPr>
            <w:r>
              <w:t>Формирует</w:t>
            </w:r>
          </w:p>
        </w:tc>
        <w:tc>
          <w:tcPr>
            <w:tcW w:w="2673" w:type="dxa"/>
            <w:vAlign w:val="center"/>
          </w:tcPr>
          <w:p w14:paraId="1DCFDCC5" w14:textId="1D3ADE3B" w:rsidR="00371D26" w:rsidRDefault="00371D26" w:rsidP="00371D26">
            <w:pPr>
              <w:pStyle w:val="aff1"/>
              <w:jc w:val="center"/>
            </w:pPr>
            <w:r>
              <w:t>зависимость</w:t>
            </w:r>
          </w:p>
        </w:tc>
        <w:tc>
          <w:tcPr>
            <w:tcW w:w="3033" w:type="dxa"/>
          </w:tcPr>
          <w:p w14:paraId="4A552711" w14:textId="753F2511" w:rsidR="00371D26" w:rsidRDefault="00371D26" w:rsidP="00371D26">
            <w:pPr>
              <w:pStyle w:val="aff1"/>
            </w:pPr>
            <w:r w:rsidRPr="003026F7">
              <w:t>Сформированные данные (продукт/объект) системами или МРТ</w:t>
            </w:r>
            <w:r>
              <w:t>.</w:t>
            </w:r>
          </w:p>
        </w:tc>
        <w:tc>
          <w:tcPr>
            <w:tcW w:w="1571" w:type="dxa"/>
            <w:vAlign w:val="center"/>
          </w:tcPr>
          <w:p w14:paraId="3FC8852D" w14:textId="5D80782A" w:rsidR="00371D26" w:rsidRDefault="00371D26" w:rsidP="00371D26">
            <w:pPr>
              <w:pStyle w:val="aff1"/>
              <w:jc w:val="center"/>
            </w:pPr>
            <w:r>
              <w:t>1 – 1…*</w:t>
            </w:r>
          </w:p>
        </w:tc>
      </w:tr>
      <w:tr w:rsidR="00371D26" w14:paraId="6C84B91A" w14:textId="77777777" w:rsidTr="00371D26">
        <w:tc>
          <w:tcPr>
            <w:tcW w:w="2293" w:type="dxa"/>
            <w:vAlign w:val="center"/>
          </w:tcPr>
          <w:p w14:paraId="33E5024A" w14:textId="714E73C0" w:rsidR="00371D26" w:rsidRDefault="00371D26" w:rsidP="00371D26">
            <w:pPr>
              <w:pStyle w:val="aff1"/>
              <w:jc w:val="center"/>
            </w:pPr>
            <w:r>
              <w:t>Получает</w:t>
            </w:r>
          </w:p>
        </w:tc>
        <w:tc>
          <w:tcPr>
            <w:tcW w:w="2673" w:type="dxa"/>
            <w:vAlign w:val="center"/>
          </w:tcPr>
          <w:p w14:paraId="7395B0A3" w14:textId="43E14308" w:rsidR="00371D26" w:rsidRDefault="00371D26" w:rsidP="00371D26">
            <w:pPr>
              <w:pStyle w:val="aff1"/>
              <w:jc w:val="center"/>
            </w:pPr>
            <w:r>
              <w:t>зависимость</w:t>
            </w:r>
          </w:p>
        </w:tc>
        <w:tc>
          <w:tcPr>
            <w:tcW w:w="3033" w:type="dxa"/>
          </w:tcPr>
          <w:p w14:paraId="50A662A9" w14:textId="3D3695CE" w:rsidR="00371D26" w:rsidRDefault="00371D26" w:rsidP="00371D26">
            <w:pPr>
              <w:pStyle w:val="aff1"/>
            </w:pPr>
            <w:r w:rsidRPr="003026F7">
              <w:t>Получение объекта из системы.</w:t>
            </w:r>
          </w:p>
        </w:tc>
        <w:tc>
          <w:tcPr>
            <w:tcW w:w="1571" w:type="dxa"/>
            <w:vAlign w:val="center"/>
          </w:tcPr>
          <w:p w14:paraId="1A23DA91" w14:textId="6882FF28" w:rsidR="00371D26" w:rsidRDefault="00371D26" w:rsidP="00371D26">
            <w:pPr>
              <w:pStyle w:val="aff1"/>
              <w:jc w:val="center"/>
            </w:pPr>
            <w:r>
              <w:t xml:space="preserve">1…* </w:t>
            </w:r>
            <w:r w:rsidRPr="00371D26">
              <w:t>–</w:t>
            </w:r>
            <w:r>
              <w:t xml:space="preserve"> 1</w:t>
            </w:r>
          </w:p>
        </w:tc>
      </w:tr>
      <w:tr w:rsidR="00371D26" w14:paraId="2B943529" w14:textId="77777777" w:rsidTr="00371D26">
        <w:tc>
          <w:tcPr>
            <w:tcW w:w="2293" w:type="dxa"/>
            <w:vAlign w:val="center"/>
          </w:tcPr>
          <w:p w14:paraId="3ABDFEC6" w14:textId="22B9C4D0" w:rsidR="00371D26" w:rsidRDefault="00371D26" w:rsidP="00371D26">
            <w:pPr>
              <w:pStyle w:val="aff1"/>
              <w:jc w:val="center"/>
            </w:pPr>
            <w:r>
              <w:t>Взаимодействует</w:t>
            </w:r>
          </w:p>
        </w:tc>
        <w:tc>
          <w:tcPr>
            <w:tcW w:w="2673" w:type="dxa"/>
            <w:vAlign w:val="center"/>
          </w:tcPr>
          <w:p w14:paraId="25E3D42A" w14:textId="250C83AC" w:rsidR="00371D26" w:rsidRDefault="00371D26" w:rsidP="00371D26">
            <w:pPr>
              <w:pStyle w:val="aff1"/>
              <w:jc w:val="center"/>
            </w:pPr>
            <w:r>
              <w:t>зависимость</w:t>
            </w:r>
          </w:p>
        </w:tc>
        <w:tc>
          <w:tcPr>
            <w:tcW w:w="3033" w:type="dxa"/>
          </w:tcPr>
          <w:p w14:paraId="304F07C1" w14:textId="6132AB9C" w:rsidR="00371D26" w:rsidRDefault="00371D26" w:rsidP="00371D26">
            <w:pPr>
              <w:pStyle w:val="aff1"/>
            </w:pPr>
            <w:r w:rsidRPr="003026F7">
              <w:t>Манипуляция над объектом для получения нужной информации</w:t>
            </w:r>
            <w:r>
              <w:t>.</w:t>
            </w:r>
          </w:p>
        </w:tc>
        <w:tc>
          <w:tcPr>
            <w:tcW w:w="1571" w:type="dxa"/>
            <w:vAlign w:val="center"/>
          </w:tcPr>
          <w:p w14:paraId="62E94F4D" w14:textId="340F151A" w:rsidR="00371D26" w:rsidRDefault="00371D26" w:rsidP="00371D26">
            <w:pPr>
              <w:pStyle w:val="aff1"/>
              <w:jc w:val="center"/>
            </w:pPr>
            <w:r>
              <w:t xml:space="preserve">1 </w:t>
            </w:r>
            <w:r w:rsidRPr="00371D26">
              <w:t>–</w:t>
            </w:r>
            <w:r>
              <w:t xml:space="preserve"> 1</w:t>
            </w:r>
          </w:p>
        </w:tc>
      </w:tr>
      <w:tr w:rsidR="00371D26" w14:paraId="2DED6054" w14:textId="77777777" w:rsidTr="00371D26">
        <w:tc>
          <w:tcPr>
            <w:tcW w:w="2293" w:type="dxa"/>
            <w:vAlign w:val="center"/>
          </w:tcPr>
          <w:p w14:paraId="6FC826DB" w14:textId="4BF083C4" w:rsidR="00371D26" w:rsidRDefault="00371D26" w:rsidP="00371D26">
            <w:pPr>
              <w:pStyle w:val="aff1"/>
              <w:jc w:val="center"/>
            </w:pPr>
            <w:r>
              <w:t>Выносит вердикт</w:t>
            </w:r>
          </w:p>
        </w:tc>
        <w:tc>
          <w:tcPr>
            <w:tcW w:w="2673" w:type="dxa"/>
            <w:vAlign w:val="center"/>
          </w:tcPr>
          <w:p w14:paraId="6C878BE7" w14:textId="5F4BD6D7" w:rsidR="00371D26" w:rsidRDefault="00371D26" w:rsidP="00371D26">
            <w:pPr>
              <w:pStyle w:val="aff1"/>
              <w:jc w:val="center"/>
            </w:pPr>
            <w:r>
              <w:t>зависимость</w:t>
            </w:r>
          </w:p>
        </w:tc>
        <w:tc>
          <w:tcPr>
            <w:tcW w:w="3033" w:type="dxa"/>
          </w:tcPr>
          <w:p w14:paraId="270F0FEF" w14:textId="4196B3E5" w:rsidR="00371D26" w:rsidRDefault="00371D26" w:rsidP="00371D26">
            <w:pPr>
              <w:pStyle w:val="aff1"/>
            </w:pPr>
            <w:r w:rsidRPr="003026F7">
              <w:t>Вынос вердикта на основе полученных данных врачом.</w:t>
            </w:r>
          </w:p>
        </w:tc>
        <w:tc>
          <w:tcPr>
            <w:tcW w:w="1571" w:type="dxa"/>
            <w:vAlign w:val="center"/>
          </w:tcPr>
          <w:p w14:paraId="07E316C6" w14:textId="478F9562" w:rsidR="00371D26" w:rsidRDefault="00371D26" w:rsidP="00371D26">
            <w:pPr>
              <w:pStyle w:val="aff1"/>
              <w:jc w:val="center"/>
            </w:pPr>
            <w:r>
              <w:t xml:space="preserve">1 </w:t>
            </w:r>
            <w:r w:rsidRPr="00371D26">
              <w:t>–</w:t>
            </w:r>
            <w:r>
              <w:t xml:space="preserve"> 1…*</w:t>
            </w:r>
          </w:p>
        </w:tc>
      </w:tr>
      <w:tr w:rsidR="00371D26" w14:paraId="1EF7FFA4" w14:textId="77777777" w:rsidTr="00371D26">
        <w:tc>
          <w:tcPr>
            <w:tcW w:w="2293" w:type="dxa"/>
            <w:vAlign w:val="center"/>
          </w:tcPr>
          <w:p w14:paraId="06954B6A" w14:textId="0B3F648F" w:rsidR="00371D26" w:rsidRDefault="00371D26" w:rsidP="00371D26">
            <w:pPr>
              <w:pStyle w:val="aff1"/>
              <w:jc w:val="center"/>
            </w:pPr>
            <w:r>
              <w:t>Сохраняет</w:t>
            </w:r>
          </w:p>
        </w:tc>
        <w:tc>
          <w:tcPr>
            <w:tcW w:w="2673" w:type="dxa"/>
            <w:vAlign w:val="center"/>
          </w:tcPr>
          <w:p w14:paraId="287ACD45" w14:textId="58B54FE2" w:rsidR="00371D26" w:rsidRDefault="00371D26" w:rsidP="00371D26">
            <w:pPr>
              <w:pStyle w:val="aff1"/>
              <w:jc w:val="center"/>
            </w:pPr>
            <w:r>
              <w:t>зависимость</w:t>
            </w:r>
          </w:p>
        </w:tc>
        <w:tc>
          <w:tcPr>
            <w:tcW w:w="3033" w:type="dxa"/>
          </w:tcPr>
          <w:p w14:paraId="0A21868B" w14:textId="44C4FF87" w:rsidR="00371D26" w:rsidRDefault="00371D26" w:rsidP="00371D26">
            <w:pPr>
              <w:pStyle w:val="aff1"/>
            </w:pPr>
            <w:r w:rsidRPr="003026F7">
              <w:t>Сохраняет изображения как до, так и после сегментации для последующего использования.</w:t>
            </w:r>
          </w:p>
        </w:tc>
        <w:tc>
          <w:tcPr>
            <w:tcW w:w="1571" w:type="dxa"/>
            <w:vAlign w:val="center"/>
          </w:tcPr>
          <w:p w14:paraId="433337FF" w14:textId="2721DAC9" w:rsidR="00371D26" w:rsidRDefault="00371D26" w:rsidP="00371D26">
            <w:pPr>
              <w:pStyle w:val="aff1"/>
              <w:jc w:val="center"/>
            </w:pPr>
            <w:r>
              <w:t xml:space="preserve">1 </w:t>
            </w:r>
            <w:r w:rsidRPr="00371D26">
              <w:t>–</w:t>
            </w:r>
            <w:r>
              <w:t xml:space="preserve"> 1</w:t>
            </w:r>
          </w:p>
        </w:tc>
      </w:tr>
      <w:tr w:rsidR="00371D26" w14:paraId="493AE1BB" w14:textId="77777777" w:rsidTr="00371D26">
        <w:tc>
          <w:tcPr>
            <w:tcW w:w="2293" w:type="dxa"/>
            <w:vAlign w:val="center"/>
          </w:tcPr>
          <w:p w14:paraId="2B16ED6D" w14:textId="525E5275" w:rsidR="00371D26" w:rsidRDefault="00371D26" w:rsidP="00371D26">
            <w:pPr>
              <w:pStyle w:val="aff1"/>
              <w:jc w:val="center"/>
            </w:pPr>
            <w:r>
              <w:t>Хранит информацию о</w:t>
            </w:r>
          </w:p>
        </w:tc>
        <w:tc>
          <w:tcPr>
            <w:tcW w:w="2673" w:type="dxa"/>
            <w:vAlign w:val="center"/>
          </w:tcPr>
          <w:p w14:paraId="299F46F1" w14:textId="1FD164C1" w:rsidR="00371D26" w:rsidRDefault="00371D26" w:rsidP="00371D26">
            <w:pPr>
              <w:pStyle w:val="aff1"/>
              <w:jc w:val="center"/>
            </w:pPr>
            <w:r>
              <w:t>зависимость</w:t>
            </w:r>
          </w:p>
        </w:tc>
        <w:tc>
          <w:tcPr>
            <w:tcW w:w="3033" w:type="dxa"/>
          </w:tcPr>
          <w:p w14:paraId="5E7144F2" w14:textId="7781E638" w:rsidR="00371D26" w:rsidRDefault="00371D26" w:rsidP="00371D26">
            <w:pPr>
              <w:pStyle w:val="aff1"/>
            </w:pPr>
            <w:r w:rsidRPr="003026F7">
              <w:t>Хранит информацию о пациенте. Его снимки МРТ до и после сегментации, вердикт врача.</w:t>
            </w:r>
          </w:p>
        </w:tc>
        <w:tc>
          <w:tcPr>
            <w:tcW w:w="1571" w:type="dxa"/>
            <w:vAlign w:val="center"/>
          </w:tcPr>
          <w:p w14:paraId="3A6ED700" w14:textId="5CEB748A" w:rsidR="00371D26" w:rsidRDefault="00371D26" w:rsidP="00371D26">
            <w:pPr>
              <w:pStyle w:val="aff1"/>
              <w:jc w:val="center"/>
            </w:pPr>
            <w:r>
              <w:t xml:space="preserve">1 </w:t>
            </w:r>
            <w:r w:rsidRPr="00371D26">
              <w:t>–</w:t>
            </w:r>
            <w:r>
              <w:t xml:space="preserve"> 1…*</w:t>
            </w:r>
          </w:p>
        </w:tc>
      </w:tr>
    </w:tbl>
    <w:p w14:paraId="78308D50" w14:textId="77777777" w:rsidR="00371D26" w:rsidRDefault="00371D26" w:rsidP="0068544E">
      <w:pPr>
        <w:pStyle w:val="1-"/>
        <w:ind w:firstLine="0"/>
      </w:pPr>
    </w:p>
    <w:p w14:paraId="52971AAB" w14:textId="7CC9EBC2" w:rsidR="009045FE" w:rsidRPr="003E6C65" w:rsidRDefault="00775E5A" w:rsidP="003E6C65">
      <w:pPr>
        <w:pStyle w:val="1"/>
      </w:pPr>
      <w:bookmarkStart w:id="28" w:name="_Toc155114205"/>
      <w:r w:rsidRPr="003E6C65">
        <w:t>Моделирование функциональной спецификации ПС</w:t>
      </w:r>
      <w:bookmarkEnd w:id="28"/>
    </w:p>
    <w:p w14:paraId="2A4C9D5F" w14:textId="3A7B42FB" w:rsidR="00775E5A" w:rsidRDefault="00775E5A" w:rsidP="00775E5A">
      <w:pPr>
        <w:pStyle w:val="2"/>
      </w:pPr>
      <w:bookmarkStart w:id="29" w:name="_Toc155114206"/>
      <w:r>
        <w:t>Диаграмма вариантов использования</w:t>
      </w:r>
      <w:bookmarkEnd w:id="29"/>
    </w:p>
    <w:p w14:paraId="6E24EFF6" w14:textId="75ACACD1" w:rsidR="00775E5A" w:rsidRPr="00775E5A" w:rsidRDefault="00775E5A" w:rsidP="00775E5A">
      <w:pPr>
        <w:pStyle w:val="1-"/>
      </w:pPr>
      <w:r>
        <w:t>На рисунке 2 представлена диаграмма вариантов использования.</w:t>
      </w:r>
    </w:p>
    <w:p w14:paraId="3C55BFDC" w14:textId="10F14484" w:rsidR="00775E5A" w:rsidRPr="00775E5A" w:rsidRDefault="00C05BE0" w:rsidP="00775E5A">
      <w:pPr>
        <w:pStyle w:val="-"/>
      </w:pPr>
      <w:r>
        <w:rPr>
          <w:noProof/>
        </w:rPr>
        <w:drawing>
          <wp:inline distT="0" distB="0" distL="0" distR="0" wp14:anchorId="15A6B582" wp14:editId="736F53DD">
            <wp:extent cx="4972050" cy="3638550"/>
            <wp:effectExtent l="0" t="0" r="0" b="0"/>
            <wp:docPr id="192297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50BD" w14:textId="7416CCB7" w:rsidR="00775E5A" w:rsidRDefault="00775E5A" w:rsidP="00775E5A">
      <w:pPr>
        <w:pStyle w:val="-"/>
      </w:pPr>
      <w:r>
        <w:t>Рисунок 2 – Диаграмма вариантов использования</w:t>
      </w:r>
    </w:p>
    <w:p w14:paraId="3F82555B" w14:textId="2DC56FF7" w:rsidR="00775E5A" w:rsidRDefault="00775E5A" w:rsidP="00775E5A">
      <w:pPr>
        <w:pStyle w:val="2"/>
      </w:pPr>
      <w:bookmarkStart w:id="30" w:name="_Toc155114207"/>
      <w:r>
        <w:t>Таблица описания актёров системы</w:t>
      </w:r>
      <w:bookmarkEnd w:id="30"/>
    </w:p>
    <w:p w14:paraId="1C3DDF00" w14:textId="6059B542" w:rsidR="003026F7" w:rsidRPr="003026F7" w:rsidRDefault="003026F7" w:rsidP="003026F7">
      <w:pPr>
        <w:pStyle w:val="1-"/>
      </w:pPr>
      <w:r>
        <w:t>В таблице 3 представлены описания актёров системы.</w:t>
      </w:r>
    </w:p>
    <w:p w14:paraId="61F2A518" w14:textId="37629D14" w:rsidR="009160E7" w:rsidRPr="009160E7" w:rsidRDefault="009160E7" w:rsidP="00D533B1">
      <w:pPr>
        <w:pStyle w:val="-1"/>
      </w:pPr>
      <w:r>
        <w:t>Таблица 3 – Описания актёров системы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43"/>
        <w:gridCol w:w="6627"/>
      </w:tblGrid>
      <w:tr w:rsidR="00775E5A" w14:paraId="27ABC5C6" w14:textId="77777777" w:rsidTr="00775E5A">
        <w:tc>
          <w:tcPr>
            <w:tcW w:w="2943" w:type="dxa"/>
            <w:vAlign w:val="center"/>
          </w:tcPr>
          <w:p w14:paraId="21A6AA87" w14:textId="7C5CE6BF" w:rsidR="00775E5A" w:rsidRPr="003026F7" w:rsidRDefault="00775E5A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Название</w:t>
            </w:r>
          </w:p>
        </w:tc>
        <w:tc>
          <w:tcPr>
            <w:tcW w:w="6627" w:type="dxa"/>
            <w:vAlign w:val="center"/>
          </w:tcPr>
          <w:p w14:paraId="11E8B671" w14:textId="1EA04A19" w:rsidR="00775E5A" w:rsidRPr="003026F7" w:rsidRDefault="00775E5A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Описание</w:t>
            </w:r>
          </w:p>
        </w:tc>
      </w:tr>
      <w:tr w:rsidR="00775E5A" w14:paraId="3514646E" w14:textId="77777777" w:rsidTr="00775E5A">
        <w:tc>
          <w:tcPr>
            <w:tcW w:w="2943" w:type="dxa"/>
          </w:tcPr>
          <w:p w14:paraId="03CF03AA" w14:textId="68CAADF1" w:rsidR="00775E5A" w:rsidRDefault="00775E5A" w:rsidP="003026F7">
            <w:pPr>
              <w:pStyle w:val="aff1"/>
            </w:pPr>
            <w:r>
              <w:t>МРТ</w:t>
            </w:r>
          </w:p>
        </w:tc>
        <w:tc>
          <w:tcPr>
            <w:tcW w:w="6627" w:type="dxa"/>
          </w:tcPr>
          <w:p w14:paraId="37CC5638" w14:textId="2E9BEE49" w:rsidR="00775E5A" w:rsidRDefault="00831C13" w:rsidP="003026F7">
            <w:pPr>
              <w:pStyle w:val="aff1"/>
            </w:pPr>
            <w:r>
              <w:t xml:space="preserve">Устройство для создания </w:t>
            </w:r>
            <w:r w:rsidR="006A3F71">
              <w:t>изображений</w:t>
            </w:r>
            <w:r w:rsidR="00926936">
              <w:t>.</w:t>
            </w:r>
          </w:p>
        </w:tc>
      </w:tr>
      <w:tr w:rsidR="00775E5A" w14:paraId="59D6103D" w14:textId="77777777" w:rsidTr="00775E5A">
        <w:tc>
          <w:tcPr>
            <w:tcW w:w="2943" w:type="dxa"/>
          </w:tcPr>
          <w:p w14:paraId="6A5DB1BD" w14:textId="3240E85E" w:rsidR="00775E5A" w:rsidRDefault="00775E5A" w:rsidP="003026F7">
            <w:pPr>
              <w:pStyle w:val="aff1"/>
            </w:pPr>
            <w:r>
              <w:t>Система обработки изображений</w:t>
            </w:r>
          </w:p>
        </w:tc>
        <w:tc>
          <w:tcPr>
            <w:tcW w:w="6627" w:type="dxa"/>
          </w:tcPr>
          <w:p w14:paraId="2778A170" w14:textId="48C372AD" w:rsidR="00775E5A" w:rsidRDefault="00831C13" w:rsidP="003026F7">
            <w:pPr>
              <w:pStyle w:val="aff1"/>
            </w:pPr>
            <w:r>
              <w:t>Внутренняя система, которая обрабатывает</w:t>
            </w:r>
            <w:r w:rsidR="006A3F71">
              <w:t xml:space="preserve"> (сегментирует)</w:t>
            </w:r>
            <w:r>
              <w:t xml:space="preserve"> изображени</w:t>
            </w:r>
            <w:r w:rsidR="006A3F71">
              <w:t>я</w:t>
            </w:r>
            <w:r>
              <w:t>.</w:t>
            </w:r>
          </w:p>
        </w:tc>
      </w:tr>
      <w:tr w:rsidR="00775E5A" w14:paraId="0F7267E0" w14:textId="77777777" w:rsidTr="00775E5A">
        <w:tc>
          <w:tcPr>
            <w:tcW w:w="2943" w:type="dxa"/>
          </w:tcPr>
          <w:p w14:paraId="0439EA1A" w14:textId="408ECB35" w:rsidR="00775E5A" w:rsidRDefault="00775E5A" w:rsidP="003026F7">
            <w:pPr>
              <w:pStyle w:val="aff1"/>
            </w:pPr>
            <w:r>
              <w:t>Система прогноза</w:t>
            </w:r>
          </w:p>
        </w:tc>
        <w:tc>
          <w:tcPr>
            <w:tcW w:w="6627" w:type="dxa"/>
          </w:tcPr>
          <w:p w14:paraId="3CD6972D" w14:textId="0B988599" w:rsidR="00775E5A" w:rsidRDefault="00831C13" w:rsidP="003026F7">
            <w:pPr>
              <w:pStyle w:val="aff1"/>
            </w:pPr>
            <w:r>
              <w:t>Внутренняя система, которая составляет прогноз на основе обработанных изображений.</w:t>
            </w:r>
          </w:p>
        </w:tc>
      </w:tr>
      <w:tr w:rsidR="00775E5A" w14:paraId="41879736" w14:textId="77777777" w:rsidTr="00775E5A">
        <w:tc>
          <w:tcPr>
            <w:tcW w:w="2943" w:type="dxa"/>
          </w:tcPr>
          <w:p w14:paraId="32A9BCB5" w14:textId="36A5278B" w:rsidR="00775E5A" w:rsidRDefault="00775E5A" w:rsidP="003026F7">
            <w:pPr>
              <w:pStyle w:val="aff1"/>
            </w:pPr>
            <w:r>
              <w:t>Врач</w:t>
            </w:r>
          </w:p>
        </w:tc>
        <w:tc>
          <w:tcPr>
            <w:tcW w:w="6627" w:type="dxa"/>
          </w:tcPr>
          <w:p w14:paraId="34B93DE0" w14:textId="1EF19B5F" w:rsidR="00775E5A" w:rsidRPr="00831C13" w:rsidRDefault="00831C13" w:rsidP="003026F7">
            <w:pPr>
              <w:pStyle w:val="aff1"/>
            </w:pPr>
            <w:r>
              <w:t>Лицо, которое выносит вердикт, принимая такие факты, как</w:t>
            </w:r>
            <w:r w:rsidRPr="00831C13">
              <w:t xml:space="preserve">: </w:t>
            </w:r>
            <w:r>
              <w:t>прогноз и изображение до и после сегментации.</w:t>
            </w:r>
          </w:p>
        </w:tc>
      </w:tr>
    </w:tbl>
    <w:p w14:paraId="42D1AEFA" w14:textId="12455469" w:rsidR="00831C13" w:rsidRPr="009160E7" w:rsidRDefault="00831C13" w:rsidP="009160E7">
      <w:pPr>
        <w:rPr>
          <w:rFonts w:eastAsiaTheme="minorEastAsia"/>
          <w:sz w:val="28"/>
          <w:szCs w:val="28"/>
        </w:rPr>
      </w:pPr>
    </w:p>
    <w:p w14:paraId="1D6B905A" w14:textId="3A39166C" w:rsidR="00775E5A" w:rsidRDefault="00831C13" w:rsidP="00831C13">
      <w:pPr>
        <w:pStyle w:val="2"/>
      </w:pPr>
      <w:bookmarkStart w:id="31" w:name="_Toc155114208"/>
      <w:r>
        <w:t>Таблицы вариантов использования</w:t>
      </w:r>
      <w:bookmarkEnd w:id="31"/>
    </w:p>
    <w:p w14:paraId="418F46F0" w14:textId="6A7FCF8B" w:rsidR="003026F7" w:rsidRPr="003026F7" w:rsidRDefault="003026F7" w:rsidP="003026F7">
      <w:pPr>
        <w:pStyle w:val="1-"/>
      </w:pPr>
      <w:r>
        <w:t>В таблице 4 можно увидеть варианты использования.</w:t>
      </w:r>
    </w:p>
    <w:p w14:paraId="2AAC27B5" w14:textId="69384FD5" w:rsidR="009160E7" w:rsidRPr="009160E7" w:rsidRDefault="009160E7" w:rsidP="00D533B1">
      <w:pPr>
        <w:pStyle w:val="-1"/>
      </w:pPr>
      <w:r>
        <w:t>Таблица 4 – Варианты использования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4"/>
        <w:gridCol w:w="2268"/>
        <w:gridCol w:w="6768"/>
      </w:tblGrid>
      <w:tr w:rsidR="00831C13" w14:paraId="78DB74A8" w14:textId="77777777" w:rsidTr="00831C13">
        <w:tc>
          <w:tcPr>
            <w:tcW w:w="534" w:type="dxa"/>
          </w:tcPr>
          <w:p w14:paraId="2BE1D94E" w14:textId="0F50063D" w:rsidR="00831C13" w:rsidRPr="003026F7" w:rsidRDefault="00831C13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№</w:t>
            </w:r>
          </w:p>
        </w:tc>
        <w:tc>
          <w:tcPr>
            <w:tcW w:w="2268" w:type="dxa"/>
          </w:tcPr>
          <w:p w14:paraId="125A4374" w14:textId="12AAD8B2" w:rsidR="00831C13" w:rsidRPr="003026F7" w:rsidRDefault="00831C13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Имя</w:t>
            </w:r>
          </w:p>
        </w:tc>
        <w:tc>
          <w:tcPr>
            <w:tcW w:w="6768" w:type="dxa"/>
          </w:tcPr>
          <w:p w14:paraId="2BDA82DF" w14:textId="7A3509E7" w:rsidR="00831C13" w:rsidRPr="003026F7" w:rsidRDefault="00831C13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Описание</w:t>
            </w:r>
          </w:p>
        </w:tc>
      </w:tr>
      <w:tr w:rsidR="00831C13" w14:paraId="2AEAFE46" w14:textId="77777777" w:rsidTr="00831C13">
        <w:tc>
          <w:tcPr>
            <w:tcW w:w="534" w:type="dxa"/>
          </w:tcPr>
          <w:p w14:paraId="16175475" w14:textId="42DDE0BA" w:rsidR="00831C13" w:rsidRPr="003026F7" w:rsidRDefault="00831C13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1</w:t>
            </w:r>
          </w:p>
        </w:tc>
        <w:tc>
          <w:tcPr>
            <w:tcW w:w="2268" w:type="dxa"/>
          </w:tcPr>
          <w:p w14:paraId="180FD70F" w14:textId="4D5C9E4B" w:rsidR="00831C13" w:rsidRPr="003026F7" w:rsidRDefault="00831C13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Название</w:t>
            </w:r>
          </w:p>
        </w:tc>
        <w:tc>
          <w:tcPr>
            <w:tcW w:w="6768" w:type="dxa"/>
          </w:tcPr>
          <w:p w14:paraId="32BA2A06" w14:textId="09C0369B" w:rsidR="00831C13" w:rsidRPr="003026F7" w:rsidRDefault="00831C13" w:rsidP="003026F7">
            <w:pPr>
              <w:pStyle w:val="aff1"/>
              <w:rPr>
                <w:b/>
                <w:bCs/>
              </w:rPr>
            </w:pPr>
            <w:r w:rsidRPr="003026F7">
              <w:rPr>
                <w:b/>
                <w:bCs/>
              </w:rPr>
              <w:t xml:space="preserve">Создать </w:t>
            </w:r>
            <w:r w:rsidR="006A3F71" w:rsidRPr="003026F7">
              <w:rPr>
                <w:b/>
                <w:bCs/>
              </w:rPr>
              <w:t>изображение</w:t>
            </w:r>
          </w:p>
        </w:tc>
      </w:tr>
      <w:tr w:rsidR="00831C13" w14:paraId="27B6E755" w14:textId="77777777" w:rsidTr="00831C13">
        <w:tc>
          <w:tcPr>
            <w:tcW w:w="534" w:type="dxa"/>
          </w:tcPr>
          <w:p w14:paraId="142991F5" w14:textId="77777777" w:rsidR="00831C13" w:rsidRDefault="00831C13" w:rsidP="003026F7">
            <w:pPr>
              <w:pStyle w:val="aff1"/>
              <w:jc w:val="center"/>
            </w:pPr>
          </w:p>
        </w:tc>
        <w:tc>
          <w:tcPr>
            <w:tcW w:w="2268" w:type="dxa"/>
          </w:tcPr>
          <w:p w14:paraId="19D12545" w14:textId="7465A625" w:rsidR="00831C13" w:rsidRPr="00831C13" w:rsidRDefault="00831C13" w:rsidP="003026F7">
            <w:pPr>
              <w:pStyle w:val="aff1"/>
              <w:jc w:val="center"/>
            </w:pPr>
            <w:r>
              <w:t>Предусловия</w:t>
            </w:r>
          </w:p>
        </w:tc>
        <w:tc>
          <w:tcPr>
            <w:tcW w:w="6768" w:type="dxa"/>
          </w:tcPr>
          <w:p w14:paraId="078F8390" w14:textId="67FF4C52" w:rsidR="00831C13" w:rsidRDefault="00E920AD" w:rsidP="003026F7">
            <w:pPr>
              <w:pStyle w:val="aff1"/>
            </w:pPr>
            <w:r>
              <w:t>Пациент пришёл на обследование</w:t>
            </w:r>
          </w:p>
        </w:tc>
      </w:tr>
      <w:tr w:rsidR="00831C13" w14:paraId="42235FAD" w14:textId="77777777" w:rsidTr="00831C13">
        <w:tc>
          <w:tcPr>
            <w:tcW w:w="534" w:type="dxa"/>
          </w:tcPr>
          <w:p w14:paraId="2ED56E50" w14:textId="77777777" w:rsidR="00831C13" w:rsidRDefault="00831C13" w:rsidP="003026F7">
            <w:pPr>
              <w:pStyle w:val="aff1"/>
              <w:jc w:val="center"/>
            </w:pPr>
          </w:p>
        </w:tc>
        <w:tc>
          <w:tcPr>
            <w:tcW w:w="2268" w:type="dxa"/>
          </w:tcPr>
          <w:p w14:paraId="4CF5C303" w14:textId="2FA51611" w:rsidR="00831C13" w:rsidRDefault="00831C13" w:rsidP="003026F7">
            <w:pPr>
              <w:pStyle w:val="aff1"/>
              <w:jc w:val="center"/>
            </w:pPr>
            <w:r>
              <w:t>Актёры</w:t>
            </w:r>
          </w:p>
        </w:tc>
        <w:tc>
          <w:tcPr>
            <w:tcW w:w="6768" w:type="dxa"/>
          </w:tcPr>
          <w:p w14:paraId="0B471CAA" w14:textId="22CFE413" w:rsidR="00831C13" w:rsidRPr="00E920AD" w:rsidRDefault="00E920AD" w:rsidP="003026F7">
            <w:pPr>
              <w:pStyle w:val="aff1"/>
            </w:pPr>
            <w:r>
              <w:t xml:space="preserve">МРТ, </w:t>
            </w:r>
            <w:r w:rsidR="002A3834">
              <w:t>в</w:t>
            </w:r>
            <w:r>
              <w:t>рач</w:t>
            </w:r>
            <w:r w:rsidR="00C05BE0">
              <w:t>, пациент</w:t>
            </w:r>
          </w:p>
        </w:tc>
      </w:tr>
      <w:tr w:rsidR="00831C13" w14:paraId="779FA66A" w14:textId="77777777" w:rsidTr="00831C13">
        <w:tc>
          <w:tcPr>
            <w:tcW w:w="534" w:type="dxa"/>
          </w:tcPr>
          <w:p w14:paraId="621A5958" w14:textId="77777777" w:rsidR="00831C13" w:rsidRDefault="00831C13" w:rsidP="003026F7">
            <w:pPr>
              <w:pStyle w:val="aff1"/>
              <w:jc w:val="center"/>
            </w:pPr>
          </w:p>
        </w:tc>
        <w:tc>
          <w:tcPr>
            <w:tcW w:w="2268" w:type="dxa"/>
          </w:tcPr>
          <w:p w14:paraId="27E27B95" w14:textId="6D903EC1" w:rsidR="00831C13" w:rsidRDefault="00831C13" w:rsidP="003026F7">
            <w:pPr>
              <w:pStyle w:val="aff1"/>
              <w:jc w:val="center"/>
            </w:pPr>
            <w:r>
              <w:t>Посту</w:t>
            </w:r>
            <w:r w:rsidR="00E920AD">
              <w:t>с</w:t>
            </w:r>
            <w:r>
              <w:t>л</w:t>
            </w:r>
            <w:r w:rsidR="00E920AD">
              <w:t>ов</w:t>
            </w:r>
            <w:r>
              <w:t>ия</w:t>
            </w:r>
          </w:p>
        </w:tc>
        <w:tc>
          <w:tcPr>
            <w:tcW w:w="6768" w:type="dxa"/>
          </w:tcPr>
          <w:p w14:paraId="36ABCB36" w14:textId="1A133F78" w:rsidR="00831C13" w:rsidRDefault="00E920AD" w:rsidP="003026F7">
            <w:pPr>
              <w:pStyle w:val="aff1"/>
            </w:pPr>
            <w:r>
              <w:t>Получен снимок, база пополнилась новым обследованием</w:t>
            </w:r>
          </w:p>
        </w:tc>
      </w:tr>
      <w:tr w:rsidR="00831C13" w14:paraId="52A1B5C5" w14:textId="77777777" w:rsidTr="00831C13">
        <w:tc>
          <w:tcPr>
            <w:tcW w:w="534" w:type="dxa"/>
          </w:tcPr>
          <w:p w14:paraId="42C01B81" w14:textId="77777777" w:rsidR="00831C13" w:rsidRDefault="00831C13" w:rsidP="003026F7">
            <w:pPr>
              <w:pStyle w:val="aff1"/>
              <w:jc w:val="center"/>
            </w:pPr>
          </w:p>
        </w:tc>
        <w:tc>
          <w:tcPr>
            <w:tcW w:w="2268" w:type="dxa"/>
          </w:tcPr>
          <w:p w14:paraId="5EEC0C63" w14:textId="5E4F9F5D" w:rsidR="00831C13" w:rsidRDefault="00831C13" w:rsidP="003026F7">
            <w:pPr>
              <w:pStyle w:val="aff1"/>
              <w:jc w:val="center"/>
            </w:pPr>
            <w:r>
              <w:t>Основная задача</w:t>
            </w:r>
          </w:p>
        </w:tc>
        <w:tc>
          <w:tcPr>
            <w:tcW w:w="6768" w:type="dxa"/>
          </w:tcPr>
          <w:p w14:paraId="20A41AB8" w14:textId="7EC99900" w:rsidR="00831C13" w:rsidRDefault="00E920AD" w:rsidP="003026F7">
            <w:pPr>
              <w:pStyle w:val="aff1"/>
            </w:pPr>
            <w:r>
              <w:t>Получение нового обследования</w:t>
            </w:r>
          </w:p>
        </w:tc>
      </w:tr>
      <w:tr w:rsidR="00831C13" w14:paraId="29682D19" w14:textId="77777777" w:rsidTr="00831C13">
        <w:tc>
          <w:tcPr>
            <w:tcW w:w="534" w:type="dxa"/>
          </w:tcPr>
          <w:p w14:paraId="20C737DC" w14:textId="3E6299F8" w:rsidR="00831C13" w:rsidRPr="003026F7" w:rsidRDefault="00831C13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2</w:t>
            </w:r>
          </w:p>
        </w:tc>
        <w:tc>
          <w:tcPr>
            <w:tcW w:w="2268" w:type="dxa"/>
          </w:tcPr>
          <w:p w14:paraId="15B6BEFA" w14:textId="53BFEFBC" w:rsidR="00831C13" w:rsidRPr="003026F7" w:rsidRDefault="00831C13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Название</w:t>
            </w:r>
          </w:p>
        </w:tc>
        <w:tc>
          <w:tcPr>
            <w:tcW w:w="6768" w:type="dxa"/>
          </w:tcPr>
          <w:p w14:paraId="1EC93E4F" w14:textId="397BA3C3" w:rsidR="00831C13" w:rsidRPr="003026F7" w:rsidRDefault="00831C13" w:rsidP="003026F7">
            <w:pPr>
              <w:pStyle w:val="aff1"/>
              <w:rPr>
                <w:b/>
                <w:bCs/>
              </w:rPr>
            </w:pPr>
            <w:r w:rsidRPr="003026F7">
              <w:rPr>
                <w:b/>
                <w:bCs/>
              </w:rPr>
              <w:t>Обработать изображение</w:t>
            </w:r>
          </w:p>
        </w:tc>
      </w:tr>
      <w:tr w:rsidR="00831C13" w14:paraId="1F705ADF" w14:textId="77777777" w:rsidTr="00831C13">
        <w:tc>
          <w:tcPr>
            <w:tcW w:w="534" w:type="dxa"/>
          </w:tcPr>
          <w:p w14:paraId="1C96EE1A" w14:textId="77777777" w:rsidR="00831C13" w:rsidRDefault="00831C13" w:rsidP="003026F7">
            <w:pPr>
              <w:pStyle w:val="aff1"/>
              <w:jc w:val="center"/>
            </w:pPr>
          </w:p>
        </w:tc>
        <w:tc>
          <w:tcPr>
            <w:tcW w:w="2268" w:type="dxa"/>
          </w:tcPr>
          <w:p w14:paraId="65392300" w14:textId="055CE0A2" w:rsidR="00831C13" w:rsidRDefault="00831C13" w:rsidP="003026F7">
            <w:pPr>
              <w:pStyle w:val="aff1"/>
              <w:jc w:val="center"/>
            </w:pPr>
            <w:r>
              <w:t>Предусловия</w:t>
            </w:r>
          </w:p>
        </w:tc>
        <w:tc>
          <w:tcPr>
            <w:tcW w:w="6768" w:type="dxa"/>
          </w:tcPr>
          <w:p w14:paraId="5C00A2BF" w14:textId="2DF7F8AA" w:rsidR="00831C13" w:rsidRDefault="00E920AD" w:rsidP="003026F7">
            <w:pPr>
              <w:pStyle w:val="aff1"/>
            </w:pPr>
            <w:r>
              <w:t>Получен</w:t>
            </w:r>
            <w:r w:rsidR="006A3F71">
              <w:t>о изображение</w:t>
            </w:r>
          </w:p>
        </w:tc>
      </w:tr>
      <w:tr w:rsidR="00831C13" w14:paraId="14DA66B1" w14:textId="77777777" w:rsidTr="00831C13">
        <w:tc>
          <w:tcPr>
            <w:tcW w:w="534" w:type="dxa"/>
          </w:tcPr>
          <w:p w14:paraId="345ADC8D" w14:textId="77777777" w:rsidR="00831C13" w:rsidRDefault="00831C13" w:rsidP="003026F7">
            <w:pPr>
              <w:pStyle w:val="aff1"/>
              <w:jc w:val="center"/>
            </w:pPr>
          </w:p>
        </w:tc>
        <w:tc>
          <w:tcPr>
            <w:tcW w:w="2268" w:type="dxa"/>
          </w:tcPr>
          <w:p w14:paraId="1CCBE843" w14:textId="57225874" w:rsidR="00831C13" w:rsidRDefault="00831C13" w:rsidP="003026F7">
            <w:pPr>
              <w:pStyle w:val="aff1"/>
              <w:jc w:val="center"/>
            </w:pPr>
            <w:r>
              <w:t>Актёры</w:t>
            </w:r>
          </w:p>
        </w:tc>
        <w:tc>
          <w:tcPr>
            <w:tcW w:w="6768" w:type="dxa"/>
          </w:tcPr>
          <w:p w14:paraId="559A206A" w14:textId="25A84D7F" w:rsidR="00831C13" w:rsidRDefault="00E920AD" w:rsidP="003026F7">
            <w:pPr>
              <w:pStyle w:val="aff1"/>
            </w:pPr>
            <w:r>
              <w:t xml:space="preserve">Система обработки изображения, </w:t>
            </w:r>
            <w:r w:rsidR="002A3834">
              <w:t>с</w:t>
            </w:r>
            <w:r>
              <w:t xml:space="preserve">истема прогноза, </w:t>
            </w:r>
            <w:r w:rsidR="002A3834">
              <w:t>в</w:t>
            </w:r>
            <w:r>
              <w:t>рач</w:t>
            </w:r>
          </w:p>
        </w:tc>
      </w:tr>
      <w:tr w:rsidR="00831C13" w14:paraId="24159B48" w14:textId="77777777" w:rsidTr="00831C13">
        <w:tc>
          <w:tcPr>
            <w:tcW w:w="534" w:type="dxa"/>
          </w:tcPr>
          <w:p w14:paraId="19A24229" w14:textId="77777777" w:rsidR="00831C13" w:rsidRDefault="00831C13" w:rsidP="003026F7">
            <w:pPr>
              <w:pStyle w:val="aff1"/>
              <w:jc w:val="center"/>
            </w:pPr>
          </w:p>
        </w:tc>
        <w:tc>
          <w:tcPr>
            <w:tcW w:w="2268" w:type="dxa"/>
          </w:tcPr>
          <w:p w14:paraId="00D0D8AB" w14:textId="4B6B1819" w:rsidR="00831C13" w:rsidRDefault="00831C13" w:rsidP="003026F7">
            <w:pPr>
              <w:pStyle w:val="aff1"/>
              <w:jc w:val="center"/>
            </w:pPr>
            <w:r>
              <w:t>Посту</w:t>
            </w:r>
            <w:r w:rsidR="00E920AD">
              <w:t>с</w:t>
            </w:r>
            <w:r>
              <w:t>л</w:t>
            </w:r>
            <w:r w:rsidR="00E920AD">
              <w:t>ов</w:t>
            </w:r>
            <w:r>
              <w:t>ия</w:t>
            </w:r>
          </w:p>
        </w:tc>
        <w:tc>
          <w:tcPr>
            <w:tcW w:w="6768" w:type="dxa"/>
          </w:tcPr>
          <w:p w14:paraId="6714CD51" w14:textId="2CE5416E" w:rsidR="00831C13" w:rsidRDefault="00E920AD" w:rsidP="003026F7">
            <w:pPr>
              <w:pStyle w:val="aff1"/>
            </w:pPr>
            <w:r>
              <w:t>Система прогноза и врач получили обработанное изображение</w:t>
            </w:r>
          </w:p>
        </w:tc>
      </w:tr>
      <w:tr w:rsidR="00831C13" w14:paraId="45EABF85" w14:textId="77777777" w:rsidTr="00831C13">
        <w:tc>
          <w:tcPr>
            <w:tcW w:w="534" w:type="dxa"/>
          </w:tcPr>
          <w:p w14:paraId="6BF2EBF3" w14:textId="77777777" w:rsidR="00831C13" w:rsidRDefault="00831C13" w:rsidP="003026F7">
            <w:pPr>
              <w:pStyle w:val="aff1"/>
              <w:jc w:val="center"/>
            </w:pPr>
          </w:p>
        </w:tc>
        <w:tc>
          <w:tcPr>
            <w:tcW w:w="2268" w:type="dxa"/>
          </w:tcPr>
          <w:p w14:paraId="6152BE77" w14:textId="6049258F" w:rsidR="00831C13" w:rsidRDefault="00831C13" w:rsidP="003026F7">
            <w:pPr>
              <w:pStyle w:val="aff1"/>
              <w:jc w:val="center"/>
            </w:pPr>
            <w:r>
              <w:t>Основная задача</w:t>
            </w:r>
          </w:p>
        </w:tc>
        <w:tc>
          <w:tcPr>
            <w:tcW w:w="6768" w:type="dxa"/>
          </w:tcPr>
          <w:p w14:paraId="3E61B85E" w14:textId="68D6D052" w:rsidR="00831C13" w:rsidRDefault="00E920AD" w:rsidP="003026F7">
            <w:pPr>
              <w:pStyle w:val="aff1"/>
            </w:pPr>
            <w:r>
              <w:t>Сегментировать изображение, получить первичные геометрические параметр</w:t>
            </w:r>
            <w:r w:rsidR="002A3834">
              <w:t>ы</w:t>
            </w:r>
          </w:p>
        </w:tc>
      </w:tr>
      <w:tr w:rsidR="00831C13" w14:paraId="74994E8D" w14:textId="77777777" w:rsidTr="00831C13">
        <w:tc>
          <w:tcPr>
            <w:tcW w:w="534" w:type="dxa"/>
          </w:tcPr>
          <w:p w14:paraId="59C23532" w14:textId="67B99F60" w:rsidR="00831C13" w:rsidRPr="003026F7" w:rsidRDefault="00831C13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3</w:t>
            </w:r>
          </w:p>
        </w:tc>
        <w:tc>
          <w:tcPr>
            <w:tcW w:w="2268" w:type="dxa"/>
          </w:tcPr>
          <w:p w14:paraId="0A7F9DE1" w14:textId="3FA67300" w:rsidR="00831C13" w:rsidRPr="003026F7" w:rsidRDefault="00831C13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Название</w:t>
            </w:r>
          </w:p>
        </w:tc>
        <w:tc>
          <w:tcPr>
            <w:tcW w:w="6768" w:type="dxa"/>
          </w:tcPr>
          <w:p w14:paraId="5CD864A1" w14:textId="47EB9B4F" w:rsidR="00831C13" w:rsidRPr="003026F7" w:rsidRDefault="00831C13" w:rsidP="003026F7">
            <w:pPr>
              <w:pStyle w:val="aff1"/>
              <w:rPr>
                <w:b/>
                <w:bCs/>
              </w:rPr>
            </w:pPr>
            <w:r w:rsidRPr="003026F7">
              <w:rPr>
                <w:b/>
                <w:bCs/>
              </w:rPr>
              <w:t>Составить прогноз</w:t>
            </w:r>
          </w:p>
        </w:tc>
      </w:tr>
      <w:tr w:rsidR="00831C13" w14:paraId="56A9FD46" w14:textId="77777777" w:rsidTr="00831C13">
        <w:tc>
          <w:tcPr>
            <w:tcW w:w="534" w:type="dxa"/>
          </w:tcPr>
          <w:p w14:paraId="38675DCD" w14:textId="77777777" w:rsidR="00831C13" w:rsidRDefault="00831C13" w:rsidP="003026F7">
            <w:pPr>
              <w:pStyle w:val="aff1"/>
              <w:jc w:val="center"/>
            </w:pPr>
          </w:p>
        </w:tc>
        <w:tc>
          <w:tcPr>
            <w:tcW w:w="2268" w:type="dxa"/>
          </w:tcPr>
          <w:p w14:paraId="70864E92" w14:textId="6F96A2C9" w:rsidR="00831C13" w:rsidRDefault="00831C13" w:rsidP="003026F7">
            <w:pPr>
              <w:pStyle w:val="aff1"/>
              <w:jc w:val="center"/>
            </w:pPr>
            <w:r>
              <w:t>Предусловия</w:t>
            </w:r>
          </w:p>
        </w:tc>
        <w:tc>
          <w:tcPr>
            <w:tcW w:w="6768" w:type="dxa"/>
          </w:tcPr>
          <w:p w14:paraId="6B8133B8" w14:textId="2A0BA89A" w:rsidR="00831C13" w:rsidRDefault="0016039C" w:rsidP="003026F7">
            <w:pPr>
              <w:pStyle w:val="aff1"/>
            </w:pPr>
            <w:r>
              <w:t>Получено сегментированное изображение</w:t>
            </w:r>
          </w:p>
        </w:tc>
      </w:tr>
      <w:tr w:rsidR="00831C13" w14:paraId="4B37A901" w14:textId="77777777" w:rsidTr="00831C13">
        <w:tc>
          <w:tcPr>
            <w:tcW w:w="534" w:type="dxa"/>
          </w:tcPr>
          <w:p w14:paraId="526641C4" w14:textId="77777777" w:rsidR="00831C13" w:rsidRDefault="00831C13" w:rsidP="003026F7">
            <w:pPr>
              <w:pStyle w:val="aff1"/>
              <w:jc w:val="center"/>
            </w:pPr>
          </w:p>
        </w:tc>
        <w:tc>
          <w:tcPr>
            <w:tcW w:w="2268" w:type="dxa"/>
          </w:tcPr>
          <w:p w14:paraId="37F5E627" w14:textId="00EFE66B" w:rsidR="00831C13" w:rsidRDefault="00831C13" w:rsidP="003026F7">
            <w:pPr>
              <w:pStyle w:val="aff1"/>
              <w:jc w:val="center"/>
            </w:pPr>
            <w:r>
              <w:t>Актёры</w:t>
            </w:r>
          </w:p>
        </w:tc>
        <w:tc>
          <w:tcPr>
            <w:tcW w:w="6768" w:type="dxa"/>
          </w:tcPr>
          <w:p w14:paraId="6F8B39DC" w14:textId="0B491AB3" w:rsidR="00831C13" w:rsidRDefault="0016039C" w:rsidP="003026F7">
            <w:pPr>
              <w:pStyle w:val="aff1"/>
            </w:pPr>
            <w:r>
              <w:t>Система прогноза, врач</w:t>
            </w:r>
          </w:p>
        </w:tc>
      </w:tr>
      <w:tr w:rsidR="00831C13" w14:paraId="36E24087" w14:textId="77777777" w:rsidTr="00831C13">
        <w:tc>
          <w:tcPr>
            <w:tcW w:w="534" w:type="dxa"/>
          </w:tcPr>
          <w:p w14:paraId="315B5D69" w14:textId="77777777" w:rsidR="00831C13" w:rsidRDefault="00831C13" w:rsidP="003026F7">
            <w:pPr>
              <w:pStyle w:val="aff1"/>
              <w:jc w:val="center"/>
            </w:pPr>
          </w:p>
        </w:tc>
        <w:tc>
          <w:tcPr>
            <w:tcW w:w="2268" w:type="dxa"/>
          </w:tcPr>
          <w:p w14:paraId="191B5B04" w14:textId="1E08FC99" w:rsidR="00831C13" w:rsidRDefault="00831C13" w:rsidP="003026F7">
            <w:pPr>
              <w:pStyle w:val="aff1"/>
              <w:jc w:val="center"/>
            </w:pPr>
            <w:r>
              <w:t>Посту</w:t>
            </w:r>
            <w:r w:rsidR="00E920AD">
              <w:t>слов</w:t>
            </w:r>
            <w:r>
              <w:t>ия</w:t>
            </w:r>
          </w:p>
        </w:tc>
        <w:tc>
          <w:tcPr>
            <w:tcW w:w="6768" w:type="dxa"/>
          </w:tcPr>
          <w:p w14:paraId="497F6213" w14:textId="7894462F" w:rsidR="00831C13" w:rsidRDefault="0016039C" w:rsidP="003026F7">
            <w:pPr>
              <w:pStyle w:val="aff1"/>
            </w:pPr>
            <w:r>
              <w:t>Врач получил составленный прогноз</w:t>
            </w:r>
          </w:p>
        </w:tc>
      </w:tr>
      <w:tr w:rsidR="00831C13" w14:paraId="0A4C46AC" w14:textId="77777777" w:rsidTr="00831C13">
        <w:tc>
          <w:tcPr>
            <w:tcW w:w="534" w:type="dxa"/>
          </w:tcPr>
          <w:p w14:paraId="20D25BC7" w14:textId="77777777" w:rsidR="00831C13" w:rsidRDefault="00831C13" w:rsidP="003026F7">
            <w:pPr>
              <w:pStyle w:val="aff1"/>
              <w:jc w:val="center"/>
            </w:pPr>
          </w:p>
        </w:tc>
        <w:tc>
          <w:tcPr>
            <w:tcW w:w="2268" w:type="dxa"/>
          </w:tcPr>
          <w:p w14:paraId="4117A7E0" w14:textId="2CBB7D13" w:rsidR="00831C13" w:rsidRDefault="00831C13" w:rsidP="003026F7">
            <w:pPr>
              <w:pStyle w:val="aff1"/>
              <w:jc w:val="center"/>
            </w:pPr>
            <w:r>
              <w:t>Основная задача</w:t>
            </w:r>
          </w:p>
        </w:tc>
        <w:tc>
          <w:tcPr>
            <w:tcW w:w="6768" w:type="dxa"/>
          </w:tcPr>
          <w:p w14:paraId="43901A43" w14:textId="3C5F2D78" w:rsidR="00831C13" w:rsidRDefault="0016039C" w:rsidP="003026F7">
            <w:pPr>
              <w:pStyle w:val="aff1"/>
            </w:pPr>
            <w:r>
              <w:t>На основе изображения составить прогноз на реакцию использования лучевой терапии</w:t>
            </w:r>
          </w:p>
        </w:tc>
      </w:tr>
      <w:tr w:rsidR="00831C13" w14:paraId="100506E0" w14:textId="77777777" w:rsidTr="00831C13">
        <w:tc>
          <w:tcPr>
            <w:tcW w:w="534" w:type="dxa"/>
          </w:tcPr>
          <w:p w14:paraId="2B3FEF28" w14:textId="57240F5F" w:rsidR="00831C13" w:rsidRPr="003026F7" w:rsidRDefault="00831C13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4</w:t>
            </w:r>
          </w:p>
        </w:tc>
        <w:tc>
          <w:tcPr>
            <w:tcW w:w="2268" w:type="dxa"/>
          </w:tcPr>
          <w:p w14:paraId="4EC68DA0" w14:textId="1A1ACD90" w:rsidR="00831C13" w:rsidRPr="003026F7" w:rsidRDefault="00831C13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Название</w:t>
            </w:r>
          </w:p>
        </w:tc>
        <w:tc>
          <w:tcPr>
            <w:tcW w:w="6768" w:type="dxa"/>
          </w:tcPr>
          <w:p w14:paraId="32340087" w14:textId="2598E397" w:rsidR="00831C13" w:rsidRPr="003026F7" w:rsidRDefault="00831C13" w:rsidP="003026F7">
            <w:pPr>
              <w:pStyle w:val="aff1"/>
              <w:rPr>
                <w:b/>
                <w:bCs/>
              </w:rPr>
            </w:pPr>
            <w:r w:rsidRPr="003026F7">
              <w:rPr>
                <w:b/>
                <w:bCs/>
              </w:rPr>
              <w:t>Вынести вердикт</w:t>
            </w:r>
          </w:p>
        </w:tc>
      </w:tr>
      <w:tr w:rsidR="00831C13" w14:paraId="25A3F735" w14:textId="77777777" w:rsidTr="00831C13">
        <w:tc>
          <w:tcPr>
            <w:tcW w:w="534" w:type="dxa"/>
          </w:tcPr>
          <w:p w14:paraId="2BE56BF5" w14:textId="77777777" w:rsidR="00831C13" w:rsidRDefault="00831C13" w:rsidP="003026F7">
            <w:pPr>
              <w:pStyle w:val="aff1"/>
              <w:jc w:val="center"/>
            </w:pPr>
          </w:p>
        </w:tc>
        <w:tc>
          <w:tcPr>
            <w:tcW w:w="2268" w:type="dxa"/>
          </w:tcPr>
          <w:p w14:paraId="1B6B72C5" w14:textId="114CD818" w:rsidR="00831C13" w:rsidRDefault="00831C13" w:rsidP="003026F7">
            <w:pPr>
              <w:pStyle w:val="aff1"/>
              <w:jc w:val="center"/>
            </w:pPr>
            <w:r>
              <w:t>Предусловия</w:t>
            </w:r>
          </w:p>
        </w:tc>
        <w:tc>
          <w:tcPr>
            <w:tcW w:w="6768" w:type="dxa"/>
          </w:tcPr>
          <w:p w14:paraId="041E9E1A" w14:textId="200DAE64" w:rsidR="00831C13" w:rsidRDefault="00E920AD" w:rsidP="003026F7">
            <w:pPr>
              <w:pStyle w:val="aff1"/>
            </w:pPr>
            <w:r>
              <w:t>Получен</w:t>
            </w:r>
            <w:r w:rsidR="000C726E">
              <w:t>о</w:t>
            </w:r>
            <w:r>
              <w:t xml:space="preserve"> </w:t>
            </w:r>
            <w:r w:rsidR="000C726E">
              <w:t>изображение</w:t>
            </w:r>
            <w:r>
              <w:t xml:space="preserve"> до и после обработки, получен прогноз</w:t>
            </w:r>
          </w:p>
        </w:tc>
      </w:tr>
      <w:tr w:rsidR="00831C13" w14:paraId="1F91BA5E" w14:textId="77777777" w:rsidTr="00831C13">
        <w:tc>
          <w:tcPr>
            <w:tcW w:w="534" w:type="dxa"/>
          </w:tcPr>
          <w:p w14:paraId="1E4F62BB" w14:textId="77777777" w:rsidR="00831C13" w:rsidRDefault="00831C13" w:rsidP="003026F7">
            <w:pPr>
              <w:pStyle w:val="aff1"/>
              <w:jc w:val="center"/>
            </w:pPr>
          </w:p>
        </w:tc>
        <w:tc>
          <w:tcPr>
            <w:tcW w:w="2268" w:type="dxa"/>
          </w:tcPr>
          <w:p w14:paraId="668B556E" w14:textId="4C0ACED5" w:rsidR="00831C13" w:rsidRDefault="00831C13" w:rsidP="003026F7">
            <w:pPr>
              <w:pStyle w:val="aff1"/>
              <w:jc w:val="center"/>
            </w:pPr>
            <w:r>
              <w:t>Актёры</w:t>
            </w:r>
          </w:p>
        </w:tc>
        <w:tc>
          <w:tcPr>
            <w:tcW w:w="6768" w:type="dxa"/>
          </w:tcPr>
          <w:p w14:paraId="0A595154" w14:textId="19982830" w:rsidR="00831C13" w:rsidRDefault="00E920AD" w:rsidP="003026F7">
            <w:pPr>
              <w:pStyle w:val="aff1"/>
            </w:pPr>
            <w:r>
              <w:t>Врач</w:t>
            </w:r>
          </w:p>
        </w:tc>
      </w:tr>
      <w:tr w:rsidR="00831C13" w14:paraId="5FF0C1AB" w14:textId="77777777" w:rsidTr="00831C13">
        <w:tc>
          <w:tcPr>
            <w:tcW w:w="534" w:type="dxa"/>
          </w:tcPr>
          <w:p w14:paraId="34A75A20" w14:textId="77777777" w:rsidR="00831C13" w:rsidRDefault="00831C13" w:rsidP="003026F7">
            <w:pPr>
              <w:pStyle w:val="aff1"/>
              <w:jc w:val="center"/>
            </w:pPr>
          </w:p>
        </w:tc>
        <w:tc>
          <w:tcPr>
            <w:tcW w:w="2268" w:type="dxa"/>
          </w:tcPr>
          <w:p w14:paraId="13395D63" w14:textId="031818A5" w:rsidR="00831C13" w:rsidRDefault="00831C13" w:rsidP="003026F7">
            <w:pPr>
              <w:pStyle w:val="aff1"/>
              <w:jc w:val="center"/>
            </w:pPr>
            <w:r>
              <w:t>Посту</w:t>
            </w:r>
            <w:r w:rsidR="00E920AD">
              <w:t>слов</w:t>
            </w:r>
            <w:r>
              <w:t>ия</w:t>
            </w:r>
          </w:p>
        </w:tc>
        <w:tc>
          <w:tcPr>
            <w:tcW w:w="6768" w:type="dxa"/>
          </w:tcPr>
          <w:p w14:paraId="1AC057B0" w14:textId="4AE80843" w:rsidR="00831C13" w:rsidRDefault="0016039C" w:rsidP="003026F7">
            <w:pPr>
              <w:pStyle w:val="aff1"/>
            </w:pPr>
            <w:r>
              <w:t>База данных обновлена, пациент получил вердикт</w:t>
            </w:r>
          </w:p>
        </w:tc>
      </w:tr>
      <w:tr w:rsidR="00831C13" w14:paraId="63B78F11" w14:textId="77777777" w:rsidTr="00831C13">
        <w:tc>
          <w:tcPr>
            <w:tcW w:w="534" w:type="dxa"/>
          </w:tcPr>
          <w:p w14:paraId="3242A8F2" w14:textId="77777777" w:rsidR="00831C13" w:rsidRDefault="00831C13" w:rsidP="003026F7">
            <w:pPr>
              <w:pStyle w:val="aff1"/>
              <w:jc w:val="center"/>
            </w:pPr>
          </w:p>
        </w:tc>
        <w:tc>
          <w:tcPr>
            <w:tcW w:w="2268" w:type="dxa"/>
          </w:tcPr>
          <w:p w14:paraId="42580E00" w14:textId="037E3E9C" w:rsidR="00831C13" w:rsidRDefault="00831C13" w:rsidP="003026F7">
            <w:pPr>
              <w:pStyle w:val="aff1"/>
              <w:jc w:val="center"/>
            </w:pPr>
            <w:r>
              <w:t>Основная задача</w:t>
            </w:r>
          </w:p>
        </w:tc>
        <w:tc>
          <w:tcPr>
            <w:tcW w:w="6768" w:type="dxa"/>
          </w:tcPr>
          <w:p w14:paraId="471DF7C8" w14:textId="31A2AE9F" w:rsidR="00831C13" w:rsidRDefault="00E920AD" w:rsidP="003026F7">
            <w:pPr>
              <w:pStyle w:val="aff1"/>
            </w:pPr>
            <w:r>
              <w:t>Вынести вердикт на основе всех данных</w:t>
            </w:r>
          </w:p>
        </w:tc>
      </w:tr>
    </w:tbl>
    <w:p w14:paraId="44BEF127" w14:textId="77777777" w:rsidR="00340F67" w:rsidRDefault="00340F67" w:rsidP="00831C13">
      <w:pPr>
        <w:pStyle w:val="1-"/>
      </w:pPr>
    </w:p>
    <w:p w14:paraId="554965A0" w14:textId="35DB9A65" w:rsidR="00831C13" w:rsidRDefault="00340F67" w:rsidP="00340F67">
      <w:pPr>
        <w:pStyle w:val="2"/>
      </w:pPr>
      <w:bookmarkStart w:id="32" w:name="_Toc155114209"/>
      <w:r w:rsidRPr="00340F67">
        <w:t>Таблицы с детальными описаниями вариантов использования</w:t>
      </w:r>
      <w:bookmarkEnd w:id="32"/>
    </w:p>
    <w:p w14:paraId="668C35E8" w14:textId="574733CA" w:rsidR="003026F7" w:rsidRPr="003026F7" w:rsidRDefault="003026F7" w:rsidP="003026F7">
      <w:pPr>
        <w:pStyle w:val="1-"/>
      </w:pPr>
      <w:r>
        <w:t>В таблице 5 приведено детальное описание вариантов использования.</w:t>
      </w:r>
    </w:p>
    <w:p w14:paraId="36C3BE77" w14:textId="7D857F1B" w:rsidR="009160E7" w:rsidRPr="009160E7" w:rsidRDefault="009160E7" w:rsidP="00D533B1">
      <w:pPr>
        <w:pStyle w:val="-1"/>
      </w:pPr>
      <w:r>
        <w:t>Таблица 5 – Детальные описания вариантов использования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4"/>
        <w:gridCol w:w="2409"/>
        <w:gridCol w:w="6627"/>
      </w:tblGrid>
      <w:tr w:rsidR="00340F67" w14:paraId="4D968057" w14:textId="77777777" w:rsidTr="00340F67">
        <w:tc>
          <w:tcPr>
            <w:tcW w:w="534" w:type="dxa"/>
          </w:tcPr>
          <w:p w14:paraId="1E8D0DF8" w14:textId="3AAFBEBA" w:rsidR="00340F67" w:rsidRPr="003026F7" w:rsidRDefault="00340F67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1</w:t>
            </w:r>
          </w:p>
        </w:tc>
        <w:tc>
          <w:tcPr>
            <w:tcW w:w="2409" w:type="dxa"/>
          </w:tcPr>
          <w:p w14:paraId="245DA256" w14:textId="3C44D513" w:rsidR="00340F67" w:rsidRPr="003026F7" w:rsidRDefault="00340F67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Название</w:t>
            </w:r>
          </w:p>
        </w:tc>
        <w:tc>
          <w:tcPr>
            <w:tcW w:w="6627" w:type="dxa"/>
          </w:tcPr>
          <w:p w14:paraId="37297C68" w14:textId="1D2E7C41" w:rsidR="00340F67" w:rsidRPr="003026F7" w:rsidRDefault="00340F67" w:rsidP="003026F7">
            <w:pPr>
              <w:pStyle w:val="aff1"/>
              <w:rPr>
                <w:b/>
                <w:bCs/>
              </w:rPr>
            </w:pPr>
            <w:r w:rsidRPr="003026F7">
              <w:rPr>
                <w:b/>
                <w:bCs/>
              </w:rPr>
              <w:t xml:space="preserve">Создать </w:t>
            </w:r>
            <w:r w:rsidR="000C726E" w:rsidRPr="003026F7">
              <w:rPr>
                <w:b/>
                <w:bCs/>
              </w:rPr>
              <w:t>изображение</w:t>
            </w:r>
          </w:p>
        </w:tc>
      </w:tr>
      <w:tr w:rsidR="00340F67" w14:paraId="50E134C1" w14:textId="77777777" w:rsidTr="00340F67">
        <w:tc>
          <w:tcPr>
            <w:tcW w:w="534" w:type="dxa"/>
          </w:tcPr>
          <w:p w14:paraId="21C66C4A" w14:textId="77777777" w:rsidR="00340F67" w:rsidRPr="003026F7" w:rsidRDefault="00340F67" w:rsidP="003026F7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54350ED3" w14:textId="574B9CA9" w:rsidR="00340F67" w:rsidRPr="003026F7" w:rsidRDefault="00340F67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Описание</w:t>
            </w:r>
          </w:p>
        </w:tc>
        <w:tc>
          <w:tcPr>
            <w:tcW w:w="6627" w:type="dxa"/>
          </w:tcPr>
          <w:p w14:paraId="12869A7C" w14:textId="33D8E092" w:rsidR="00340F67" w:rsidRDefault="00340F67" w:rsidP="003026F7">
            <w:pPr>
              <w:pStyle w:val="aff1"/>
            </w:pPr>
            <w:r>
              <w:t xml:space="preserve">Создание </w:t>
            </w:r>
            <w:r w:rsidR="001C6731">
              <w:t>изображения</w:t>
            </w:r>
            <w:r>
              <w:t xml:space="preserve"> головного мозга пациента для проведения исследования</w:t>
            </w:r>
          </w:p>
        </w:tc>
      </w:tr>
      <w:tr w:rsidR="00340F67" w14:paraId="6C2038AE" w14:textId="77777777" w:rsidTr="00340F67">
        <w:tc>
          <w:tcPr>
            <w:tcW w:w="534" w:type="dxa"/>
          </w:tcPr>
          <w:p w14:paraId="6AB1A24F" w14:textId="77777777" w:rsidR="00340F67" w:rsidRPr="003026F7" w:rsidRDefault="00340F67" w:rsidP="003026F7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3BAC9481" w14:textId="1E050FE2" w:rsidR="00340F67" w:rsidRPr="003026F7" w:rsidRDefault="00340F67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Цель</w:t>
            </w:r>
          </w:p>
        </w:tc>
        <w:tc>
          <w:tcPr>
            <w:tcW w:w="6627" w:type="dxa"/>
          </w:tcPr>
          <w:p w14:paraId="66C9F09A" w14:textId="5AD06C2E" w:rsidR="00340F67" w:rsidRDefault="00340F67" w:rsidP="003026F7">
            <w:pPr>
              <w:pStyle w:val="aff1"/>
            </w:pPr>
            <w:r>
              <w:t>Получить образцы исследования для последующего анализа и выставления вердикта</w:t>
            </w:r>
          </w:p>
        </w:tc>
      </w:tr>
      <w:tr w:rsidR="00E97BE7" w14:paraId="6625E085" w14:textId="77777777" w:rsidTr="00340F67">
        <w:tc>
          <w:tcPr>
            <w:tcW w:w="534" w:type="dxa"/>
          </w:tcPr>
          <w:p w14:paraId="2A01DA00" w14:textId="77777777" w:rsidR="00E97BE7" w:rsidRPr="003026F7" w:rsidRDefault="00E97BE7" w:rsidP="003026F7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2415004D" w14:textId="602161C6" w:rsidR="00E97BE7" w:rsidRPr="003026F7" w:rsidRDefault="00E97BE7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Актёры</w:t>
            </w:r>
          </w:p>
        </w:tc>
        <w:tc>
          <w:tcPr>
            <w:tcW w:w="6627" w:type="dxa"/>
          </w:tcPr>
          <w:p w14:paraId="54B95CB1" w14:textId="77777777" w:rsidR="00E97BE7" w:rsidRDefault="00E97BE7" w:rsidP="003026F7">
            <w:pPr>
              <w:pStyle w:val="aff1"/>
            </w:pPr>
          </w:p>
        </w:tc>
      </w:tr>
      <w:tr w:rsidR="00E97BE7" w14:paraId="4A9627FD" w14:textId="77777777" w:rsidTr="00340F67">
        <w:tc>
          <w:tcPr>
            <w:tcW w:w="534" w:type="dxa"/>
          </w:tcPr>
          <w:p w14:paraId="205C2B34" w14:textId="77777777" w:rsidR="00E97BE7" w:rsidRPr="003026F7" w:rsidRDefault="00E97BE7" w:rsidP="003026F7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0AF23892" w14:textId="7D88F809" w:rsidR="00E97BE7" w:rsidRPr="003026F7" w:rsidRDefault="00E97BE7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1</w:t>
            </w:r>
          </w:p>
        </w:tc>
        <w:tc>
          <w:tcPr>
            <w:tcW w:w="6627" w:type="dxa"/>
          </w:tcPr>
          <w:p w14:paraId="0970E1E1" w14:textId="7E577139" w:rsidR="00E97BE7" w:rsidRDefault="00E97BE7" w:rsidP="003026F7">
            <w:pPr>
              <w:pStyle w:val="aff1"/>
            </w:pPr>
            <w:r>
              <w:t>МРТ</w:t>
            </w:r>
          </w:p>
        </w:tc>
      </w:tr>
      <w:tr w:rsidR="00E97BE7" w14:paraId="0014AF58" w14:textId="77777777" w:rsidTr="00340F67">
        <w:tc>
          <w:tcPr>
            <w:tcW w:w="534" w:type="dxa"/>
          </w:tcPr>
          <w:p w14:paraId="22EE0C8C" w14:textId="77777777" w:rsidR="00E97BE7" w:rsidRPr="003026F7" w:rsidRDefault="00E97BE7" w:rsidP="003026F7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21641607" w14:textId="0AA07D64" w:rsidR="00E97BE7" w:rsidRPr="003026F7" w:rsidRDefault="00E97BE7" w:rsidP="003026F7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2</w:t>
            </w:r>
          </w:p>
        </w:tc>
        <w:tc>
          <w:tcPr>
            <w:tcW w:w="6627" w:type="dxa"/>
          </w:tcPr>
          <w:p w14:paraId="17ADC2BE" w14:textId="137A33AD" w:rsidR="00E97BE7" w:rsidRDefault="008E555D" w:rsidP="003026F7">
            <w:pPr>
              <w:pStyle w:val="aff1"/>
            </w:pPr>
            <w:r>
              <w:t>Пациент</w:t>
            </w:r>
          </w:p>
        </w:tc>
      </w:tr>
      <w:tr w:rsidR="00C05BE0" w14:paraId="390BC169" w14:textId="77777777" w:rsidTr="00340F67">
        <w:tc>
          <w:tcPr>
            <w:tcW w:w="534" w:type="dxa"/>
          </w:tcPr>
          <w:p w14:paraId="4CF64517" w14:textId="77777777" w:rsidR="00C05BE0" w:rsidRPr="003026F7" w:rsidRDefault="00C05BE0" w:rsidP="003026F7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1EC55627" w14:textId="5321C1BC" w:rsidR="00C05BE0" w:rsidRPr="003026F7" w:rsidRDefault="00C05BE0" w:rsidP="003026F7">
            <w:pPr>
              <w:pStyle w:val="aff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6627" w:type="dxa"/>
          </w:tcPr>
          <w:p w14:paraId="1386E4FF" w14:textId="1A2D339D" w:rsidR="00C05BE0" w:rsidRDefault="00C05BE0" w:rsidP="003026F7">
            <w:pPr>
              <w:pStyle w:val="aff1"/>
            </w:pPr>
            <w:r>
              <w:t>Врач</w:t>
            </w:r>
          </w:p>
        </w:tc>
      </w:tr>
    </w:tbl>
    <w:p w14:paraId="6060525B" w14:textId="5033343B" w:rsidR="009160E7" w:rsidRDefault="00D533B1" w:rsidP="00D533B1">
      <w:pPr>
        <w:pStyle w:val="-1"/>
      </w:pPr>
      <w:r>
        <w:t>Продолжение таблицы 5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4"/>
        <w:gridCol w:w="2409"/>
        <w:gridCol w:w="6627"/>
      </w:tblGrid>
      <w:tr w:rsidR="00D533B1" w14:paraId="7C016831" w14:textId="77777777" w:rsidTr="00812EFD">
        <w:tc>
          <w:tcPr>
            <w:tcW w:w="534" w:type="dxa"/>
          </w:tcPr>
          <w:p w14:paraId="3C635995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4A70721C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Предусловия</w:t>
            </w:r>
          </w:p>
        </w:tc>
        <w:tc>
          <w:tcPr>
            <w:tcW w:w="6627" w:type="dxa"/>
          </w:tcPr>
          <w:p w14:paraId="56D672DD" w14:textId="77777777" w:rsidR="00D533B1" w:rsidRDefault="00D533B1" w:rsidP="00812EFD">
            <w:pPr>
              <w:pStyle w:val="aff1"/>
            </w:pPr>
            <w:r>
              <w:t xml:space="preserve">Пациент пришёл на обследования в целях получения вердикта по отношению применения лучевой </w:t>
            </w:r>
            <w:proofErr w:type="spellStart"/>
            <w:r>
              <w:t>терапции</w:t>
            </w:r>
            <w:proofErr w:type="spellEnd"/>
            <w:r>
              <w:t xml:space="preserve"> для лечения ВПОО</w:t>
            </w:r>
          </w:p>
        </w:tc>
      </w:tr>
      <w:tr w:rsidR="00D533B1" w14:paraId="471AD9C0" w14:textId="77777777" w:rsidTr="00812EFD">
        <w:tc>
          <w:tcPr>
            <w:tcW w:w="534" w:type="dxa"/>
          </w:tcPr>
          <w:p w14:paraId="5D070CD2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7283B937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Постусловия</w:t>
            </w:r>
          </w:p>
        </w:tc>
        <w:tc>
          <w:tcPr>
            <w:tcW w:w="6627" w:type="dxa"/>
          </w:tcPr>
          <w:p w14:paraId="42656685" w14:textId="77777777" w:rsidR="00D533B1" w:rsidRDefault="00D533B1" w:rsidP="00812EFD">
            <w:pPr>
              <w:pStyle w:val="aff1"/>
            </w:pPr>
            <w:r>
              <w:t>Полученное изображение поступает в систему обработки изображений. Врач учитывает исходное изображение при постановке диагноза</w:t>
            </w:r>
          </w:p>
        </w:tc>
      </w:tr>
      <w:tr w:rsidR="00D533B1" w14:paraId="50927EF0" w14:textId="77777777" w:rsidTr="00812EFD">
        <w:tc>
          <w:tcPr>
            <w:tcW w:w="534" w:type="dxa"/>
          </w:tcPr>
          <w:p w14:paraId="6C2087FE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370E1508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1</w:t>
            </w:r>
          </w:p>
        </w:tc>
        <w:tc>
          <w:tcPr>
            <w:tcW w:w="6627" w:type="dxa"/>
          </w:tcPr>
          <w:p w14:paraId="3249B431" w14:textId="77777777" w:rsidR="00D533B1" w:rsidRDefault="00D533B1" w:rsidP="00812EFD">
            <w:pPr>
              <w:pStyle w:val="aff1"/>
            </w:pPr>
            <w:r>
              <w:t>МРТ производит снимок пациента</w:t>
            </w:r>
          </w:p>
        </w:tc>
      </w:tr>
      <w:tr w:rsidR="00D533B1" w14:paraId="70568CC8" w14:textId="77777777" w:rsidTr="00812EFD">
        <w:tc>
          <w:tcPr>
            <w:tcW w:w="534" w:type="dxa"/>
          </w:tcPr>
          <w:p w14:paraId="1F1C8D70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256AC9C5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2</w:t>
            </w:r>
          </w:p>
        </w:tc>
        <w:tc>
          <w:tcPr>
            <w:tcW w:w="6627" w:type="dxa"/>
          </w:tcPr>
          <w:p w14:paraId="0CCB5A5E" w14:textId="77777777" w:rsidR="00D533B1" w:rsidRDefault="00D533B1" w:rsidP="00812EFD">
            <w:pPr>
              <w:pStyle w:val="aff1"/>
            </w:pPr>
            <w:r>
              <w:t>Система обработки изображений получает созданный снимок (изображение)</w:t>
            </w:r>
          </w:p>
        </w:tc>
      </w:tr>
      <w:tr w:rsidR="00D533B1" w14:paraId="42D3ADB7" w14:textId="77777777" w:rsidTr="00812EFD">
        <w:tc>
          <w:tcPr>
            <w:tcW w:w="534" w:type="dxa"/>
          </w:tcPr>
          <w:p w14:paraId="4363BD2E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645D7689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3</w:t>
            </w:r>
          </w:p>
        </w:tc>
        <w:tc>
          <w:tcPr>
            <w:tcW w:w="6627" w:type="dxa"/>
          </w:tcPr>
          <w:p w14:paraId="70994407" w14:textId="77777777" w:rsidR="00D533B1" w:rsidRDefault="00D533B1" w:rsidP="00812EFD">
            <w:pPr>
              <w:pStyle w:val="aff1"/>
            </w:pPr>
            <w:r>
              <w:t>Врач использует изображение для постановки диагноза</w:t>
            </w:r>
          </w:p>
        </w:tc>
      </w:tr>
      <w:tr w:rsidR="00D533B1" w14:paraId="30D8241C" w14:textId="77777777" w:rsidTr="00812EFD">
        <w:tc>
          <w:tcPr>
            <w:tcW w:w="534" w:type="dxa"/>
          </w:tcPr>
          <w:p w14:paraId="4DBC11FB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430AB57B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Альтернативы</w:t>
            </w:r>
          </w:p>
        </w:tc>
        <w:tc>
          <w:tcPr>
            <w:tcW w:w="6627" w:type="dxa"/>
          </w:tcPr>
          <w:p w14:paraId="0CE10DB9" w14:textId="77777777" w:rsidR="00D533B1" w:rsidRDefault="00D533B1" w:rsidP="00812EFD">
            <w:pPr>
              <w:pStyle w:val="aff1"/>
            </w:pPr>
            <w:r>
              <w:t>Система обработки изображений получает некачественный снимок (изображение)</w:t>
            </w:r>
          </w:p>
        </w:tc>
      </w:tr>
      <w:tr w:rsidR="00D533B1" w14:paraId="6222D0D1" w14:textId="77777777" w:rsidTr="00812EFD">
        <w:tc>
          <w:tcPr>
            <w:tcW w:w="534" w:type="dxa"/>
          </w:tcPr>
          <w:p w14:paraId="6EEE1EF6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4026A693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1</w:t>
            </w:r>
          </w:p>
        </w:tc>
        <w:tc>
          <w:tcPr>
            <w:tcW w:w="6627" w:type="dxa"/>
          </w:tcPr>
          <w:p w14:paraId="25D11BC3" w14:textId="77777777" w:rsidR="00D533B1" w:rsidRDefault="00D533B1" w:rsidP="00812EFD">
            <w:pPr>
              <w:pStyle w:val="aff1"/>
            </w:pPr>
            <w:r>
              <w:t>Пациент проходит обследование ещё раз</w:t>
            </w:r>
          </w:p>
        </w:tc>
      </w:tr>
      <w:tr w:rsidR="00D533B1" w14:paraId="50FE45CD" w14:textId="77777777" w:rsidTr="00812EFD">
        <w:tc>
          <w:tcPr>
            <w:tcW w:w="534" w:type="dxa"/>
          </w:tcPr>
          <w:p w14:paraId="6CB1DEFB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7EC42317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2</w:t>
            </w:r>
          </w:p>
        </w:tc>
        <w:tc>
          <w:tcPr>
            <w:tcW w:w="6627" w:type="dxa"/>
          </w:tcPr>
          <w:p w14:paraId="45831660" w14:textId="77777777" w:rsidR="00D533B1" w:rsidRDefault="00D533B1" w:rsidP="00812EFD">
            <w:pPr>
              <w:pStyle w:val="aff1"/>
            </w:pPr>
            <w:r>
              <w:t>Полученное изображение отправляется системе обработки изображений</w:t>
            </w:r>
          </w:p>
        </w:tc>
      </w:tr>
      <w:tr w:rsidR="00D533B1" w14:paraId="38DE61B6" w14:textId="77777777" w:rsidTr="00812EFD">
        <w:tc>
          <w:tcPr>
            <w:tcW w:w="534" w:type="dxa"/>
          </w:tcPr>
          <w:p w14:paraId="45C8BD03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4107F960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Исключения</w:t>
            </w:r>
          </w:p>
        </w:tc>
        <w:tc>
          <w:tcPr>
            <w:tcW w:w="6627" w:type="dxa"/>
          </w:tcPr>
          <w:p w14:paraId="69F6B72E" w14:textId="77777777" w:rsidR="00D533B1" w:rsidRDefault="00D533B1" w:rsidP="00812EFD">
            <w:pPr>
              <w:pStyle w:val="aff1"/>
            </w:pPr>
            <w:r>
              <w:t>МРТ неисправен</w:t>
            </w:r>
          </w:p>
        </w:tc>
      </w:tr>
      <w:tr w:rsidR="00D533B1" w:rsidRPr="003026F7" w14:paraId="07CBF399" w14:textId="77777777" w:rsidTr="00812EFD">
        <w:tc>
          <w:tcPr>
            <w:tcW w:w="534" w:type="dxa"/>
          </w:tcPr>
          <w:p w14:paraId="46576293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2</w:t>
            </w:r>
          </w:p>
        </w:tc>
        <w:tc>
          <w:tcPr>
            <w:tcW w:w="2409" w:type="dxa"/>
          </w:tcPr>
          <w:p w14:paraId="216D8AFA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Название</w:t>
            </w:r>
          </w:p>
        </w:tc>
        <w:tc>
          <w:tcPr>
            <w:tcW w:w="6627" w:type="dxa"/>
          </w:tcPr>
          <w:p w14:paraId="0279700A" w14:textId="77777777" w:rsidR="00D533B1" w:rsidRPr="003026F7" w:rsidRDefault="00D533B1" w:rsidP="00812EFD">
            <w:pPr>
              <w:pStyle w:val="aff1"/>
              <w:rPr>
                <w:b/>
                <w:bCs/>
              </w:rPr>
            </w:pPr>
            <w:r w:rsidRPr="003026F7">
              <w:rPr>
                <w:b/>
                <w:bCs/>
              </w:rPr>
              <w:t>Обработать изображение</w:t>
            </w:r>
          </w:p>
        </w:tc>
      </w:tr>
      <w:tr w:rsidR="00D533B1" w:rsidRPr="00E97BE7" w14:paraId="7A892CFB" w14:textId="77777777" w:rsidTr="00812EFD">
        <w:tc>
          <w:tcPr>
            <w:tcW w:w="534" w:type="dxa"/>
          </w:tcPr>
          <w:p w14:paraId="364CDE65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3DFCA0CC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Описание</w:t>
            </w:r>
          </w:p>
        </w:tc>
        <w:tc>
          <w:tcPr>
            <w:tcW w:w="6627" w:type="dxa"/>
          </w:tcPr>
          <w:p w14:paraId="1FB1940B" w14:textId="77777777" w:rsidR="00D533B1" w:rsidRPr="00E97BE7" w:rsidRDefault="00D533B1" w:rsidP="00812EFD">
            <w:pPr>
              <w:pStyle w:val="aff1"/>
            </w:pPr>
            <w:r>
              <w:t xml:space="preserve">Обработка изображения (сегментация и выделение </w:t>
            </w:r>
            <w:proofErr w:type="spellStart"/>
            <w:r>
              <w:t>первиных</w:t>
            </w:r>
            <w:proofErr w:type="spellEnd"/>
            <w:r>
              <w:t xml:space="preserve"> геометрических параметров) с помощью выбранного метода</w:t>
            </w:r>
          </w:p>
        </w:tc>
      </w:tr>
      <w:tr w:rsidR="00D533B1" w14:paraId="63187CA0" w14:textId="77777777" w:rsidTr="00812EFD">
        <w:tc>
          <w:tcPr>
            <w:tcW w:w="534" w:type="dxa"/>
          </w:tcPr>
          <w:p w14:paraId="7B8F81DB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4B75A552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Цель</w:t>
            </w:r>
          </w:p>
        </w:tc>
        <w:tc>
          <w:tcPr>
            <w:tcW w:w="6627" w:type="dxa"/>
          </w:tcPr>
          <w:p w14:paraId="7B5410E1" w14:textId="77777777" w:rsidR="00D533B1" w:rsidRDefault="00D533B1" w:rsidP="00812EFD">
            <w:pPr>
              <w:pStyle w:val="aff1"/>
            </w:pPr>
            <w:r>
              <w:t>Получить сегментированное изображение для последующего анализа. Получить геометрические параметры</w:t>
            </w:r>
          </w:p>
        </w:tc>
      </w:tr>
      <w:tr w:rsidR="00D533B1" w14:paraId="0BCE38BD" w14:textId="77777777" w:rsidTr="00812EFD">
        <w:tc>
          <w:tcPr>
            <w:tcW w:w="534" w:type="dxa"/>
          </w:tcPr>
          <w:p w14:paraId="3D71EDC0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56BAC09B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Актёры</w:t>
            </w:r>
          </w:p>
        </w:tc>
        <w:tc>
          <w:tcPr>
            <w:tcW w:w="6627" w:type="dxa"/>
          </w:tcPr>
          <w:p w14:paraId="557BDCB0" w14:textId="77777777" w:rsidR="00D533B1" w:rsidRDefault="00D533B1" w:rsidP="00812EFD">
            <w:pPr>
              <w:pStyle w:val="aff1"/>
            </w:pPr>
          </w:p>
        </w:tc>
      </w:tr>
      <w:tr w:rsidR="00D533B1" w14:paraId="06291AFD" w14:textId="77777777" w:rsidTr="00812EFD">
        <w:tc>
          <w:tcPr>
            <w:tcW w:w="534" w:type="dxa"/>
          </w:tcPr>
          <w:p w14:paraId="01635440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5AA3C775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1</w:t>
            </w:r>
          </w:p>
        </w:tc>
        <w:tc>
          <w:tcPr>
            <w:tcW w:w="6627" w:type="dxa"/>
          </w:tcPr>
          <w:p w14:paraId="5827B3C9" w14:textId="77777777" w:rsidR="00D533B1" w:rsidRDefault="00D533B1" w:rsidP="00812EFD">
            <w:pPr>
              <w:pStyle w:val="aff1"/>
            </w:pPr>
            <w:r>
              <w:t>Система обработки изображений</w:t>
            </w:r>
          </w:p>
        </w:tc>
      </w:tr>
      <w:tr w:rsidR="00D533B1" w14:paraId="0FB220C2" w14:textId="77777777" w:rsidTr="00812EFD">
        <w:tc>
          <w:tcPr>
            <w:tcW w:w="534" w:type="dxa"/>
          </w:tcPr>
          <w:p w14:paraId="71FCFDC6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11A09908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2</w:t>
            </w:r>
          </w:p>
        </w:tc>
        <w:tc>
          <w:tcPr>
            <w:tcW w:w="6627" w:type="dxa"/>
          </w:tcPr>
          <w:p w14:paraId="591B845F" w14:textId="77777777" w:rsidR="00D533B1" w:rsidRDefault="00D533B1" w:rsidP="00812EFD">
            <w:pPr>
              <w:pStyle w:val="aff1"/>
            </w:pPr>
            <w:r>
              <w:t>Система прогноза</w:t>
            </w:r>
          </w:p>
        </w:tc>
      </w:tr>
      <w:tr w:rsidR="00D533B1" w14:paraId="38F48381" w14:textId="77777777" w:rsidTr="00812EFD">
        <w:tc>
          <w:tcPr>
            <w:tcW w:w="534" w:type="dxa"/>
          </w:tcPr>
          <w:p w14:paraId="3F9F69B3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61A6CCD8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3</w:t>
            </w:r>
          </w:p>
        </w:tc>
        <w:tc>
          <w:tcPr>
            <w:tcW w:w="6627" w:type="dxa"/>
          </w:tcPr>
          <w:p w14:paraId="570D6BFC" w14:textId="77777777" w:rsidR="00D533B1" w:rsidRDefault="00D533B1" w:rsidP="00812EFD">
            <w:pPr>
              <w:pStyle w:val="aff1"/>
            </w:pPr>
            <w:r>
              <w:t>Врач</w:t>
            </w:r>
          </w:p>
        </w:tc>
      </w:tr>
      <w:tr w:rsidR="00D533B1" w14:paraId="79899C93" w14:textId="77777777" w:rsidTr="00812EFD">
        <w:tc>
          <w:tcPr>
            <w:tcW w:w="534" w:type="dxa"/>
          </w:tcPr>
          <w:p w14:paraId="1765C75B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369D9938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Предусловия</w:t>
            </w:r>
          </w:p>
        </w:tc>
        <w:tc>
          <w:tcPr>
            <w:tcW w:w="6627" w:type="dxa"/>
          </w:tcPr>
          <w:p w14:paraId="570BC4CC" w14:textId="77777777" w:rsidR="00D533B1" w:rsidRDefault="00D533B1" w:rsidP="00812EFD">
            <w:pPr>
              <w:pStyle w:val="aff1"/>
            </w:pPr>
            <w:r>
              <w:t>Получено изображение с МРТ</w:t>
            </w:r>
          </w:p>
        </w:tc>
      </w:tr>
      <w:tr w:rsidR="00D533B1" w14:paraId="3CEB375F" w14:textId="77777777" w:rsidTr="00812EFD">
        <w:tc>
          <w:tcPr>
            <w:tcW w:w="534" w:type="dxa"/>
          </w:tcPr>
          <w:p w14:paraId="2F48A4C5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10E5ECAA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Постусловия</w:t>
            </w:r>
          </w:p>
        </w:tc>
        <w:tc>
          <w:tcPr>
            <w:tcW w:w="6627" w:type="dxa"/>
          </w:tcPr>
          <w:p w14:paraId="5FB4FA17" w14:textId="77777777" w:rsidR="00D533B1" w:rsidRDefault="00D533B1" w:rsidP="00812EFD">
            <w:pPr>
              <w:pStyle w:val="aff1"/>
            </w:pPr>
            <w:r>
              <w:t>Система прогноза получает сегментированное изображение с его геометрическими характеристиками для последующего выставления прогноза. Врач использует продукт для учета выставления вердикта</w:t>
            </w:r>
          </w:p>
        </w:tc>
      </w:tr>
      <w:tr w:rsidR="00D533B1" w14:paraId="37C8BF80" w14:textId="77777777" w:rsidTr="00812EFD">
        <w:tc>
          <w:tcPr>
            <w:tcW w:w="534" w:type="dxa"/>
          </w:tcPr>
          <w:p w14:paraId="26B80A62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7D732764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1</w:t>
            </w:r>
          </w:p>
        </w:tc>
        <w:tc>
          <w:tcPr>
            <w:tcW w:w="6627" w:type="dxa"/>
          </w:tcPr>
          <w:p w14:paraId="45BB26B5" w14:textId="77777777" w:rsidR="00D533B1" w:rsidRDefault="00D533B1" w:rsidP="00812EFD">
            <w:pPr>
              <w:pStyle w:val="aff1"/>
            </w:pPr>
            <w:r>
              <w:t>Система получает необработанное изображение</w:t>
            </w:r>
          </w:p>
        </w:tc>
      </w:tr>
      <w:tr w:rsidR="00D533B1" w14:paraId="26B28DF1" w14:textId="77777777" w:rsidTr="00812EFD">
        <w:tc>
          <w:tcPr>
            <w:tcW w:w="534" w:type="dxa"/>
          </w:tcPr>
          <w:p w14:paraId="2B6771DC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3A87CF07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2</w:t>
            </w:r>
          </w:p>
        </w:tc>
        <w:tc>
          <w:tcPr>
            <w:tcW w:w="6627" w:type="dxa"/>
          </w:tcPr>
          <w:p w14:paraId="071E0BAD" w14:textId="77777777" w:rsidR="00D533B1" w:rsidRDefault="00D533B1" w:rsidP="00812EFD">
            <w:pPr>
              <w:pStyle w:val="aff1"/>
            </w:pPr>
            <w:r>
              <w:t>Используется выбранная модель для сегментации изображения для выделения зоны интереса</w:t>
            </w:r>
          </w:p>
        </w:tc>
      </w:tr>
      <w:tr w:rsidR="00D533B1" w14:paraId="705F98DA" w14:textId="77777777" w:rsidTr="00812EFD">
        <w:tc>
          <w:tcPr>
            <w:tcW w:w="534" w:type="dxa"/>
          </w:tcPr>
          <w:p w14:paraId="2AFC22D4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25D0F569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3</w:t>
            </w:r>
          </w:p>
        </w:tc>
        <w:tc>
          <w:tcPr>
            <w:tcW w:w="6627" w:type="dxa"/>
          </w:tcPr>
          <w:p w14:paraId="5C63812E" w14:textId="77777777" w:rsidR="00D533B1" w:rsidRDefault="00D533B1" w:rsidP="00812EFD">
            <w:pPr>
              <w:pStyle w:val="aff1"/>
            </w:pPr>
            <w:r>
              <w:t>Считаются геометрические параметры выделенной области</w:t>
            </w:r>
          </w:p>
        </w:tc>
      </w:tr>
      <w:tr w:rsidR="00D533B1" w14:paraId="34069276" w14:textId="77777777" w:rsidTr="00812EFD">
        <w:tc>
          <w:tcPr>
            <w:tcW w:w="534" w:type="dxa"/>
          </w:tcPr>
          <w:p w14:paraId="1E77C68D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7408E3AA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4</w:t>
            </w:r>
          </w:p>
        </w:tc>
        <w:tc>
          <w:tcPr>
            <w:tcW w:w="6627" w:type="dxa"/>
          </w:tcPr>
          <w:p w14:paraId="1412E5CC" w14:textId="77777777" w:rsidR="00D533B1" w:rsidRDefault="00D533B1" w:rsidP="00812EFD">
            <w:pPr>
              <w:pStyle w:val="aff1"/>
            </w:pPr>
            <w:r>
              <w:t>Геометрические параметры и полученное изображение отправляются в систему прогноза и на оценку врача</w:t>
            </w:r>
          </w:p>
        </w:tc>
      </w:tr>
      <w:tr w:rsidR="00D533B1" w14:paraId="02CD4E4D" w14:textId="77777777" w:rsidTr="00812EFD">
        <w:tc>
          <w:tcPr>
            <w:tcW w:w="534" w:type="dxa"/>
          </w:tcPr>
          <w:p w14:paraId="7B2D7A0D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1AB045FA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Альтернативы</w:t>
            </w:r>
          </w:p>
        </w:tc>
        <w:tc>
          <w:tcPr>
            <w:tcW w:w="6627" w:type="dxa"/>
          </w:tcPr>
          <w:p w14:paraId="77794808" w14:textId="77777777" w:rsidR="00D533B1" w:rsidRDefault="00D533B1" w:rsidP="00812EFD">
            <w:pPr>
              <w:pStyle w:val="aff1"/>
            </w:pPr>
            <w:r>
              <w:t>Выбранная модель некачественно сегментировала изображение</w:t>
            </w:r>
          </w:p>
        </w:tc>
      </w:tr>
    </w:tbl>
    <w:p w14:paraId="050C1A8D" w14:textId="6D3741E7" w:rsidR="00D533B1" w:rsidRDefault="00D533B1" w:rsidP="00D533B1">
      <w:pPr>
        <w:pStyle w:val="-1"/>
      </w:pPr>
      <w:r>
        <w:t>Продолжение таблицы 5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4"/>
        <w:gridCol w:w="2409"/>
        <w:gridCol w:w="6627"/>
      </w:tblGrid>
      <w:tr w:rsidR="00D533B1" w14:paraId="4F626BFD" w14:textId="77777777" w:rsidTr="00812EFD">
        <w:tc>
          <w:tcPr>
            <w:tcW w:w="534" w:type="dxa"/>
          </w:tcPr>
          <w:p w14:paraId="09E21B45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423CEB60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1</w:t>
            </w:r>
          </w:p>
        </w:tc>
        <w:tc>
          <w:tcPr>
            <w:tcW w:w="6627" w:type="dxa"/>
          </w:tcPr>
          <w:p w14:paraId="361E9C64" w14:textId="77777777" w:rsidR="00D533B1" w:rsidRDefault="00D533B1" w:rsidP="00812EFD">
            <w:pPr>
              <w:pStyle w:val="aff1"/>
            </w:pPr>
            <w:r>
              <w:t>Сменяется выбранная модель на другую</w:t>
            </w:r>
          </w:p>
        </w:tc>
      </w:tr>
      <w:tr w:rsidR="00D533B1" w14:paraId="4B06DB95" w14:textId="77777777" w:rsidTr="00812EFD">
        <w:tc>
          <w:tcPr>
            <w:tcW w:w="534" w:type="dxa"/>
          </w:tcPr>
          <w:p w14:paraId="0DD5A394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57F11000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2</w:t>
            </w:r>
          </w:p>
        </w:tc>
        <w:tc>
          <w:tcPr>
            <w:tcW w:w="6627" w:type="dxa"/>
          </w:tcPr>
          <w:p w14:paraId="55FFA26C" w14:textId="77777777" w:rsidR="00D533B1" w:rsidRDefault="00D533B1" w:rsidP="00812EFD">
            <w:pPr>
              <w:pStyle w:val="aff1"/>
            </w:pPr>
            <w:r>
              <w:t>Исходное изображение сегментируется новой моделью</w:t>
            </w:r>
          </w:p>
        </w:tc>
      </w:tr>
      <w:tr w:rsidR="00D533B1" w14:paraId="435C354F" w14:textId="77777777" w:rsidTr="00812EFD">
        <w:tc>
          <w:tcPr>
            <w:tcW w:w="534" w:type="dxa"/>
          </w:tcPr>
          <w:p w14:paraId="6122AE81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0A8D80BB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Исключения</w:t>
            </w:r>
          </w:p>
        </w:tc>
        <w:tc>
          <w:tcPr>
            <w:tcW w:w="6627" w:type="dxa"/>
          </w:tcPr>
          <w:p w14:paraId="71902EB1" w14:textId="77777777" w:rsidR="00D533B1" w:rsidRDefault="00D533B1" w:rsidP="00812EFD">
            <w:pPr>
              <w:pStyle w:val="aff1"/>
            </w:pPr>
            <w:r>
              <w:t>Ни одна модель не смогла качественно сегментировать изображение</w:t>
            </w:r>
          </w:p>
        </w:tc>
      </w:tr>
      <w:tr w:rsidR="00D533B1" w:rsidRPr="003026F7" w14:paraId="2A9527CC" w14:textId="77777777" w:rsidTr="00812EFD">
        <w:tc>
          <w:tcPr>
            <w:tcW w:w="534" w:type="dxa"/>
          </w:tcPr>
          <w:p w14:paraId="4375FF07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3</w:t>
            </w:r>
          </w:p>
        </w:tc>
        <w:tc>
          <w:tcPr>
            <w:tcW w:w="2409" w:type="dxa"/>
          </w:tcPr>
          <w:p w14:paraId="20C57587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Название</w:t>
            </w:r>
          </w:p>
        </w:tc>
        <w:tc>
          <w:tcPr>
            <w:tcW w:w="6627" w:type="dxa"/>
          </w:tcPr>
          <w:p w14:paraId="523A888B" w14:textId="77777777" w:rsidR="00D533B1" w:rsidRPr="003026F7" w:rsidRDefault="00D533B1" w:rsidP="00812EFD">
            <w:pPr>
              <w:pStyle w:val="aff1"/>
              <w:rPr>
                <w:b/>
                <w:bCs/>
              </w:rPr>
            </w:pPr>
            <w:r w:rsidRPr="003026F7">
              <w:rPr>
                <w:b/>
                <w:bCs/>
              </w:rPr>
              <w:t>Составить прогноз</w:t>
            </w:r>
          </w:p>
        </w:tc>
      </w:tr>
      <w:tr w:rsidR="00D533B1" w14:paraId="6E2C29E2" w14:textId="77777777" w:rsidTr="00812EFD">
        <w:tc>
          <w:tcPr>
            <w:tcW w:w="534" w:type="dxa"/>
          </w:tcPr>
          <w:p w14:paraId="372474C8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0CA0F4ED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Описание</w:t>
            </w:r>
          </w:p>
        </w:tc>
        <w:tc>
          <w:tcPr>
            <w:tcW w:w="6627" w:type="dxa"/>
          </w:tcPr>
          <w:p w14:paraId="15E0DA87" w14:textId="77777777" w:rsidR="00D533B1" w:rsidRDefault="00D533B1" w:rsidP="00812EFD">
            <w:pPr>
              <w:pStyle w:val="aff1"/>
            </w:pPr>
            <w:r>
              <w:t>Составление прогноза на основе обработанного изображения</w:t>
            </w:r>
          </w:p>
        </w:tc>
      </w:tr>
      <w:tr w:rsidR="00D533B1" w14:paraId="495FF14B" w14:textId="77777777" w:rsidTr="00812EFD">
        <w:tc>
          <w:tcPr>
            <w:tcW w:w="534" w:type="dxa"/>
          </w:tcPr>
          <w:p w14:paraId="2F4FAFD3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1F18FAB6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Цель</w:t>
            </w:r>
          </w:p>
        </w:tc>
        <w:tc>
          <w:tcPr>
            <w:tcW w:w="6627" w:type="dxa"/>
          </w:tcPr>
          <w:p w14:paraId="1C56CF6B" w14:textId="77777777" w:rsidR="00D533B1" w:rsidRDefault="00D533B1" w:rsidP="00812EFD">
            <w:pPr>
              <w:pStyle w:val="aff1"/>
            </w:pPr>
            <w:r>
              <w:t>Получить прогноз на основе обработанного изображения для последующего его использования в качестве рекомендации при выставлении вердикта врачом</w:t>
            </w:r>
          </w:p>
        </w:tc>
      </w:tr>
      <w:tr w:rsidR="00D533B1" w14:paraId="3CE9706B" w14:textId="77777777" w:rsidTr="00812EFD">
        <w:tc>
          <w:tcPr>
            <w:tcW w:w="534" w:type="dxa"/>
          </w:tcPr>
          <w:p w14:paraId="00B8B7A5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4969EFE9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Актёры</w:t>
            </w:r>
          </w:p>
        </w:tc>
        <w:tc>
          <w:tcPr>
            <w:tcW w:w="6627" w:type="dxa"/>
          </w:tcPr>
          <w:p w14:paraId="0025959E" w14:textId="77777777" w:rsidR="00D533B1" w:rsidRDefault="00D533B1" w:rsidP="00812EFD">
            <w:pPr>
              <w:pStyle w:val="aff1"/>
            </w:pPr>
          </w:p>
        </w:tc>
      </w:tr>
      <w:tr w:rsidR="00D533B1" w14:paraId="26A3DCAE" w14:textId="77777777" w:rsidTr="00812EFD">
        <w:tc>
          <w:tcPr>
            <w:tcW w:w="534" w:type="dxa"/>
          </w:tcPr>
          <w:p w14:paraId="628A7E2E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7617939C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1</w:t>
            </w:r>
          </w:p>
        </w:tc>
        <w:tc>
          <w:tcPr>
            <w:tcW w:w="6627" w:type="dxa"/>
          </w:tcPr>
          <w:p w14:paraId="0186ACE7" w14:textId="77777777" w:rsidR="00D533B1" w:rsidRDefault="00D533B1" w:rsidP="00812EFD">
            <w:pPr>
              <w:pStyle w:val="aff1"/>
            </w:pPr>
            <w:r>
              <w:t>Система прогноза</w:t>
            </w:r>
          </w:p>
        </w:tc>
      </w:tr>
      <w:tr w:rsidR="00D533B1" w14:paraId="523B0E74" w14:textId="77777777" w:rsidTr="00812EFD">
        <w:tc>
          <w:tcPr>
            <w:tcW w:w="534" w:type="dxa"/>
          </w:tcPr>
          <w:p w14:paraId="7755D2FB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328BCF5F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2</w:t>
            </w:r>
          </w:p>
        </w:tc>
        <w:tc>
          <w:tcPr>
            <w:tcW w:w="6627" w:type="dxa"/>
          </w:tcPr>
          <w:p w14:paraId="389F4C33" w14:textId="77777777" w:rsidR="00D533B1" w:rsidRDefault="00D533B1" w:rsidP="00812EFD">
            <w:pPr>
              <w:pStyle w:val="aff1"/>
            </w:pPr>
            <w:r>
              <w:t>Врач</w:t>
            </w:r>
          </w:p>
        </w:tc>
      </w:tr>
      <w:tr w:rsidR="00D533B1" w14:paraId="370AE3C5" w14:textId="77777777" w:rsidTr="00812EFD">
        <w:tc>
          <w:tcPr>
            <w:tcW w:w="534" w:type="dxa"/>
          </w:tcPr>
          <w:p w14:paraId="3EA64E62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0D19E211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Предусловия</w:t>
            </w:r>
          </w:p>
        </w:tc>
        <w:tc>
          <w:tcPr>
            <w:tcW w:w="6627" w:type="dxa"/>
          </w:tcPr>
          <w:p w14:paraId="35025F32" w14:textId="77777777" w:rsidR="00D533B1" w:rsidRDefault="00D533B1" w:rsidP="00812EFD">
            <w:pPr>
              <w:pStyle w:val="aff1"/>
            </w:pPr>
            <w:r>
              <w:t>Система прогноза получила на вход сегментированное изображение</w:t>
            </w:r>
          </w:p>
        </w:tc>
      </w:tr>
      <w:tr w:rsidR="00D533B1" w14:paraId="6E70EFAF" w14:textId="77777777" w:rsidTr="00812EFD">
        <w:tc>
          <w:tcPr>
            <w:tcW w:w="534" w:type="dxa"/>
          </w:tcPr>
          <w:p w14:paraId="37D0D7E8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61F7A2DD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Постусловия</w:t>
            </w:r>
          </w:p>
        </w:tc>
        <w:tc>
          <w:tcPr>
            <w:tcW w:w="6627" w:type="dxa"/>
          </w:tcPr>
          <w:p w14:paraId="742FF257" w14:textId="77777777" w:rsidR="00D533B1" w:rsidRDefault="00D533B1" w:rsidP="00812EFD">
            <w:pPr>
              <w:pStyle w:val="aff1"/>
            </w:pPr>
            <w:r>
              <w:t>Врач получает прогноз, составленный системой прогноза, и использует его, как один из критериев для выставления вердикта.</w:t>
            </w:r>
          </w:p>
        </w:tc>
      </w:tr>
      <w:tr w:rsidR="00D533B1" w14:paraId="07BEA82A" w14:textId="77777777" w:rsidTr="00812EFD">
        <w:tc>
          <w:tcPr>
            <w:tcW w:w="534" w:type="dxa"/>
          </w:tcPr>
          <w:p w14:paraId="7DA804FB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31D40D7E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1</w:t>
            </w:r>
          </w:p>
        </w:tc>
        <w:tc>
          <w:tcPr>
            <w:tcW w:w="6627" w:type="dxa"/>
          </w:tcPr>
          <w:p w14:paraId="2F165B70" w14:textId="77777777" w:rsidR="00D533B1" w:rsidRDefault="00D533B1" w:rsidP="00812EFD">
            <w:pPr>
              <w:pStyle w:val="aff1"/>
            </w:pPr>
            <w:r>
              <w:t>Система получает сегментированное изображение</w:t>
            </w:r>
          </w:p>
        </w:tc>
      </w:tr>
      <w:tr w:rsidR="00D533B1" w14:paraId="0C4765DE" w14:textId="77777777" w:rsidTr="00812EFD">
        <w:tc>
          <w:tcPr>
            <w:tcW w:w="534" w:type="dxa"/>
          </w:tcPr>
          <w:p w14:paraId="384609E2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71F5E689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2</w:t>
            </w:r>
          </w:p>
        </w:tc>
        <w:tc>
          <w:tcPr>
            <w:tcW w:w="6627" w:type="dxa"/>
          </w:tcPr>
          <w:p w14:paraId="019A01E5" w14:textId="77777777" w:rsidR="00D533B1" w:rsidRDefault="00D533B1" w:rsidP="00812EFD">
            <w:pPr>
              <w:pStyle w:val="aff1"/>
            </w:pPr>
            <w:r>
              <w:t>Происходит анализ сегментированного изображения</w:t>
            </w:r>
          </w:p>
        </w:tc>
      </w:tr>
      <w:tr w:rsidR="00D533B1" w14:paraId="042E7331" w14:textId="77777777" w:rsidTr="00812EFD">
        <w:tc>
          <w:tcPr>
            <w:tcW w:w="534" w:type="dxa"/>
          </w:tcPr>
          <w:p w14:paraId="2A1BA78E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01F7B085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3</w:t>
            </w:r>
          </w:p>
        </w:tc>
        <w:tc>
          <w:tcPr>
            <w:tcW w:w="6627" w:type="dxa"/>
          </w:tcPr>
          <w:p w14:paraId="163B8372" w14:textId="77777777" w:rsidR="00D533B1" w:rsidRDefault="00D533B1" w:rsidP="00812EFD">
            <w:pPr>
              <w:pStyle w:val="aff1"/>
            </w:pPr>
            <w:r>
              <w:t>Составляется прогноз</w:t>
            </w:r>
          </w:p>
        </w:tc>
      </w:tr>
      <w:tr w:rsidR="00D533B1" w14:paraId="209223A5" w14:textId="77777777" w:rsidTr="00812EFD">
        <w:tc>
          <w:tcPr>
            <w:tcW w:w="534" w:type="dxa"/>
          </w:tcPr>
          <w:p w14:paraId="0505C535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496B2608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4</w:t>
            </w:r>
          </w:p>
        </w:tc>
        <w:tc>
          <w:tcPr>
            <w:tcW w:w="6627" w:type="dxa"/>
          </w:tcPr>
          <w:p w14:paraId="2E9EE3B3" w14:textId="77777777" w:rsidR="00D533B1" w:rsidRDefault="00D533B1" w:rsidP="00812EFD">
            <w:pPr>
              <w:pStyle w:val="aff1"/>
            </w:pPr>
            <w:r>
              <w:t>Прогноз отправляется врачу, как рекомендация к выставлению диагноза</w:t>
            </w:r>
          </w:p>
        </w:tc>
      </w:tr>
      <w:tr w:rsidR="00D533B1" w14:paraId="2AEF62D6" w14:textId="77777777" w:rsidTr="00812EFD">
        <w:tc>
          <w:tcPr>
            <w:tcW w:w="534" w:type="dxa"/>
          </w:tcPr>
          <w:p w14:paraId="216E2DB6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1ADC5E82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Альтернативы</w:t>
            </w:r>
          </w:p>
        </w:tc>
        <w:tc>
          <w:tcPr>
            <w:tcW w:w="6627" w:type="dxa"/>
          </w:tcPr>
          <w:p w14:paraId="13226E55" w14:textId="77777777" w:rsidR="00D533B1" w:rsidRDefault="00D533B1" w:rsidP="00812EFD">
            <w:pPr>
              <w:pStyle w:val="aff1"/>
            </w:pPr>
            <w:r>
              <w:t>Прогноз не совпал с вердиктом врача</w:t>
            </w:r>
          </w:p>
        </w:tc>
      </w:tr>
      <w:tr w:rsidR="00D533B1" w14:paraId="494DF1A6" w14:textId="77777777" w:rsidTr="00812EFD">
        <w:tc>
          <w:tcPr>
            <w:tcW w:w="534" w:type="dxa"/>
          </w:tcPr>
          <w:p w14:paraId="3CAF68CF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3054A877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1</w:t>
            </w:r>
          </w:p>
        </w:tc>
        <w:tc>
          <w:tcPr>
            <w:tcW w:w="6627" w:type="dxa"/>
          </w:tcPr>
          <w:p w14:paraId="3ACF99D9" w14:textId="77777777" w:rsidR="00D533B1" w:rsidRDefault="00D533B1" w:rsidP="00812EFD">
            <w:pPr>
              <w:pStyle w:val="aff1"/>
            </w:pPr>
            <w:r>
              <w:t>Система прогноза получает вердикт врача</w:t>
            </w:r>
          </w:p>
        </w:tc>
      </w:tr>
      <w:tr w:rsidR="00D533B1" w14:paraId="0E8BBB3C" w14:textId="77777777" w:rsidTr="00812EFD">
        <w:tc>
          <w:tcPr>
            <w:tcW w:w="534" w:type="dxa"/>
          </w:tcPr>
          <w:p w14:paraId="4E3C42A6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78D5AFDF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2</w:t>
            </w:r>
          </w:p>
        </w:tc>
        <w:tc>
          <w:tcPr>
            <w:tcW w:w="6627" w:type="dxa"/>
          </w:tcPr>
          <w:p w14:paraId="38C8E87C" w14:textId="77777777" w:rsidR="00D533B1" w:rsidRDefault="00D533B1" w:rsidP="00812EFD">
            <w:pPr>
              <w:pStyle w:val="aff1"/>
            </w:pPr>
            <w:r>
              <w:t>Система прогноза корректируется с учётом вердикта</w:t>
            </w:r>
          </w:p>
        </w:tc>
      </w:tr>
      <w:tr w:rsidR="00D533B1" w14:paraId="4D4ABE6C" w14:textId="77777777" w:rsidTr="00812EFD">
        <w:tc>
          <w:tcPr>
            <w:tcW w:w="534" w:type="dxa"/>
          </w:tcPr>
          <w:p w14:paraId="219AACA3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</w:p>
        </w:tc>
        <w:tc>
          <w:tcPr>
            <w:tcW w:w="2409" w:type="dxa"/>
          </w:tcPr>
          <w:p w14:paraId="45DDB9C3" w14:textId="77777777" w:rsidR="00D533B1" w:rsidRPr="003026F7" w:rsidRDefault="00D533B1" w:rsidP="00812EFD">
            <w:pPr>
              <w:pStyle w:val="aff1"/>
              <w:jc w:val="center"/>
              <w:rPr>
                <w:b/>
                <w:bCs/>
              </w:rPr>
            </w:pPr>
            <w:r w:rsidRPr="003026F7">
              <w:rPr>
                <w:b/>
                <w:bCs/>
              </w:rPr>
              <w:t>Исключения</w:t>
            </w:r>
          </w:p>
        </w:tc>
        <w:tc>
          <w:tcPr>
            <w:tcW w:w="6627" w:type="dxa"/>
          </w:tcPr>
          <w:p w14:paraId="662C51CB" w14:textId="77777777" w:rsidR="00D533B1" w:rsidRDefault="00D533B1" w:rsidP="00812EFD">
            <w:pPr>
              <w:pStyle w:val="aff1"/>
            </w:pPr>
            <w:r>
              <w:t>Система не может составить прогноз по полученному сегментированному изображению</w:t>
            </w:r>
          </w:p>
        </w:tc>
      </w:tr>
    </w:tbl>
    <w:p w14:paraId="2D394A3F" w14:textId="77777777" w:rsidR="00D533B1" w:rsidRPr="00D533B1" w:rsidRDefault="00D533B1" w:rsidP="00D533B1">
      <w:pPr>
        <w:pStyle w:val="1-"/>
      </w:pPr>
    </w:p>
    <w:p w14:paraId="52DC26C0" w14:textId="175BB16E" w:rsidR="009160E7" w:rsidRPr="009160E7" w:rsidRDefault="009160E7" w:rsidP="009160E7">
      <w:pPr>
        <w:pStyle w:val="1"/>
      </w:pPr>
      <w:bookmarkStart w:id="33" w:name="_Toc155114210"/>
      <w:r>
        <w:t>Документирование спецификации качества программного средства</w:t>
      </w:r>
      <w:bookmarkEnd w:id="33"/>
    </w:p>
    <w:p w14:paraId="1A379687" w14:textId="387B2E85" w:rsidR="00340F67" w:rsidRDefault="009160E7" w:rsidP="009160E7">
      <w:pPr>
        <w:pStyle w:val="2"/>
      </w:pPr>
      <w:bookmarkStart w:id="34" w:name="_Toc155114211"/>
      <w:r>
        <w:t>Нефункциональные требования</w:t>
      </w:r>
      <w:r w:rsidRPr="009160E7">
        <w:t xml:space="preserve"> </w:t>
      </w:r>
      <w:r>
        <w:t>к системе</w:t>
      </w:r>
      <w:bookmarkEnd w:id="34"/>
    </w:p>
    <w:p w14:paraId="05520599" w14:textId="01A2E1A2" w:rsidR="003026F7" w:rsidRPr="003026F7" w:rsidRDefault="003026F7" w:rsidP="003026F7">
      <w:pPr>
        <w:pStyle w:val="1-"/>
      </w:pPr>
      <w:r>
        <w:t>В таблице 6 можно увидеть нефункциональные требования к системе.</w:t>
      </w:r>
    </w:p>
    <w:p w14:paraId="643105C4" w14:textId="553A62AB" w:rsidR="009160E7" w:rsidRDefault="009160E7" w:rsidP="00D533B1">
      <w:pPr>
        <w:pStyle w:val="-1"/>
      </w:pPr>
      <w:r>
        <w:t>Таблица 6 – Нефункциональные требования к системе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4"/>
        <w:gridCol w:w="3827"/>
        <w:gridCol w:w="5209"/>
      </w:tblGrid>
      <w:tr w:rsidR="009160E7" w14:paraId="7B0C4B14" w14:textId="77777777" w:rsidTr="009160E7">
        <w:tc>
          <w:tcPr>
            <w:tcW w:w="534" w:type="dxa"/>
          </w:tcPr>
          <w:p w14:paraId="24C7648E" w14:textId="12477964" w:rsidR="009160E7" w:rsidRPr="003C3AFD" w:rsidRDefault="009160E7" w:rsidP="003C3AFD">
            <w:pPr>
              <w:pStyle w:val="aff1"/>
              <w:jc w:val="center"/>
              <w:rPr>
                <w:b/>
                <w:bCs/>
              </w:rPr>
            </w:pPr>
            <w:r w:rsidRPr="003C3AFD">
              <w:rPr>
                <w:b/>
                <w:bCs/>
              </w:rPr>
              <w:t>№</w:t>
            </w:r>
          </w:p>
        </w:tc>
        <w:tc>
          <w:tcPr>
            <w:tcW w:w="3827" w:type="dxa"/>
          </w:tcPr>
          <w:p w14:paraId="106973A1" w14:textId="4E718F7D" w:rsidR="009160E7" w:rsidRPr="003C3AFD" w:rsidRDefault="009160E7" w:rsidP="003C3AFD">
            <w:pPr>
              <w:pStyle w:val="aff1"/>
              <w:jc w:val="center"/>
              <w:rPr>
                <w:b/>
                <w:bCs/>
              </w:rPr>
            </w:pPr>
            <w:r w:rsidRPr="003C3AFD">
              <w:rPr>
                <w:b/>
                <w:bCs/>
              </w:rPr>
              <w:t>Тип требования</w:t>
            </w:r>
          </w:p>
        </w:tc>
        <w:tc>
          <w:tcPr>
            <w:tcW w:w="5209" w:type="dxa"/>
          </w:tcPr>
          <w:p w14:paraId="3885AB60" w14:textId="16124519" w:rsidR="009160E7" w:rsidRPr="003C3AFD" w:rsidRDefault="009160E7" w:rsidP="003C3AFD">
            <w:pPr>
              <w:pStyle w:val="aff1"/>
              <w:jc w:val="center"/>
              <w:rPr>
                <w:b/>
                <w:bCs/>
              </w:rPr>
            </w:pPr>
            <w:r w:rsidRPr="003C3AFD">
              <w:rPr>
                <w:b/>
                <w:bCs/>
              </w:rPr>
              <w:t>Требование</w:t>
            </w:r>
          </w:p>
        </w:tc>
      </w:tr>
      <w:tr w:rsidR="009160E7" w14:paraId="49370C55" w14:textId="77777777" w:rsidTr="009160E7">
        <w:tc>
          <w:tcPr>
            <w:tcW w:w="534" w:type="dxa"/>
          </w:tcPr>
          <w:p w14:paraId="21A929DD" w14:textId="3C5527A0" w:rsidR="009160E7" w:rsidRDefault="009160E7" w:rsidP="003C3AFD">
            <w:pPr>
              <w:pStyle w:val="aff1"/>
            </w:pPr>
            <w:r>
              <w:t>1</w:t>
            </w:r>
          </w:p>
        </w:tc>
        <w:tc>
          <w:tcPr>
            <w:tcW w:w="3827" w:type="dxa"/>
          </w:tcPr>
          <w:p w14:paraId="71B7D6D4" w14:textId="5D07F839" w:rsidR="009160E7" w:rsidRDefault="009160E7" w:rsidP="003C3AFD">
            <w:pPr>
              <w:pStyle w:val="aff1"/>
            </w:pPr>
            <w:r>
              <w:t>Системные требования</w:t>
            </w:r>
          </w:p>
        </w:tc>
        <w:tc>
          <w:tcPr>
            <w:tcW w:w="5209" w:type="dxa"/>
          </w:tcPr>
          <w:p w14:paraId="34B97129" w14:textId="3FA10525" w:rsidR="009160E7" w:rsidRPr="00FA6311" w:rsidRDefault="00FA6311" w:rsidP="003C3AFD">
            <w:pPr>
              <w:pStyle w:val="aff1"/>
            </w:pPr>
            <w:r>
              <w:t>Система должна обеспечивать точность не менее 95</w:t>
            </w:r>
            <w:r w:rsidRPr="00FA6311">
              <w:t xml:space="preserve">% </w:t>
            </w:r>
            <w:r>
              <w:t>на этапе выставления прогноза.</w:t>
            </w:r>
          </w:p>
        </w:tc>
      </w:tr>
      <w:tr w:rsidR="009160E7" w14:paraId="36844223" w14:textId="77777777" w:rsidTr="009160E7">
        <w:tc>
          <w:tcPr>
            <w:tcW w:w="534" w:type="dxa"/>
          </w:tcPr>
          <w:p w14:paraId="5FE0FBEF" w14:textId="2D7AE11B" w:rsidR="009160E7" w:rsidRDefault="009160E7" w:rsidP="003C3AFD">
            <w:pPr>
              <w:pStyle w:val="aff1"/>
            </w:pPr>
            <w:r>
              <w:t>2</w:t>
            </w:r>
          </w:p>
        </w:tc>
        <w:tc>
          <w:tcPr>
            <w:tcW w:w="3827" w:type="dxa"/>
          </w:tcPr>
          <w:p w14:paraId="552DDE9C" w14:textId="151B8CE5" w:rsidR="009160E7" w:rsidRDefault="009160E7" w:rsidP="003C3AFD">
            <w:pPr>
              <w:pStyle w:val="aff1"/>
            </w:pPr>
            <w:r>
              <w:t>Системные требования</w:t>
            </w:r>
          </w:p>
        </w:tc>
        <w:tc>
          <w:tcPr>
            <w:tcW w:w="5209" w:type="dxa"/>
          </w:tcPr>
          <w:p w14:paraId="5BC1D7E5" w14:textId="6A0DCDC5" w:rsidR="009160E7" w:rsidRPr="00FA6311" w:rsidRDefault="00FA6311" w:rsidP="003C3AFD">
            <w:pPr>
              <w:pStyle w:val="aff1"/>
            </w:pPr>
            <w:r>
              <w:t>Система должна обеспечивать точность не менее 90</w:t>
            </w:r>
            <w:r w:rsidRPr="00FA6311">
              <w:t xml:space="preserve">% </w:t>
            </w:r>
            <w:r>
              <w:t>на этапе сегментирования изображения</w:t>
            </w:r>
            <w:r w:rsidR="00926936">
              <w:t>.</w:t>
            </w:r>
          </w:p>
        </w:tc>
      </w:tr>
      <w:tr w:rsidR="009160E7" w14:paraId="06D2F40C" w14:textId="77777777" w:rsidTr="009160E7">
        <w:tc>
          <w:tcPr>
            <w:tcW w:w="534" w:type="dxa"/>
          </w:tcPr>
          <w:p w14:paraId="0AE9F94E" w14:textId="5E1AA724" w:rsidR="009160E7" w:rsidRDefault="009160E7" w:rsidP="003C3AFD">
            <w:pPr>
              <w:pStyle w:val="aff1"/>
            </w:pPr>
            <w:r>
              <w:t>3</w:t>
            </w:r>
          </w:p>
        </w:tc>
        <w:tc>
          <w:tcPr>
            <w:tcW w:w="3827" w:type="dxa"/>
          </w:tcPr>
          <w:p w14:paraId="4D0DEED7" w14:textId="5CF8ECF4" w:rsidR="009160E7" w:rsidRDefault="009160E7" w:rsidP="003C3AFD">
            <w:pPr>
              <w:pStyle w:val="aff1"/>
            </w:pPr>
            <w:r>
              <w:t>Системные требования</w:t>
            </w:r>
          </w:p>
        </w:tc>
        <w:tc>
          <w:tcPr>
            <w:tcW w:w="5209" w:type="dxa"/>
          </w:tcPr>
          <w:p w14:paraId="2A908F37" w14:textId="6E345E2D" w:rsidR="009160E7" w:rsidRDefault="00FA6311" w:rsidP="003C3AFD">
            <w:pPr>
              <w:pStyle w:val="aff1"/>
            </w:pPr>
            <w:r>
              <w:t xml:space="preserve">Система должна обеспечивать вычисления на </w:t>
            </w:r>
            <w:r>
              <w:rPr>
                <w:lang w:val="en-US"/>
              </w:rPr>
              <w:t>GPU</w:t>
            </w:r>
            <w:r w:rsidRPr="00FA6311">
              <w:t xml:space="preserve"> </w:t>
            </w:r>
            <w:r>
              <w:t>для обеспечения производительности</w:t>
            </w:r>
            <w:r w:rsidR="00926936">
              <w:t>.</w:t>
            </w:r>
          </w:p>
        </w:tc>
      </w:tr>
      <w:tr w:rsidR="009160E7" w14:paraId="303AE1F8" w14:textId="77777777" w:rsidTr="009160E7">
        <w:tc>
          <w:tcPr>
            <w:tcW w:w="534" w:type="dxa"/>
          </w:tcPr>
          <w:p w14:paraId="65E91346" w14:textId="3F8B0438" w:rsidR="009160E7" w:rsidRDefault="009160E7" w:rsidP="003C3AFD">
            <w:pPr>
              <w:pStyle w:val="aff1"/>
            </w:pPr>
            <w:r>
              <w:t>4</w:t>
            </w:r>
          </w:p>
        </w:tc>
        <w:tc>
          <w:tcPr>
            <w:tcW w:w="3827" w:type="dxa"/>
          </w:tcPr>
          <w:p w14:paraId="399556FF" w14:textId="34B47AFE" w:rsidR="009160E7" w:rsidRDefault="009160E7" w:rsidP="003C3AFD">
            <w:pPr>
              <w:pStyle w:val="aff1"/>
            </w:pPr>
            <w:r>
              <w:t>Пользовательские требования</w:t>
            </w:r>
          </w:p>
        </w:tc>
        <w:tc>
          <w:tcPr>
            <w:tcW w:w="5209" w:type="dxa"/>
          </w:tcPr>
          <w:p w14:paraId="31374410" w14:textId="0C38800D" w:rsidR="009160E7" w:rsidRDefault="00461B9F" w:rsidP="003C3AFD">
            <w:pPr>
              <w:pStyle w:val="aff1"/>
            </w:pPr>
            <w:r>
              <w:t xml:space="preserve">Система должна предоставлять доступ к истории болезни </w:t>
            </w:r>
            <w:proofErr w:type="spellStart"/>
            <w:r w:rsidR="00926936" w:rsidRPr="00926936">
              <w:t>обследующегося</w:t>
            </w:r>
            <w:proofErr w:type="spellEnd"/>
            <w:r w:rsidR="00926936">
              <w:t xml:space="preserve"> </w:t>
            </w:r>
            <w:r>
              <w:t>пациента.</w:t>
            </w:r>
          </w:p>
        </w:tc>
      </w:tr>
      <w:tr w:rsidR="009160E7" w14:paraId="0C96DFF5" w14:textId="77777777" w:rsidTr="009160E7">
        <w:tc>
          <w:tcPr>
            <w:tcW w:w="534" w:type="dxa"/>
          </w:tcPr>
          <w:p w14:paraId="5DFBBDDC" w14:textId="532DA0A6" w:rsidR="009160E7" w:rsidRDefault="009160E7" w:rsidP="003C3AFD">
            <w:pPr>
              <w:pStyle w:val="aff1"/>
            </w:pPr>
            <w:r>
              <w:t>5</w:t>
            </w:r>
          </w:p>
        </w:tc>
        <w:tc>
          <w:tcPr>
            <w:tcW w:w="3827" w:type="dxa"/>
          </w:tcPr>
          <w:p w14:paraId="1DAF87CD" w14:textId="20D9D602" w:rsidR="009160E7" w:rsidRDefault="009160E7" w:rsidP="003C3AFD">
            <w:pPr>
              <w:pStyle w:val="aff1"/>
            </w:pPr>
            <w:r>
              <w:t>Пользовательские требования</w:t>
            </w:r>
          </w:p>
        </w:tc>
        <w:tc>
          <w:tcPr>
            <w:tcW w:w="5209" w:type="dxa"/>
          </w:tcPr>
          <w:p w14:paraId="71F98602" w14:textId="3DB481DB" w:rsidR="009160E7" w:rsidRDefault="00DC3D0E" w:rsidP="003C3AFD">
            <w:pPr>
              <w:pStyle w:val="aff1"/>
            </w:pPr>
            <w:r>
              <w:t xml:space="preserve">Система должна предоставлять </w:t>
            </w:r>
            <w:r w:rsidR="00623B49">
              <w:t>снимки до и после сегментации, прогноз системы и вердикт врача пациенту.</w:t>
            </w:r>
          </w:p>
        </w:tc>
      </w:tr>
      <w:tr w:rsidR="009160E7" w14:paraId="7C6A6070" w14:textId="77777777" w:rsidTr="009160E7">
        <w:tc>
          <w:tcPr>
            <w:tcW w:w="534" w:type="dxa"/>
          </w:tcPr>
          <w:p w14:paraId="131A7CC5" w14:textId="1878E503" w:rsidR="009160E7" w:rsidRDefault="009160E7" w:rsidP="003C3AFD">
            <w:pPr>
              <w:pStyle w:val="aff1"/>
            </w:pPr>
            <w:r>
              <w:t>6</w:t>
            </w:r>
          </w:p>
        </w:tc>
        <w:tc>
          <w:tcPr>
            <w:tcW w:w="3827" w:type="dxa"/>
          </w:tcPr>
          <w:p w14:paraId="7A313EF8" w14:textId="5FF3D02F" w:rsidR="009160E7" w:rsidRDefault="009160E7" w:rsidP="003C3AFD">
            <w:pPr>
              <w:pStyle w:val="aff1"/>
            </w:pPr>
            <w:r>
              <w:t>Пользовательские требования</w:t>
            </w:r>
          </w:p>
        </w:tc>
        <w:tc>
          <w:tcPr>
            <w:tcW w:w="5209" w:type="dxa"/>
          </w:tcPr>
          <w:p w14:paraId="4E49B325" w14:textId="2D1E8D39" w:rsidR="009160E7" w:rsidRDefault="00DC3D0E" w:rsidP="003C3AFD">
            <w:pPr>
              <w:pStyle w:val="aff1"/>
            </w:pPr>
            <w:r>
              <w:t>Система должна поддерживать основные языки для возможности использования в любой языковой среде.</w:t>
            </w:r>
          </w:p>
        </w:tc>
      </w:tr>
      <w:tr w:rsidR="009160E7" w14:paraId="5A82C12D" w14:textId="77777777" w:rsidTr="009160E7">
        <w:tc>
          <w:tcPr>
            <w:tcW w:w="534" w:type="dxa"/>
          </w:tcPr>
          <w:p w14:paraId="1802AC44" w14:textId="70F65C5C" w:rsidR="009160E7" w:rsidRDefault="009160E7" w:rsidP="003C3AFD">
            <w:pPr>
              <w:pStyle w:val="aff1"/>
            </w:pPr>
            <w:r>
              <w:t>7</w:t>
            </w:r>
          </w:p>
        </w:tc>
        <w:tc>
          <w:tcPr>
            <w:tcW w:w="3827" w:type="dxa"/>
          </w:tcPr>
          <w:p w14:paraId="39975EAE" w14:textId="28F6486D" w:rsidR="009160E7" w:rsidRDefault="009160E7" w:rsidP="003C3AFD">
            <w:pPr>
              <w:pStyle w:val="aff1"/>
            </w:pPr>
            <w:r w:rsidRPr="009160E7">
              <w:t>Требования к внешним интерфейсам, ресурсам и компьютерному обеспечению</w:t>
            </w:r>
          </w:p>
        </w:tc>
        <w:tc>
          <w:tcPr>
            <w:tcW w:w="5209" w:type="dxa"/>
          </w:tcPr>
          <w:p w14:paraId="7F1818F7" w14:textId="6331307E" w:rsidR="009160E7" w:rsidRPr="00534887" w:rsidRDefault="00534887" w:rsidP="003C3AFD">
            <w:pPr>
              <w:pStyle w:val="aff1"/>
            </w:pPr>
            <w:r>
              <w:t xml:space="preserve">Система должна поддерживать совместимость с форматом хранения медицинских изображений </w:t>
            </w:r>
            <w:r>
              <w:rPr>
                <w:lang w:val="en-US"/>
              </w:rPr>
              <w:t>DICOM</w:t>
            </w:r>
            <w:r>
              <w:t>, а также с такими форматами, как</w:t>
            </w:r>
            <w:r w:rsidRPr="00534887">
              <w:t xml:space="preserve">: </w:t>
            </w:r>
            <w:r>
              <w:rPr>
                <w:lang w:val="en-US"/>
              </w:rPr>
              <w:t>bmp</w:t>
            </w:r>
            <w:r w:rsidRPr="00534887">
              <w:t xml:space="preserve">, </w:t>
            </w:r>
            <w:proofErr w:type="spellStart"/>
            <w:r>
              <w:rPr>
                <w:lang w:val="en-US"/>
              </w:rPr>
              <w:t>png</w:t>
            </w:r>
            <w:proofErr w:type="spellEnd"/>
            <w:r w:rsidRPr="00534887">
              <w:t xml:space="preserve">, </w:t>
            </w:r>
            <w:r>
              <w:rPr>
                <w:lang w:val="en-US"/>
              </w:rPr>
              <w:t>jpg</w:t>
            </w:r>
            <w:r w:rsidRPr="00534887">
              <w:t>.</w:t>
            </w:r>
          </w:p>
        </w:tc>
      </w:tr>
      <w:tr w:rsidR="009160E7" w14:paraId="5AC064BA" w14:textId="77777777" w:rsidTr="009160E7">
        <w:tc>
          <w:tcPr>
            <w:tcW w:w="534" w:type="dxa"/>
          </w:tcPr>
          <w:p w14:paraId="09C615F0" w14:textId="21E50ACA" w:rsidR="009160E7" w:rsidRDefault="009160E7" w:rsidP="003C3AFD">
            <w:pPr>
              <w:pStyle w:val="aff1"/>
            </w:pPr>
            <w:r>
              <w:t>8</w:t>
            </w:r>
          </w:p>
        </w:tc>
        <w:tc>
          <w:tcPr>
            <w:tcW w:w="3827" w:type="dxa"/>
          </w:tcPr>
          <w:p w14:paraId="0F444D77" w14:textId="50CCB21F" w:rsidR="009160E7" w:rsidRDefault="009160E7" w:rsidP="003C3AFD">
            <w:pPr>
              <w:pStyle w:val="aff1"/>
            </w:pPr>
            <w:r w:rsidRPr="009160E7">
              <w:t>Требования к внешним интерфейсам, ресурсам и компьютерному обеспечению</w:t>
            </w:r>
          </w:p>
        </w:tc>
        <w:tc>
          <w:tcPr>
            <w:tcW w:w="5209" w:type="dxa"/>
          </w:tcPr>
          <w:p w14:paraId="4A5C8753" w14:textId="24CAEDA9" w:rsidR="009160E7" w:rsidRPr="00DC3D0E" w:rsidRDefault="00FA6311" w:rsidP="003C3AFD">
            <w:pPr>
              <w:pStyle w:val="aff1"/>
            </w:pPr>
            <w:r>
              <w:t>Система должна иметь доступ к бесперебойному питанию во время своей работы.</w:t>
            </w:r>
          </w:p>
        </w:tc>
      </w:tr>
      <w:tr w:rsidR="009160E7" w14:paraId="556EF920" w14:textId="77777777" w:rsidTr="009160E7">
        <w:tc>
          <w:tcPr>
            <w:tcW w:w="534" w:type="dxa"/>
          </w:tcPr>
          <w:p w14:paraId="4C508574" w14:textId="6ADBAB57" w:rsidR="009160E7" w:rsidRDefault="009160E7" w:rsidP="003C3AFD">
            <w:pPr>
              <w:pStyle w:val="aff1"/>
            </w:pPr>
            <w:r>
              <w:t>9</w:t>
            </w:r>
          </w:p>
        </w:tc>
        <w:tc>
          <w:tcPr>
            <w:tcW w:w="3827" w:type="dxa"/>
          </w:tcPr>
          <w:p w14:paraId="481C9931" w14:textId="18E36F27" w:rsidR="009160E7" w:rsidRDefault="009160E7" w:rsidP="003C3AFD">
            <w:pPr>
              <w:pStyle w:val="aff1"/>
            </w:pPr>
            <w:r w:rsidRPr="009160E7">
              <w:t>Требования к внешним интерфейсам, ресурсам и компьютерному обеспечению</w:t>
            </w:r>
          </w:p>
        </w:tc>
        <w:tc>
          <w:tcPr>
            <w:tcW w:w="5209" w:type="dxa"/>
          </w:tcPr>
          <w:p w14:paraId="0C2DD5C7" w14:textId="5533AF49" w:rsidR="009160E7" w:rsidRDefault="009160E7" w:rsidP="003C3AFD">
            <w:pPr>
              <w:pStyle w:val="aff1"/>
            </w:pPr>
            <w:r>
              <w:t xml:space="preserve">Система должна быть совместима с основными операционными устройствами для </w:t>
            </w:r>
            <w:r w:rsidR="003026F7">
              <w:t>обеспечения широкого доступа пользователям.</w:t>
            </w:r>
          </w:p>
        </w:tc>
      </w:tr>
    </w:tbl>
    <w:p w14:paraId="51D6D017" w14:textId="77777777" w:rsidR="009160E7" w:rsidRDefault="009160E7" w:rsidP="009160E7">
      <w:pPr>
        <w:pStyle w:val="1-"/>
      </w:pPr>
    </w:p>
    <w:p w14:paraId="2AEA5F5A" w14:textId="77777777" w:rsidR="00E84A2A" w:rsidRDefault="00FA6311" w:rsidP="00E84A2A">
      <w:pPr>
        <w:pStyle w:val="2"/>
      </w:pPr>
      <w:bookmarkStart w:id="35" w:name="_Toc155114212"/>
      <w:r w:rsidRPr="00FA6311">
        <w:t>Спецификация качества системы (критерии качества, примитивы качества)</w:t>
      </w:r>
      <w:bookmarkEnd w:id="35"/>
    </w:p>
    <w:p w14:paraId="1F4373C0" w14:textId="7C2E8018" w:rsidR="00472CC6" w:rsidRPr="00472CC6" w:rsidRDefault="00472CC6" w:rsidP="00472CC6">
      <w:pPr>
        <w:pStyle w:val="3"/>
        <w:rPr>
          <w:lang w:val="en-US"/>
        </w:rPr>
      </w:pPr>
      <w:bookmarkStart w:id="36" w:name="_Toc155114213"/>
      <w:r>
        <w:t>Критерии качества системы</w:t>
      </w:r>
      <w:bookmarkEnd w:id="36"/>
    </w:p>
    <w:p w14:paraId="63FDF715" w14:textId="77777777" w:rsidR="00472CC6" w:rsidRDefault="00472CC6" w:rsidP="00472CC6">
      <w:pPr>
        <w:pStyle w:val="1-"/>
      </w:pPr>
      <w:r>
        <w:t>К критериям качества программного средства относится:</w:t>
      </w:r>
    </w:p>
    <w:p w14:paraId="3F7972D8" w14:textId="0B87A5A5" w:rsidR="00472CC6" w:rsidRDefault="00472CC6" w:rsidP="00472CC6">
      <w:pPr>
        <w:pStyle w:val="1-"/>
        <w:numPr>
          <w:ilvl w:val="0"/>
          <w:numId w:val="39"/>
        </w:numPr>
      </w:pPr>
      <w:r>
        <w:t>надёжность</w:t>
      </w:r>
      <w:r w:rsidRPr="00472CC6">
        <w:t>.</w:t>
      </w:r>
      <w:r>
        <w:t xml:space="preserve"> Система должна обеспечивать правильность выставления </w:t>
      </w:r>
      <w:r w:rsidR="00623B49">
        <w:t>вердикта</w:t>
      </w:r>
      <w:r>
        <w:t xml:space="preserve"> не менее, чем в 95 из 100 обследований.</w:t>
      </w:r>
    </w:p>
    <w:p w14:paraId="27F30779" w14:textId="58B3B3A9" w:rsidR="00472CC6" w:rsidRDefault="00472CC6" w:rsidP="00472CC6">
      <w:pPr>
        <w:pStyle w:val="3"/>
      </w:pPr>
      <w:bookmarkStart w:id="37" w:name="_Toc155114214"/>
      <w:r>
        <w:t>Примитивы качества</w:t>
      </w:r>
      <w:bookmarkEnd w:id="37"/>
    </w:p>
    <w:p w14:paraId="5401699F" w14:textId="056C87F1" w:rsidR="00472CC6" w:rsidRDefault="00472CC6" w:rsidP="00472CC6">
      <w:pPr>
        <w:pStyle w:val="1-"/>
        <w:rPr>
          <w:lang w:val="en-US"/>
        </w:rPr>
      </w:pPr>
      <w:r>
        <w:t>Примитивы качества описаны ниже</w:t>
      </w:r>
      <w:r>
        <w:rPr>
          <w:lang w:val="en-US"/>
        </w:rPr>
        <w:t>:</w:t>
      </w:r>
    </w:p>
    <w:p w14:paraId="078978FC" w14:textId="291CA014" w:rsidR="00D569C1" w:rsidRDefault="00C05A71" w:rsidP="00D42E65">
      <w:pPr>
        <w:pStyle w:val="1-"/>
        <w:numPr>
          <w:ilvl w:val="0"/>
          <w:numId w:val="39"/>
        </w:numPr>
      </w:pPr>
      <w:r>
        <w:t>автономность. Система должна автоматически совершать предобработку данных без необходимости вмешательства</w:t>
      </w:r>
      <w:r w:rsidR="00DC2D82" w:rsidRPr="00DC2D82">
        <w:t>;</w:t>
      </w:r>
    </w:p>
    <w:p w14:paraId="3C1BA0CC" w14:textId="37C7FE99" w:rsidR="00D569C1" w:rsidRDefault="00D42E65" w:rsidP="00D569C1">
      <w:pPr>
        <w:pStyle w:val="1-"/>
        <w:numPr>
          <w:ilvl w:val="0"/>
          <w:numId w:val="39"/>
        </w:numPr>
      </w:pPr>
      <w:r>
        <w:t>устойчивость. Система должна</w:t>
      </w:r>
      <w:r w:rsidR="00C05A71">
        <w:t xml:space="preserve"> выносить верный </w:t>
      </w:r>
      <w:r w:rsidR="00623B49">
        <w:t>прогноз</w:t>
      </w:r>
      <w:r w:rsidR="00C05A71">
        <w:t xml:space="preserve"> с вероятностью 95</w:t>
      </w:r>
      <w:r w:rsidR="00C05A71">
        <w:rPr>
          <w:lang w:val="en-US"/>
        </w:rPr>
        <w:t>%</w:t>
      </w:r>
      <w:r w:rsidR="00C05A71">
        <w:t xml:space="preserve"> несмотря на лёгкие искажения полученных изображений</w:t>
      </w:r>
      <w:r w:rsidR="00C05A71" w:rsidRPr="00C05A71">
        <w:t>;</w:t>
      </w:r>
    </w:p>
    <w:p w14:paraId="671F5D5C" w14:textId="0C89735F" w:rsidR="00D569C1" w:rsidRPr="00D569C1" w:rsidRDefault="00C05A71" w:rsidP="00D569C1">
      <w:pPr>
        <w:pStyle w:val="1-"/>
        <w:numPr>
          <w:ilvl w:val="0"/>
          <w:numId w:val="39"/>
        </w:numPr>
      </w:pPr>
      <w:r>
        <w:t>защищённость. Система должна обеспечивать конфиденциальность данных пациентов, обеспечивать контроль доступа к информации.</w:t>
      </w:r>
    </w:p>
    <w:p w14:paraId="7D906FE0" w14:textId="57D4CA08" w:rsidR="00752A64" w:rsidRDefault="00D569C1" w:rsidP="00C96B85">
      <w:pPr>
        <w:pStyle w:val="2"/>
      </w:pPr>
      <w:bookmarkStart w:id="38" w:name="_Toc155114215"/>
      <w:r>
        <w:t>Требования к качеству</w:t>
      </w:r>
      <w:bookmarkEnd w:id="38"/>
    </w:p>
    <w:p w14:paraId="5CA10351" w14:textId="6E24A0E9" w:rsidR="003026F7" w:rsidRPr="003026F7" w:rsidRDefault="003026F7" w:rsidP="003026F7">
      <w:pPr>
        <w:pStyle w:val="1-"/>
      </w:pPr>
      <w:r>
        <w:t>В таблице 7 приведены требования к качеству системы.</w:t>
      </w:r>
    </w:p>
    <w:p w14:paraId="74EA0CE8" w14:textId="618BA69E" w:rsidR="00752A64" w:rsidRDefault="00752A64" w:rsidP="00D533B1">
      <w:pPr>
        <w:pStyle w:val="-1"/>
      </w:pPr>
      <w:r>
        <w:t xml:space="preserve">Таблица 7 – </w:t>
      </w:r>
      <w:r w:rsidR="003026F7">
        <w:t>Требования к к</w:t>
      </w:r>
      <w:r>
        <w:t>ачеств</w:t>
      </w:r>
      <w:r w:rsidR="003026F7">
        <w:t>у</w:t>
      </w:r>
      <w:r>
        <w:t xml:space="preserve"> системы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8"/>
        <w:gridCol w:w="2871"/>
        <w:gridCol w:w="6201"/>
      </w:tblGrid>
      <w:tr w:rsidR="00126ECA" w14:paraId="4BDF177B" w14:textId="77777777" w:rsidTr="00126ECA">
        <w:tc>
          <w:tcPr>
            <w:tcW w:w="498" w:type="dxa"/>
          </w:tcPr>
          <w:p w14:paraId="43A797A5" w14:textId="055A711F" w:rsidR="00126ECA" w:rsidRPr="003C3AFD" w:rsidRDefault="00126ECA" w:rsidP="003C3AFD">
            <w:pPr>
              <w:pStyle w:val="aff1"/>
              <w:jc w:val="center"/>
              <w:rPr>
                <w:b/>
                <w:bCs/>
              </w:rPr>
            </w:pPr>
            <w:r w:rsidRPr="003C3AFD">
              <w:rPr>
                <w:b/>
                <w:bCs/>
              </w:rPr>
              <w:t>№</w:t>
            </w:r>
          </w:p>
        </w:tc>
        <w:tc>
          <w:tcPr>
            <w:tcW w:w="2871" w:type="dxa"/>
          </w:tcPr>
          <w:p w14:paraId="0F716AF6" w14:textId="3DE7B66E" w:rsidR="00126ECA" w:rsidRPr="003C3AFD" w:rsidRDefault="00126ECA" w:rsidP="003C3AFD">
            <w:pPr>
              <w:pStyle w:val="aff1"/>
              <w:jc w:val="center"/>
              <w:rPr>
                <w:b/>
                <w:bCs/>
              </w:rPr>
            </w:pPr>
            <w:r w:rsidRPr="003C3AFD">
              <w:rPr>
                <w:b/>
                <w:bCs/>
              </w:rPr>
              <w:t>Качество</w:t>
            </w:r>
          </w:p>
        </w:tc>
        <w:tc>
          <w:tcPr>
            <w:tcW w:w="6201" w:type="dxa"/>
          </w:tcPr>
          <w:p w14:paraId="0D2126ED" w14:textId="1958CA56" w:rsidR="00126ECA" w:rsidRPr="003C3AFD" w:rsidRDefault="00126ECA" w:rsidP="003C3AFD">
            <w:pPr>
              <w:pStyle w:val="aff1"/>
              <w:jc w:val="center"/>
              <w:rPr>
                <w:b/>
                <w:bCs/>
              </w:rPr>
            </w:pPr>
            <w:r w:rsidRPr="003C3AFD">
              <w:rPr>
                <w:b/>
                <w:bCs/>
              </w:rPr>
              <w:t>Требование</w:t>
            </w:r>
          </w:p>
        </w:tc>
      </w:tr>
      <w:tr w:rsidR="00126ECA" w14:paraId="40AF11E6" w14:textId="77777777" w:rsidTr="00126ECA">
        <w:tc>
          <w:tcPr>
            <w:tcW w:w="498" w:type="dxa"/>
          </w:tcPr>
          <w:p w14:paraId="4894AB2A" w14:textId="3CB27763" w:rsidR="00126ECA" w:rsidRPr="00DC2D82" w:rsidRDefault="00DC2D82" w:rsidP="003C3AFD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871" w:type="dxa"/>
          </w:tcPr>
          <w:p w14:paraId="0A77502A" w14:textId="11FFB51E" w:rsidR="00126ECA" w:rsidRPr="00DC2D82" w:rsidRDefault="00DC2D82" w:rsidP="003C3AFD">
            <w:pPr>
              <w:pStyle w:val="aff1"/>
            </w:pPr>
            <w:r>
              <w:t>Гибкость</w:t>
            </w:r>
          </w:p>
        </w:tc>
        <w:tc>
          <w:tcPr>
            <w:tcW w:w="6201" w:type="dxa"/>
          </w:tcPr>
          <w:p w14:paraId="1E4B0FEF" w14:textId="6B9D3114" w:rsidR="00126ECA" w:rsidRPr="00126ECA" w:rsidRDefault="00DC2D82" w:rsidP="003C3AFD">
            <w:pPr>
              <w:pStyle w:val="aff1"/>
            </w:pPr>
            <w:r>
              <w:t>Пользователь должен иметь</w:t>
            </w:r>
            <w:r w:rsidR="00461B9F">
              <w:t xml:space="preserve"> способность</w:t>
            </w:r>
            <w:r>
              <w:t xml:space="preserve"> изменять модели для сегментации и прогноза.</w:t>
            </w:r>
          </w:p>
        </w:tc>
      </w:tr>
      <w:tr w:rsidR="00126ECA" w14:paraId="246AF0E0" w14:textId="77777777" w:rsidTr="00126ECA">
        <w:tc>
          <w:tcPr>
            <w:tcW w:w="498" w:type="dxa"/>
          </w:tcPr>
          <w:p w14:paraId="49CE4E8E" w14:textId="3B87296A" w:rsidR="00126ECA" w:rsidRDefault="00126ECA" w:rsidP="003C3AFD">
            <w:pPr>
              <w:pStyle w:val="aff1"/>
            </w:pPr>
            <w:r>
              <w:t>1</w:t>
            </w:r>
            <w:r w:rsidR="00E04C6C">
              <w:t>5</w:t>
            </w:r>
          </w:p>
        </w:tc>
        <w:tc>
          <w:tcPr>
            <w:tcW w:w="2871" w:type="dxa"/>
          </w:tcPr>
          <w:p w14:paraId="0AA871A9" w14:textId="0C7ACCDB" w:rsidR="00126ECA" w:rsidRDefault="00126ECA" w:rsidP="003C3AFD">
            <w:pPr>
              <w:pStyle w:val="aff1"/>
            </w:pPr>
            <w:r>
              <w:t>Производительность</w:t>
            </w:r>
          </w:p>
        </w:tc>
        <w:tc>
          <w:tcPr>
            <w:tcW w:w="6201" w:type="dxa"/>
          </w:tcPr>
          <w:p w14:paraId="7B1D0C39" w14:textId="4DD64006" w:rsidR="00126ECA" w:rsidRDefault="00126ECA" w:rsidP="003C3AFD">
            <w:pPr>
              <w:pStyle w:val="aff1"/>
            </w:pPr>
            <w:r>
              <w:t>Система должна составлять прогноз с момента получения изображения не более чем за минуту.</w:t>
            </w:r>
          </w:p>
        </w:tc>
      </w:tr>
      <w:tr w:rsidR="00126ECA" w14:paraId="2B15F70C" w14:textId="77777777" w:rsidTr="00126ECA">
        <w:tc>
          <w:tcPr>
            <w:tcW w:w="498" w:type="dxa"/>
          </w:tcPr>
          <w:p w14:paraId="41A84E01" w14:textId="535E4174" w:rsidR="00126ECA" w:rsidRDefault="00126ECA" w:rsidP="003C3AFD">
            <w:pPr>
              <w:pStyle w:val="aff1"/>
            </w:pPr>
            <w:r>
              <w:t>1</w:t>
            </w:r>
            <w:r w:rsidR="00E04C6C">
              <w:t>6</w:t>
            </w:r>
          </w:p>
        </w:tc>
        <w:tc>
          <w:tcPr>
            <w:tcW w:w="2871" w:type="dxa"/>
          </w:tcPr>
          <w:p w14:paraId="70C55813" w14:textId="2F1AE935" w:rsidR="00126ECA" w:rsidRDefault="00126ECA" w:rsidP="003C3AFD">
            <w:pPr>
              <w:pStyle w:val="aff1"/>
            </w:pPr>
            <w:r>
              <w:t>Надёжность</w:t>
            </w:r>
          </w:p>
        </w:tc>
        <w:tc>
          <w:tcPr>
            <w:tcW w:w="6201" w:type="dxa"/>
          </w:tcPr>
          <w:p w14:paraId="5DD0B754" w14:textId="3837E4D7" w:rsidR="00126ECA" w:rsidRPr="00126ECA" w:rsidRDefault="00126ECA" w:rsidP="003C3AFD">
            <w:pPr>
              <w:pStyle w:val="aff1"/>
            </w:pPr>
            <w:r>
              <w:t xml:space="preserve">Вероятность ошибочного определения </w:t>
            </w:r>
            <w:r w:rsidR="00461B9F">
              <w:t>вердикта</w:t>
            </w:r>
            <w:r>
              <w:t xml:space="preserve"> не должна превышать </w:t>
            </w:r>
            <w:r w:rsidR="00461B9F">
              <w:t>5</w:t>
            </w:r>
            <w:r w:rsidRPr="00126ECA">
              <w:t>%</w:t>
            </w:r>
            <w:r>
              <w:t>.</w:t>
            </w:r>
          </w:p>
        </w:tc>
      </w:tr>
      <w:tr w:rsidR="00126ECA" w14:paraId="4DD6D78E" w14:textId="77777777" w:rsidTr="00126ECA">
        <w:tc>
          <w:tcPr>
            <w:tcW w:w="498" w:type="dxa"/>
          </w:tcPr>
          <w:p w14:paraId="174E88BD" w14:textId="7F7FFDBA" w:rsidR="00126ECA" w:rsidRDefault="00126ECA" w:rsidP="003C3AFD">
            <w:pPr>
              <w:pStyle w:val="aff1"/>
            </w:pPr>
            <w:r>
              <w:t>1</w:t>
            </w:r>
            <w:r w:rsidR="00E04C6C">
              <w:t>7</w:t>
            </w:r>
          </w:p>
        </w:tc>
        <w:tc>
          <w:tcPr>
            <w:tcW w:w="2871" w:type="dxa"/>
          </w:tcPr>
          <w:p w14:paraId="3AE06884" w14:textId="33299AA4" w:rsidR="00126ECA" w:rsidRDefault="00126ECA" w:rsidP="003C3AFD">
            <w:pPr>
              <w:pStyle w:val="aff1"/>
            </w:pPr>
            <w:r>
              <w:t>Устойчивость к различным условиям</w:t>
            </w:r>
          </w:p>
        </w:tc>
        <w:tc>
          <w:tcPr>
            <w:tcW w:w="6201" w:type="dxa"/>
          </w:tcPr>
          <w:p w14:paraId="4E167016" w14:textId="6AF7D6DE" w:rsidR="00126ECA" w:rsidRDefault="00126ECA" w:rsidP="003C3AFD">
            <w:pPr>
              <w:pStyle w:val="aff1"/>
            </w:pPr>
            <w:r>
              <w:t>Система должна успешно сегментировать изображение вне зависимости от положения головы пациента во время создания изображения МРТ.</w:t>
            </w:r>
          </w:p>
        </w:tc>
      </w:tr>
      <w:tr w:rsidR="00126ECA" w14:paraId="5254EE14" w14:textId="77777777" w:rsidTr="00126ECA">
        <w:tc>
          <w:tcPr>
            <w:tcW w:w="498" w:type="dxa"/>
          </w:tcPr>
          <w:p w14:paraId="46183B14" w14:textId="6567310E" w:rsidR="00126ECA" w:rsidRDefault="00126ECA" w:rsidP="003C3AFD">
            <w:pPr>
              <w:pStyle w:val="aff1"/>
            </w:pPr>
            <w:r>
              <w:t>1</w:t>
            </w:r>
            <w:r w:rsidR="00E04C6C">
              <w:t>8</w:t>
            </w:r>
          </w:p>
        </w:tc>
        <w:tc>
          <w:tcPr>
            <w:tcW w:w="2871" w:type="dxa"/>
          </w:tcPr>
          <w:p w14:paraId="2A9F3599" w14:textId="3418B772" w:rsidR="00126ECA" w:rsidRDefault="00126ECA" w:rsidP="003C3AFD">
            <w:pPr>
              <w:pStyle w:val="aff1"/>
            </w:pPr>
            <w:r>
              <w:t>Удобство использования</w:t>
            </w:r>
          </w:p>
        </w:tc>
        <w:tc>
          <w:tcPr>
            <w:tcW w:w="6201" w:type="dxa"/>
          </w:tcPr>
          <w:p w14:paraId="38D8056D" w14:textId="293A9E84" w:rsidR="00126ECA" w:rsidRDefault="00126ECA" w:rsidP="003C3AFD">
            <w:pPr>
              <w:pStyle w:val="aff1"/>
            </w:pPr>
            <w:r>
              <w:t xml:space="preserve">Графический интерфейс системы должен быть лёгким в понимании. </w:t>
            </w:r>
          </w:p>
        </w:tc>
      </w:tr>
    </w:tbl>
    <w:p w14:paraId="1F6702C0" w14:textId="1326AA10" w:rsidR="00DC2D82" w:rsidRDefault="00DC2D82" w:rsidP="00DC2D82">
      <w:pPr>
        <w:pStyle w:val="1-"/>
        <w:ind w:firstLine="0"/>
      </w:pPr>
    </w:p>
    <w:p w14:paraId="1A3E1F81" w14:textId="1B4B565C" w:rsidR="00DC2D82" w:rsidRDefault="00DC2D82" w:rsidP="00DC2D82">
      <w:pPr>
        <w:pStyle w:val="2"/>
      </w:pPr>
      <w:bookmarkStart w:id="39" w:name="_Toc155114216"/>
      <w:r>
        <w:t>Обратные требования</w:t>
      </w:r>
      <w:bookmarkEnd w:id="39"/>
    </w:p>
    <w:p w14:paraId="2AB69E6E" w14:textId="70E15D48" w:rsidR="00DC2D82" w:rsidRDefault="00DC2D82" w:rsidP="00DC2D82">
      <w:pPr>
        <w:pStyle w:val="1-"/>
      </w:pPr>
      <w:r>
        <w:t xml:space="preserve">Обратные требования определяют, чего программа не будет делать. Было выбрано то, что является наиболее важным в объяснении. </w:t>
      </w:r>
    </w:p>
    <w:p w14:paraId="5F18C7F5" w14:textId="116D9511" w:rsidR="00DC2D82" w:rsidRDefault="00DC2D82" w:rsidP="00DC2D82">
      <w:pPr>
        <w:pStyle w:val="1-"/>
      </w:pPr>
      <w:r>
        <w:t>Ниже приведено обратно требование:</w:t>
      </w:r>
    </w:p>
    <w:p w14:paraId="6B54EB61" w14:textId="5BB4262D" w:rsidR="00DC2D82" w:rsidRPr="00DC2D82" w:rsidRDefault="00DC2D82" w:rsidP="00DC2D82">
      <w:pPr>
        <w:pStyle w:val="1-"/>
        <w:numPr>
          <w:ilvl w:val="0"/>
          <w:numId w:val="43"/>
        </w:numPr>
      </w:pPr>
      <w:r>
        <w:t>Система не должна требовать проверку прогноза врачом.</w:t>
      </w:r>
    </w:p>
    <w:p w14:paraId="198D6396" w14:textId="56FD370A" w:rsidR="00126ECA" w:rsidRDefault="00126ECA" w:rsidP="00126ECA">
      <w:pPr>
        <w:pStyle w:val="2"/>
      </w:pPr>
      <w:bookmarkStart w:id="40" w:name="_Toc155114217"/>
      <w:r>
        <w:t>Отложенные требования</w:t>
      </w:r>
      <w:bookmarkEnd w:id="40"/>
    </w:p>
    <w:p w14:paraId="7C78210E" w14:textId="7DB275EC" w:rsidR="003026F7" w:rsidRPr="003026F7" w:rsidRDefault="003026F7" w:rsidP="003026F7">
      <w:pPr>
        <w:pStyle w:val="1-"/>
      </w:pPr>
      <w:r>
        <w:t>Таблица 8 отражает отложенные требования.</w:t>
      </w:r>
    </w:p>
    <w:p w14:paraId="72F367B7" w14:textId="513CBF35" w:rsidR="00126ECA" w:rsidRDefault="00126ECA" w:rsidP="00D533B1">
      <w:pPr>
        <w:pStyle w:val="-1"/>
      </w:pPr>
      <w:r>
        <w:t>Таблица 8 – Отложенные требования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8"/>
        <w:gridCol w:w="2587"/>
        <w:gridCol w:w="6485"/>
      </w:tblGrid>
      <w:tr w:rsidR="00126ECA" w14:paraId="4B14167D" w14:textId="77777777" w:rsidTr="00126ECA">
        <w:tc>
          <w:tcPr>
            <w:tcW w:w="498" w:type="dxa"/>
          </w:tcPr>
          <w:p w14:paraId="11971215" w14:textId="569CA0CE" w:rsidR="00126ECA" w:rsidRPr="003C3AFD" w:rsidRDefault="00126ECA" w:rsidP="003C3AFD">
            <w:pPr>
              <w:pStyle w:val="aff1"/>
              <w:jc w:val="center"/>
              <w:rPr>
                <w:b/>
                <w:bCs/>
              </w:rPr>
            </w:pPr>
            <w:r w:rsidRPr="003C3AFD">
              <w:rPr>
                <w:b/>
                <w:bCs/>
              </w:rPr>
              <w:t>№</w:t>
            </w:r>
          </w:p>
        </w:tc>
        <w:tc>
          <w:tcPr>
            <w:tcW w:w="2587" w:type="dxa"/>
          </w:tcPr>
          <w:p w14:paraId="6B9D74A3" w14:textId="1BFBF90B" w:rsidR="00126ECA" w:rsidRPr="003C3AFD" w:rsidRDefault="00126ECA" w:rsidP="003C3AFD">
            <w:pPr>
              <w:pStyle w:val="aff1"/>
              <w:jc w:val="center"/>
              <w:rPr>
                <w:b/>
                <w:bCs/>
              </w:rPr>
            </w:pPr>
            <w:r w:rsidRPr="003C3AFD">
              <w:rPr>
                <w:b/>
                <w:bCs/>
              </w:rPr>
              <w:t>Требование</w:t>
            </w:r>
          </w:p>
        </w:tc>
        <w:tc>
          <w:tcPr>
            <w:tcW w:w="6485" w:type="dxa"/>
          </w:tcPr>
          <w:p w14:paraId="12907639" w14:textId="6803EA4E" w:rsidR="00126ECA" w:rsidRPr="003C3AFD" w:rsidRDefault="00126ECA" w:rsidP="003C3AFD">
            <w:pPr>
              <w:pStyle w:val="aff1"/>
              <w:jc w:val="center"/>
              <w:rPr>
                <w:b/>
                <w:bCs/>
              </w:rPr>
            </w:pPr>
            <w:r w:rsidRPr="003C3AFD">
              <w:rPr>
                <w:b/>
                <w:bCs/>
              </w:rPr>
              <w:t>Описание</w:t>
            </w:r>
          </w:p>
        </w:tc>
      </w:tr>
      <w:tr w:rsidR="00126ECA" w14:paraId="10B64A07" w14:textId="77777777" w:rsidTr="00126ECA">
        <w:tc>
          <w:tcPr>
            <w:tcW w:w="498" w:type="dxa"/>
          </w:tcPr>
          <w:p w14:paraId="5CAF9293" w14:textId="6266518D" w:rsidR="00126ECA" w:rsidRDefault="00E04C6C" w:rsidP="003C3AFD">
            <w:pPr>
              <w:pStyle w:val="aff1"/>
            </w:pPr>
            <w:r>
              <w:t>20</w:t>
            </w:r>
          </w:p>
        </w:tc>
        <w:tc>
          <w:tcPr>
            <w:tcW w:w="2587" w:type="dxa"/>
          </w:tcPr>
          <w:p w14:paraId="5696F116" w14:textId="6D908F76" w:rsidR="00126ECA" w:rsidRDefault="00126ECA" w:rsidP="003C3AFD">
            <w:pPr>
              <w:pStyle w:val="aff1"/>
            </w:pPr>
            <w:r w:rsidRPr="00126ECA">
              <w:t>Расширение функциональности графического интерфейса</w:t>
            </w:r>
            <w:r w:rsidRPr="00126ECA">
              <w:tab/>
            </w:r>
          </w:p>
        </w:tc>
        <w:tc>
          <w:tcPr>
            <w:tcW w:w="6485" w:type="dxa"/>
          </w:tcPr>
          <w:p w14:paraId="77ABB11B" w14:textId="5DDC8D8A" w:rsidR="00126ECA" w:rsidRDefault="00126ECA" w:rsidP="003C3AFD">
            <w:pPr>
              <w:pStyle w:val="aff1"/>
            </w:pPr>
            <w:r w:rsidRPr="00126ECA">
              <w:t>Расширить функциональность графического интерфейса системы, предоставляя пользователям дополнительные возможности визуализации и анализа данных.</w:t>
            </w:r>
          </w:p>
        </w:tc>
      </w:tr>
    </w:tbl>
    <w:p w14:paraId="29C0088A" w14:textId="5F7C6F0F" w:rsidR="00126ECA" w:rsidRDefault="00126ECA" w:rsidP="00126ECA">
      <w:pPr>
        <w:pStyle w:val="1-"/>
        <w:ind w:firstLine="0"/>
      </w:pPr>
    </w:p>
    <w:p w14:paraId="56715EB0" w14:textId="14732BE5" w:rsidR="00126ECA" w:rsidRDefault="00126ECA" w:rsidP="00126ECA">
      <w:pPr>
        <w:pStyle w:val="2"/>
      </w:pPr>
      <w:bookmarkStart w:id="41" w:name="_Toc155114218"/>
      <w:r>
        <w:t>Матрица зависимости требований</w:t>
      </w:r>
      <w:bookmarkEnd w:id="41"/>
    </w:p>
    <w:p w14:paraId="296D88CE" w14:textId="3B42E8A9" w:rsidR="00E04C6C" w:rsidRPr="003026F7" w:rsidRDefault="003026F7" w:rsidP="00E04C6C">
      <w:pPr>
        <w:pStyle w:val="1-"/>
      </w:pPr>
      <w:r>
        <w:t>В таблице 9 можно увидеть матрицу зависимости требований</w:t>
      </w:r>
      <w:r w:rsidR="00E04C6C">
        <w:t>. К</w:t>
      </w:r>
      <w:r w:rsidR="00E04C6C" w:rsidRPr="00E04C6C">
        <w:t>аждое значение столбца однозначно соотносится с номером требования, знак «+» означает перекрытие, а знак «!» - противоречие.</w:t>
      </w:r>
    </w:p>
    <w:p w14:paraId="470D8434" w14:textId="4767184B" w:rsidR="00126ECA" w:rsidRDefault="00126ECA" w:rsidP="00D533B1">
      <w:pPr>
        <w:pStyle w:val="-1"/>
      </w:pPr>
      <w:r>
        <w:t>Таблица 9 – Матрица зависимости требований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30"/>
        <w:gridCol w:w="365"/>
        <w:gridCol w:w="364"/>
        <w:gridCol w:w="364"/>
        <w:gridCol w:w="364"/>
        <w:gridCol w:w="364"/>
        <w:gridCol w:w="364"/>
        <w:gridCol w:w="364"/>
        <w:gridCol w:w="364"/>
        <w:gridCol w:w="364"/>
        <w:gridCol w:w="497"/>
        <w:gridCol w:w="497"/>
        <w:gridCol w:w="497"/>
        <w:gridCol w:w="497"/>
        <w:gridCol w:w="497"/>
        <w:gridCol w:w="497"/>
        <w:gridCol w:w="497"/>
        <w:gridCol w:w="496"/>
        <w:gridCol w:w="496"/>
        <w:gridCol w:w="496"/>
        <w:gridCol w:w="496"/>
      </w:tblGrid>
      <w:tr w:rsidR="00E04C6C" w14:paraId="36BCA02F" w14:textId="74CF48F6" w:rsidTr="00E04C6C">
        <w:tc>
          <w:tcPr>
            <w:tcW w:w="515" w:type="dxa"/>
          </w:tcPr>
          <w:p w14:paraId="2D89B97B" w14:textId="6B1090E8" w:rsidR="00E04C6C" w:rsidRPr="00E04C6C" w:rsidRDefault="00E04C6C" w:rsidP="00E04C6C">
            <w:pPr>
              <w:pStyle w:val="aff1"/>
            </w:pPr>
            <w:r>
              <w:t>№</w:t>
            </w:r>
            <w:r>
              <w:rPr>
                <w:lang w:val="en-US"/>
              </w:rPr>
              <w:t>/</w:t>
            </w:r>
            <w:r>
              <w:t>№</w:t>
            </w:r>
          </w:p>
        </w:tc>
        <w:tc>
          <w:tcPr>
            <w:tcW w:w="461" w:type="dxa"/>
          </w:tcPr>
          <w:p w14:paraId="179D65FF" w14:textId="63F69374" w:rsidR="00E04C6C" w:rsidRDefault="00E04C6C" w:rsidP="00E04C6C">
            <w:pPr>
              <w:pStyle w:val="aff1"/>
            </w:pPr>
            <w:r>
              <w:t>1</w:t>
            </w:r>
          </w:p>
        </w:tc>
        <w:tc>
          <w:tcPr>
            <w:tcW w:w="461" w:type="dxa"/>
          </w:tcPr>
          <w:p w14:paraId="0C5EB7F7" w14:textId="0583C6F3" w:rsidR="00E04C6C" w:rsidRDefault="00E04C6C" w:rsidP="00E04C6C">
            <w:pPr>
              <w:pStyle w:val="aff1"/>
            </w:pPr>
            <w:r>
              <w:t>2</w:t>
            </w:r>
          </w:p>
        </w:tc>
        <w:tc>
          <w:tcPr>
            <w:tcW w:w="461" w:type="dxa"/>
          </w:tcPr>
          <w:p w14:paraId="28C4276B" w14:textId="2B740AC8" w:rsidR="00E04C6C" w:rsidRDefault="00E04C6C" w:rsidP="00E04C6C">
            <w:pPr>
              <w:pStyle w:val="aff1"/>
            </w:pPr>
            <w:r>
              <w:t>3</w:t>
            </w:r>
          </w:p>
        </w:tc>
        <w:tc>
          <w:tcPr>
            <w:tcW w:w="461" w:type="dxa"/>
          </w:tcPr>
          <w:p w14:paraId="0828FF8D" w14:textId="1DCE5E78" w:rsidR="00E04C6C" w:rsidRDefault="00E04C6C" w:rsidP="00E04C6C">
            <w:pPr>
              <w:pStyle w:val="aff1"/>
            </w:pPr>
            <w:r>
              <w:t>4</w:t>
            </w:r>
          </w:p>
        </w:tc>
        <w:tc>
          <w:tcPr>
            <w:tcW w:w="461" w:type="dxa"/>
          </w:tcPr>
          <w:p w14:paraId="1C6A43B6" w14:textId="110AE3D5" w:rsidR="00E04C6C" w:rsidRDefault="00E04C6C" w:rsidP="00E04C6C">
            <w:pPr>
              <w:pStyle w:val="aff1"/>
            </w:pPr>
            <w:r>
              <w:t>5</w:t>
            </w:r>
          </w:p>
        </w:tc>
        <w:tc>
          <w:tcPr>
            <w:tcW w:w="461" w:type="dxa"/>
          </w:tcPr>
          <w:p w14:paraId="27E0893C" w14:textId="69D32BBB" w:rsidR="00E04C6C" w:rsidRDefault="00E04C6C" w:rsidP="00E04C6C">
            <w:pPr>
              <w:pStyle w:val="aff1"/>
            </w:pPr>
            <w:r>
              <w:t>6</w:t>
            </w:r>
          </w:p>
        </w:tc>
        <w:tc>
          <w:tcPr>
            <w:tcW w:w="461" w:type="dxa"/>
          </w:tcPr>
          <w:p w14:paraId="6BFD816F" w14:textId="65419E77" w:rsidR="00E04C6C" w:rsidRDefault="00E04C6C" w:rsidP="00E04C6C">
            <w:pPr>
              <w:pStyle w:val="aff1"/>
            </w:pPr>
            <w:r>
              <w:t>7</w:t>
            </w:r>
          </w:p>
        </w:tc>
        <w:tc>
          <w:tcPr>
            <w:tcW w:w="462" w:type="dxa"/>
          </w:tcPr>
          <w:p w14:paraId="775B79D4" w14:textId="21692CE6" w:rsidR="00E04C6C" w:rsidRDefault="00E04C6C" w:rsidP="00E04C6C">
            <w:pPr>
              <w:pStyle w:val="aff1"/>
            </w:pPr>
            <w:r>
              <w:t>8</w:t>
            </w:r>
          </w:p>
        </w:tc>
        <w:tc>
          <w:tcPr>
            <w:tcW w:w="462" w:type="dxa"/>
          </w:tcPr>
          <w:p w14:paraId="0B5DB99F" w14:textId="5AEC3C15" w:rsidR="00E04C6C" w:rsidRDefault="00E04C6C" w:rsidP="00E04C6C">
            <w:pPr>
              <w:pStyle w:val="aff1"/>
            </w:pPr>
            <w:r>
              <w:t>9</w:t>
            </w:r>
          </w:p>
        </w:tc>
        <w:tc>
          <w:tcPr>
            <w:tcW w:w="516" w:type="dxa"/>
          </w:tcPr>
          <w:p w14:paraId="25A6C921" w14:textId="6452556E" w:rsidR="00E04C6C" w:rsidRDefault="00E04C6C" w:rsidP="00E04C6C">
            <w:pPr>
              <w:pStyle w:val="aff1"/>
            </w:pPr>
            <w:r>
              <w:t>10</w:t>
            </w:r>
          </w:p>
        </w:tc>
        <w:tc>
          <w:tcPr>
            <w:tcW w:w="516" w:type="dxa"/>
          </w:tcPr>
          <w:p w14:paraId="0A7EAB97" w14:textId="4A60CAEB" w:rsidR="00E04C6C" w:rsidRDefault="00E04C6C" w:rsidP="00E04C6C">
            <w:pPr>
              <w:pStyle w:val="aff1"/>
            </w:pPr>
            <w:r>
              <w:t>11</w:t>
            </w:r>
          </w:p>
        </w:tc>
        <w:tc>
          <w:tcPr>
            <w:tcW w:w="516" w:type="dxa"/>
          </w:tcPr>
          <w:p w14:paraId="388986F7" w14:textId="2D88436E" w:rsidR="00E04C6C" w:rsidRDefault="00E04C6C" w:rsidP="00E04C6C">
            <w:pPr>
              <w:pStyle w:val="aff1"/>
            </w:pPr>
            <w:r>
              <w:t>12</w:t>
            </w:r>
          </w:p>
        </w:tc>
        <w:tc>
          <w:tcPr>
            <w:tcW w:w="516" w:type="dxa"/>
          </w:tcPr>
          <w:p w14:paraId="0F0B73AC" w14:textId="25440D64" w:rsidR="00E04C6C" w:rsidRDefault="00E04C6C" w:rsidP="00E04C6C">
            <w:pPr>
              <w:pStyle w:val="aff1"/>
            </w:pPr>
            <w:r>
              <w:t>13</w:t>
            </w:r>
          </w:p>
        </w:tc>
        <w:tc>
          <w:tcPr>
            <w:tcW w:w="516" w:type="dxa"/>
          </w:tcPr>
          <w:p w14:paraId="45613AF7" w14:textId="43413840" w:rsidR="00E04C6C" w:rsidRDefault="00E04C6C" w:rsidP="00E04C6C">
            <w:pPr>
              <w:pStyle w:val="aff1"/>
            </w:pPr>
            <w:r>
              <w:t>14</w:t>
            </w:r>
          </w:p>
        </w:tc>
        <w:tc>
          <w:tcPr>
            <w:tcW w:w="516" w:type="dxa"/>
          </w:tcPr>
          <w:p w14:paraId="3E1FF963" w14:textId="023CD809" w:rsidR="00E04C6C" w:rsidRDefault="00E04C6C" w:rsidP="00E04C6C">
            <w:pPr>
              <w:pStyle w:val="aff1"/>
            </w:pPr>
            <w:r>
              <w:t>15</w:t>
            </w:r>
          </w:p>
        </w:tc>
        <w:tc>
          <w:tcPr>
            <w:tcW w:w="516" w:type="dxa"/>
          </w:tcPr>
          <w:p w14:paraId="6BAF14C4" w14:textId="571EC988" w:rsidR="00E04C6C" w:rsidRDefault="00E04C6C" w:rsidP="00E04C6C">
            <w:pPr>
              <w:pStyle w:val="aff1"/>
            </w:pPr>
            <w:r>
              <w:t>16</w:t>
            </w:r>
          </w:p>
        </w:tc>
        <w:tc>
          <w:tcPr>
            <w:tcW w:w="323" w:type="dxa"/>
          </w:tcPr>
          <w:p w14:paraId="5B6D7109" w14:textId="0F12277C" w:rsidR="00E04C6C" w:rsidRDefault="00E04C6C" w:rsidP="00E04C6C">
            <w:pPr>
              <w:pStyle w:val="aff1"/>
            </w:pPr>
            <w:r>
              <w:t>17</w:t>
            </w:r>
          </w:p>
        </w:tc>
        <w:tc>
          <w:tcPr>
            <w:tcW w:w="323" w:type="dxa"/>
          </w:tcPr>
          <w:p w14:paraId="3A24EA2E" w14:textId="4CEB5B77" w:rsidR="00E04C6C" w:rsidRDefault="00E04C6C" w:rsidP="00E04C6C">
            <w:pPr>
              <w:pStyle w:val="aff1"/>
            </w:pPr>
            <w:r>
              <w:t>18</w:t>
            </w:r>
          </w:p>
        </w:tc>
        <w:tc>
          <w:tcPr>
            <w:tcW w:w="323" w:type="dxa"/>
          </w:tcPr>
          <w:p w14:paraId="604BD30A" w14:textId="11C08C57" w:rsidR="00E04C6C" w:rsidRDefault="00E04C6C" w:rsidP="00E04C6C">
            <w:pPr>
              <w:pStyle w:val="aff1"/>
            </w:pPr>
            <w:r>
              <w:t>19</w:t>
            </w:r>
          </w:p>
        </w:tc>
        <w:tc>
          <w:tcPr>
            <w:tcW w:w="323" w:type="dxa"/>
          </w:tcPr>
          <w:p w14:paraId="4F2EFE60" w14:textId="520440A9" w:rsidR="00E04C6C" w:rsidRDefault="00E04C6C" w:rsidP="00E04C6C">
            <w:pPr>
              <w:pStyle w:val="aff1"/>
            </w:pPr>
            <w:r>
              <w:t>20</w:t>
            </w:r>
          </w:p>
        </w:tc>
      </w:tr>
      <w:tr w:rsidR="00E04C6C" w14:paraId="352E10D3" w14:textId="58E19033" w:rsidTr="00E04C6C">
        <w:tc>
          <w:tcPr>
            <w:tcW w:w="515" w:type="dxa"/>
          </w:tcPr>
          <w:p w14:paraId="0EDDA773" w14:textId="7A27E8BC" w:rsidR="00E04C6C" w:rsidRDefault="00E04C6C" w:rsidP="00E04C6C">
            <w:pPr>
              <w:pStyle w:val="aff1"/>
            </w:pPr>
            <w:r>
              <w:t>1</w:t>
            </w:r>
          </w:p>
        </w:tc>
        <w:tc>
          <w:tcPr>
            <w:tcW w:w="461" w:type="dxa"/>
          </w:tcPr>
          <w:p w14:paraId="686D97B4" w14:textId="319941AF" w:rsidR="00E04C6C" w:rsidRPr="00CA0D50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4F61C5AE" w14:textId="5F79AE9D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74E996A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40445FF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2BF135F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1A22CA5F" w14:textId="33B46E1E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43BA5C1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5F6C371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558B8CC2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65A3C8EA" w14:textId="45383A0E" w:rsidR="00E04C6C" w:rsidRDefault="00623B49" w:rsidP="00623B49">
            <w:pPr>
              <w:pStyle w:val="aff1"/>
              <w:jc w:val="center"/>
            </w:pPr>
            <w:r>
              <w:t>+</w:t>
            </w:r>
          </w:p>
        </w:tc>
        <w:tc>
          <w:tcPr>
            <w:tcW w:w="516" w:type="dxa"/>
          </w:tcPr>
          <w:p w14:paraId="575F9C1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09F2F09A" w14:textId="0E7F1212" w:rsidR="00E04C6C" w:rsidRDefault="00623B49" w:rsidP="00623B49">
            <w:pPr>
              <w:pStyle w:val="aff1"/>
              <w:jc w:val="center"/>
            </w:pPr>
            <w:r>
              <w:t>+</w:t>
            </w:r>
          </w:p>
        </w:tc>
        <w:tc>
          <w:tcPr>
            <w:tcW w:w="516" w:type="dxa"/>
          </w:tcPr>
          <w:p w14:paraId="4804EECE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004A2AC8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3857FB3F" w14:textId="022FBD66" w:rsidR="00E04C6C" w:rsidRPr="003972B5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224E6965" w14:textId="4A42611B" w:rsidR="00E04C6C" w:rsidRDefault="00623B49" w:rsidP="00623B49">
            <w:pPr>
              <w:pStyle w:val="aff1"/>
              <w:jc w:val="center"/>
            </w:pPr>
            <w:r>
              <w:t>+</w:t>
            </w:r>
          </w:p>
        </w:tc>
        <w:tc>
          <w:tcPr>
            <w:tcW w:w="323" w:type="dxa"/>
          </w:tcPr>
          <w:p w14:paraId="700C397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59EFB90B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18EE392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6065E0DF" w14:textId="77777777" w:rsidR="00E04C6C" w:rsidRDefault="00E04C6C" w:rsidP="00623B49">
            <w:pPr>
              <w:pStyle w:val="aff1"/>
              <w:jc w:val="center"/>
            </w:pPr>
          </w:p>
        </w:tc>
      </w:tr>
      <w:tr w:rsidR="00E04C6C" w14:paraId="54D332A5" w14:textId="3F70BDE1" w:rsidTr="00E04C6C">
        <w:tc>
          <w:tcPr>
            <w:tcW w:w="515" w:type="dxa"/>
          </w:tcPr>
          <w:p w14:paraId="7D5A0403" w14:textId="681880DC" w:rsidR="00E04C6C" w:rsidRDefault="00E04C6C" w:rsidP="00E04C6C">
            <w:pPr>
              <w:pStyle w:val="aff1"/>
            </w:pPr>
            <w:r>
              <w:t>2</w:t>
            </w:r>
          </w:p>
        </w:tc>
        <w:tc>
          <w:tcPr>
            <w:tcW w:w="461" w:type="dxa"/>
          </w:tcPr>
          <w:p w14:paraId="0158D83C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486C3410" w14:textId="5A2CA748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7A16217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3E0F3E8E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5864FE75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69DFA387" w14:textId="5FAF0523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439158F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3A0FF824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11AF5E3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0FBD1A80" w14:textId="50E67BCF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64AE69C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121CE9DD" w14:textId="3BE4F1E3" w:rsidR="00E04C6C" w:rsidRDefault="00623B49" w:rsidP="00623B49">
            <w:pPr>
              <w:pStyle w:val="aff1"/>
              <w:jc w:val="center"/>
            </w:pPr>
            <w:r>
              <w:t>+</w:t>
            </w:r>
          </w:p>
        </w:tc>
        <w:tc>
          <w:tcPr>
            <w:tcW w:w="516" w:type="dxa"/>
          </w:tcPr>
          <w:p w14:paraId="7A446C58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2DFD5A7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6B85444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72983918" w14:textId="6F941AA1" w:rsidR="00E04C6C" w:rsidRDefault="00623B49" w:rsidP="00623B49">
            <w:pPr>
              <w:pStyle w:val="aff1"/>
              <w:jc w:val="center"/>
            </w:pPr>
            <w:r>
              <w:t>+</w:t>
            </w:r>
          </w:p>
        </w:tc>
        <w:tc>
          <w:tcPr>
            <w:tcW w:w="323" w:type="dxa"/>
          </w:tcPr>
          <w:p w14:paraId="3A1F6C72" w14:textId="4DA44B48" w:rsidR="00E04C6C" w:rsidRDefault="00623B49" w:rsidP="00623B49">
            <w:pPr>
              <w:pStyle w:val="aff1"/>
              <w:jc w:val="center"/>
            </w:pPr>
            <w:r>
              <w:t>+</w:t>
            </w:r>
          </w:p>
        </w:tc>
        <w:tc>
          <w:tcPr>
            <w:tcW w:w="323" w:type="dxa"/>
          </w:tcPr>
          <w:p w14:paraId="39FDBA8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50A0619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633125AC" w14:textId="77777777" w:rsidR="00E04C6C" w:rsidRDefault="00E04C6C" w:rsidP="00623B49">
            <w:pPr>
              <w:pStyle w:val="aff1"/>
              <w:jc w:val="center"/>
            </w:pPr>
          </w:p>
        </w:tc>
      </w:tr>
      <w:tr w:rsidR="00E04C6C" w14:paraId="252BF99B" w14:textId="6F7F1584" w:rsidTr="00E04C6C">
        <w:tc>
          <w:tcPr>
            <w:tcW w:w="515" w:type="dxa"/>
          </w:tcPr>
          <w:p w14:paraId="454AD78E" w14:textId="0F146ED6" w:rsidR="00E04C6C" w:rsidRDefault="00E04C6C" w:rsidP="00E04C6C">
            <w:pPr>
              <w:pStyle w:val="aff1"/>
            </w:pPr>
            <w:r>
              <w:t>3</w:t>
            </w:r>
          </w:p>
        </w:tc>
        <w:tc>
          <w:tcPr>
            <w:tcW w:w="461" w:type="dxa"/>
          </w:tcPr>
          <w:p w14:paraId="633C46D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1A76814C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4F4AF642" w14:textId="7E1A64B9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09D61DEB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732D2ADC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76466EF9" w14:textId="3582BA2D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071C45E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62B2D46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018C8989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0784ECC5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117BE43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58EDC144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341C3C4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3A409D5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5BE226D8" w14:textId="592077E4" w:rsidR="00E04C6C" w:rsidRDefault="00623B49" w:rsidP="00623B49">
            <w:pPr>
              <w:pStyle w:val="aff1"/>
              <w:jc w:val="center"/>
            </w:pPr>
            <w:r>
              <w:t>+</w:t>
            </w:r>
          </w:p>
        </w:tc>
        <w:tc>
          <w:tcPr>
            <w:tcW w:w="516" w:type="dxa"/>
          </w:tcPr>
          <w:p w14:paraId="0DF9047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4CCD3155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0F4CAA25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72FD62BC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79696794" w14:textId="77777777" w:rsidR="00E04C6C" w:rsidRDefault="00E04C6C" w:rsidP="00623B49">
            <w:pPr>
              <w:pStyle w:val="aff1"/>
              <w:jc w:val="center"/>
            </w:pPr>
          </w:p>
        </w:tc>
      </w:tr>
      <w:tr w:rsidR="00E04C6C" w14:paraId="6312BA89" w14:textId="5BB79811" w:rsidTr="00E04C6C">
        <w:tc>
          <w:tcPr>
            <w:tcW w:w="515" w:type="dxa"/>
          </w:tcPr>
          <w:p w14:paraId="23137CA3" w14:textId="1DECC556" w:rsidR="00E04C6C" w:rsidRDefault="00E04C6C" w:rsidP="00E04C6C">
            <w:pPr>
              <w:pStyle w:val="aff1"/>
            </w:pPr>
            <w:r>
              <w:t>4</w:t>
            </w:r>
          </w:p>
        </w:tc>
        <w:tc>
          <w:tcPr>
            <w:tcW w:w="461" w:type="dxa"/>
          </w:tcPr>
          <w:p w14:paraId="3DA13E1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6DD735F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743E477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1449122D" w14:textId="5596F8CE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66B9D5A6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524B0FC1" w14:textId="26D223F3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24A83CE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65361375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669554A8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09DD931E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14619076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7DEFB8E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7096A042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5D8EF27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4FF9C8F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3CA00CA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1992F4EC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177337A9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099EDFA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2D51B565" w14:textId="77777777" w:rsidR="00E04C6C" w:rsidRDefault="00E04C6C" w:rsidP="00623B49">
            <w:pPr>
              <w:pStyle w:val="aff1"/>
              <w:jc w:val="center"/>
            </w:pPr>
          </w:p>
        </w:tc>
      </w:tr>
      <w:tr w:rsidR="00E04C6C" w14:paraId="616A29F0" w14:textId="32A8A8C7" w:rsidTr="00E04C6C">
        <w:tc>
          <w:tcPr>
            <w:tcW w:w="515" w:type="dxa"/>
          </w:tcPr>
          <w:p w14:paraId="608AFF5F" w14:textId="1F5B338F" w:rsidR="00E04C6C" w:rsidRDefault="00E04C6C" w:rsidP="00E04C6C">
            <w:pPr>
              <w:pStyle w:val="aff1"/>
            </w:pPr>
            <w:r>
              <w:t>5</w:t>
            </w:r>
          </w:p>
        </w:tc>
        <w:tc>
          <w:tcPr>
            <w:tcW w:w="461" w:type="dxa"/>
          </w:tcPr>
          <w:p w14:paraId="4F73C50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275AEF32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66970D7B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4BED09F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5C1B0C18" w14:textId="1BD3CA62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5FA514BC" w14:textId="0246403D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5B196AB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79205A2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692E87C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391C4E7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0DFBDFC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12C4FBB6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29F938DB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5906E4D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7885667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30B9C292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3F87C868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1FAE7148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4BF3B868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0B5F9FE8" w14:textId="77777777" w:rsidR="00E04C6C" w:rsidRDefault="00E04C6C" w:rsidP="00623B49">
            <w:pPr>
              <w:pStyle w:val="aff1"/>
              <w:jc w:val="center"/>
            </w:pPr>
          </w:p>
        </w:tc>
      </w:tr>
      <w:tr w:rsidR="00E04C6C" w14:paraId="6DAE8960" w14:textId="6E8630F0" w:rsidTr="00E04C6C">
        <w:tc>
          <w:tcPr>
            <w:tcW w:w="515" w:type="dxa"/>
          </w:tcPr>
          <w:p w14:paraId="40D7C04B" w14:textId="08D5BB16" w:rsidR="00E04C6C" w:rsidRDefault="00E04C6C" w:rsidP="00E04C6C">
            <w:pPr>
              <w:pStyle w:val="aff1"/>
            </w:pPr>
            <w:r>
              <w:t>6</w:t>
            </w:r>
          </w:p>
        </w:tc>
        <w:tc>
          <w:tcPr>
            <w:tcW w:w="461" w:type="dxa"/>
          </w:tcPr>
          <w:p w14:paraId="2FF8CA8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767D4E6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40352D84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531FFD0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22CED6B2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0D3B4B8B" w14:textId="2707D962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36CDBDFB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0DFE1FA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6910F87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4B1A0E22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419CFAB4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3E4AA8C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5138B40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075F481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6D5C4748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08277B36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04510AC9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67A7DA22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03DC0AD2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2D106717" w14:textId="77777777" w:rsidR="00E04C6C" w:rsidRDefault="00E04C6C" w:rsidP="00623B49">
            <w:pPr>
              <w:pStyle w:val="aff1"/>
              <w:jc w:val="center"/>
            </w:pPr>
          </w:p>
        </w:tc>
      </w:tr>
      <w:tr w:rsidR="00E04C6C" w14:paraId="6D2A413B" w14:textId="694FB997" w:rsidTr="00E04C6C">
        <w:tc>
          <w:tcPr>
            <w:tcW w:w="515" w:type="dxa"/>
          </w:tcPr>
          <w:p w14:paraId="5BD92202" w14:textId="0A76EF12" w:rsidR="00E04C6C" w:rsidRDefault="00E04C6C" w:rsidP="00E04C6C">
            <w:pPr>
              <w:pStyle w:val="aff1"/>
            </w:pPr>
            <w:r>
              <w:t>7</w:t>
            </w:r>
          </w:p>
        </w:tc>
        <w:tc>
          <w:tcPr>
            <w:tcW w:w="461" w:type="dxa"/>
          </w:tcPr>
          <w:p w14:paraId="33FA839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2C96072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129E175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55F28E8B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08849D62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555342D6" w14:textId="740F42DA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7637EB7F" w14:textId="732B5EE3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5A526C95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271C7D4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0AFFBF6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105E906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16D5E1C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2642A75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661B9D75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4C74895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2DC4ACE9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0075D97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13158861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792DF05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328FC6B3" w14:textId="77777777" w:rsidR="00E04C6C" w:rsidRDefault="00E04C6C" w:rsidP="00623B49">
            <w:pPr>
              <w:pStyle w:val="aff1"/>
              <w:jc w:val="center"/>
            </w:pPr>
          </w:p>
        </w:tc>
      </w:tr>
      <w:tr w:rsidR="00E04C6C" w14:paraId="0F3B6932" w14:textId="50C689A2" w:rsidTr="00E04C6C">
        <w:tc>
          <w:tcPr>
            <w:tcW w:w="515" w:type="dxa"/>
          </w:tcPr>
          <w:p w14:paraId="0915656E" w14:textId="0FBE423C" w:rsidR="00E04C6C" w:rsidRDefault="00E04C6C" w:rsidP="00E04C6C">
            <w:pPr>
              <w:pStyle w:val="aff1"/>
            </w:pPr>
            <w:r>
              <w:t>8</w:t>
            </w:r>
          </w:p>
        </w:tc>
        <w:tc>
          <w:tcPr>
            <w:tcW w:w="461" w:type="dxa"/>
          </w:tcPr>
          <w:p w14:paraId="14E0DD25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1190800E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6F8D419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191B54DE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41C275A9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489395E6" w14:textId="62967990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60EA7CC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1EC2EC64" w14:textId="61E425F2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36F36DF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33CEEBC2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2437467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77965C8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5E679994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477B9F01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6C8FB3D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5FF32E1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6487AEB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58F70A22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6C89B65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6B9AE610" w14:textId="77777777" w:rsidR="00E04C6C" w:rsidRDefault="00E04C6C" w:rsidP="00623B49">
            <w:pPr>
              <w:pStyle w:val="aff1"/>
              <w:jc w:val="center"/>
            </w:pPr>
          </w:p>
        </w:tc>
      </w:tr>
      <w:tr w:rsidR="00E04C6C" w14:paraId="0C180C79" w14:textId="3078E854" w:rsidTr="00E04C6C">
        <w:tc>
          <w:tcPr>
            <w:tcW w:w="515" w:type="dxa"/>
          </w:tcPr>
          <w:p w14:paraId="753F51EB" w14:textId="10FFB039" w:rsidR="00E04C6C" w:rsidRDefault="00E04C6C" w:rsidP="00E04C6C">
            <w:pPr>
              <w:pStyle w:val="aff1"/>
            </w:pPr>
            <w:r>
              <w:t>9</w:t>
            </w:r>
          </w:p>
        </w:tc>
        <w:tc>
          <w:tcPr>
            <w:tcW w:w="461" w:type="dxa"/>
          </w:tcPr>
          <w:p w14:paraId="19368B66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5C8E989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65812FE6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2817703C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1DB15C7E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263973EF" w14:textId="5C28A0E5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05214BE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6969999C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1336D476" w14:textId="095E603A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39815DB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32F57E84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0F034E8B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0CE8F401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5FE5851B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0330463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6E03351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3A2DF0D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4EC0D7B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1D899BF9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2975A360" w14:textId="77777777" w:rsidR="00E04C6C" w:rsidRDefault="00E04C6C" w:rsidP="00623B49">
            <w:pPr>
              <w:pStyle w:val="aff1"/>
              <w:jc w:val="center"/>
            </w:pPr>
          </w:p>
        </w:tc>
      </w:tr>
      <w:tr w:rsidR="00E04C6C" w14:paraId="79A679FA" w14:textId="210970F2" w:rsidTr="00E04C6C">
        <w:tc>
          <w:tcPr>
            <w:tcW w:w="515" w:type="dxa"/>
          </w:tcPr>
          <w:p w14:paraId="11A33E06" w14:textId="0566019F" w:rsidR="00E04C6C" w:rsidRDefault="00E04C6C" w:rsidP="00E04C6C">
            <w:pPr>
              <w:pStyle w:val="aff1"/>
            </w:pPr>
            <w:r>
              <w:t>10</w:t>
            </w:r>
          </w:p>
        </w:tc>
        <w:tc>
          <w:tcPr>
            <w:tcW w:w="461" w:type="dxa"/>
          </w:tcPr>
          <w:p w14:paraId="3E8F2B45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157BCDA9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498D8CD5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5660A94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0B7BBEA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554C250C" w14:textId="38360572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65362608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695DF79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54F05144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226A8FBF" w14:textId="0E2054B5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6D195765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003AA2B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64805ACE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2B28905E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4E372DDB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35E6FDE1" w14:textId="1FCE79D1" w:rsidR="00E04C6C" w:rsidRDefault="00623B49" w:rsidP="00623B49">
            <w:pPr>
              <w:pStyle w:val="aff1"/>
              <w:jc w:val="center"/>
            </w:pPr>
            <w:r>
              <w:t>+</w:t>
            </w:r>
          </w:p>
        </w:tc>
        <w:tc>
          <w:tcPr>
            <w:tcW w:w="323" w:type="dxa"/>
          </w:tcPr>
          <w:p w14:paraId="2CD14E4E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3DEA0A9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5B0A35A9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023EA9F1" w14:textId="77777777" w:rsidR="00E04C6C" w:rsidRDefault="00E04C6C" w:rsidP="00623B49">
            <w:pPr>
              <w:pStyle w:val="aff1"/>
              <w:jc w:val="center"/>
            </w:pPr>
          </w:p>
        </w:tc>
      </w:tr>
      <w:tr w:rsidR="00E04C6C" w14:paraId="18E426C8" w14:textId="390A349B" w:rsidTr="00E04C6C">
        <w:tc>
          <w:tcPr>
            <w:tcW w:w="515" w:type="dxa"/>
          </w:tcPr>
          <w:p w14:paraId="02A2527A" w14:textId="302FD334" w:rsidR="00E04C6C" w:rsidRDefault="00E04C6C" w:rsidP="00E04C6C">
            <w:pPr>
              <w:pStyle w:val="aff1"/>
            </w:pPr>
            <w:r>
              <w:t>11</w:t>
            </w:r>
          </w:p>
        </w:tc>
        <w:tc>
          <w:tcPr>
            <w:tcW w:w="461" w:type="dxa"/>
          </w:tcPr>
          <w:p w14:paraId="2842C01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23D07E9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10961D5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69F12178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60A6CD34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629DEAA2" w14:textId="254EF201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5F3F3439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16C353B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5E6F414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6D278081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1F79B48D" w14:textId="0A76E448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1B10370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581CBF8B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61ED1ED2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60C44AA2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65701BB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7DD3ADA2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467F0AA6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3450683E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5790DEAC" w14:textId="77777777" w:rsidR="00E04C6C" w:rsidRDefault="00E04C6C" w:rsidP="00623B49">
            <w:pPr>
              <w:pStyle w:val="aff1"/>
              <w:jc w:val="center"/>
            </w:pPr>
          </w:p>
        </w:tc>
      </w:tr>
      <w:tr w:rsidR="00E04C6C" w14:paraId="3A8A26B9" w14:textId="6BBB5E73" w:rsidTr="00E04C6C">
        <w:tc>
          <w:tcPr>
            <w:tcW w:w="515" w:type="dxa"/>
          </w:tcPr>
          <w:p w14:paraId="03B07E55" w14:textId="0EAB2C47" w:rsidR="00E04C6C" w:rsidRDefault="00E04C6C" w:rsidP="00E04C6C">
            <w:pPr>
              <w:pStyle w:val="aff1"/>
            </w:pPr>
            <w:r>
              <w:t>12</w:t>
            </w:r>
          </w:p>
        </w:tc>
        <w:tc>
          <w:tcPr>
            <w:tcW w:w="461" w:type="dxa"/>
          </w:tcPr>
          <w:p w14:paraId="24EB34C8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6E54B572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42C1B99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1CFACF1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0024C005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5CE8A13E" w14:textId="7A1B309C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637E9E3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0B8883E4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0F38887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06D8E1E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495F212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6186AA08" w14:textId="4281D93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0635D3D8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5A0CBE4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35EC0468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3A71CB1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22B3E5FE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2DBCEF82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41BE1099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0E23462F" w14:textId="77777777" w:rsidR="00E04C6C" w:rsidRDefault="00E04C6C" w:rsidP="00623B49">
            <w:pPr>
              <w:pStyle w:val="aff1"/>
              <w:jc w:val="center"/>
            </w:pPr>
          </w:p>
        </w:tc>
      </w:tr>
      <w:tr w:rsidR="00E04C6C" w14:paraId="57CDB99C" w14:textId="7A483BD5" w:rsidTr="00E04C6C">
        <w:tc>
          <w:tcPr>
            <w:tcW w:w="515" w:type="dxa"/>
          </w:tcPr>
          <w:p w14:paraId="60FC6577" w14:textId="5BE0EEF4" w:rsidR="00E04C6C" w:rsidRDefault="00E04C6C" w:rsidP="00E04C6C">
            <w:pPr>
              <w:pStyle w:val="aff1"/>
            </w:pPr>
            <w:r>
              <w:t>13</w:t>
            </w:r>
          </w:p>
        </w:tc>
        <w:tc>
          <w:tcPr>
            <w:tcW w:w="461" w:type="dxa"/>
          </w:tcPr>
          <w:p w14:paraId="4DCD736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5DD102D8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3666FCCC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27FD0044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6C349B1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30000898" w14:textId="1CE7304C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0C568B89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6F33B1D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2D3AE30B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4724F7BC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7040BFDC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7F0D4F95" w14:textId="26FC9236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3CB3004A" w14:textId="6A10F10E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3A1EE5C8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4E620DC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22B6BF18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740C6B2E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7798F878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260A2369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402C5483" w14:textId="77777777" w:rsidR="00E04C6C" w:rsidRDefault="00E04C6C" w:rsidP="00623B49">
            <w:pPr>
              <w:pStyle w:val="aff1"/>
              <w:jc w:val="center"/>
            </w:pPr>
          </w:p>
        </w:tc>
      </w:tr>
      <w:tr w:rsidR="00E04C6C" w14:paraId="71F55754" w14:textId="7FB3026C" w:rsidTr="00E04C6C">
        <w:tc>
          <w:tcPr>
            <w:tcW w:w="515" w:type="dxa"/>
          </w:tcPr>
          <w:p w14:paraId="0A5670DD" w14:textId="16ACA588" w:rsidR="00E04C6C" w:rsidRDefault="00E04C6C" w:rsidP="00E04C6C">
            <w:pPr>
              <w:pStyle w:val="aff1"/>
            </w:pPr>
            <w:r>
              <w:t>14</w:t>
            </w:r>
          </w:p>
        </w:tc>
        <w:tc>
          <w:tcPr>
            <w:tcW w:w="461" w:type="dxa"/>
          </w:tcPr>
          <w:p w14:paraId="313483E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46B643C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595264C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48F2324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4FD0333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0E80199A" w14:textId="392EB485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6362DED1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630AE8C4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3490962C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29DDF03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4254A2AE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43F1B1F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2A4653B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670733CD" w14:textId="6020EC2A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1A5B3DE1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3961A4A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028ADF2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69C22ECE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250164F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1170EB77" w14:textId="77777777" w:rsidR="00E04C6C" w:rsidRDefault="00E04C6C" w:rsidP="00623B49">
            <w:pPr>
              <w:pStyle w:val="aff1"/>
              <w:jc w:val="center"/>
            </w:pPr>
          </w:p>
        </w:tc>
      </w:tr>
      <w:tr w:rsidR="00E04C6C" w14:paraId="7FE54BA7" w14:textId="3405DC05" w:rsidTr="00E04C6C">
        <w:tc>
          <w:tcPr>
            <w:tcW w:w="515" w:type="dxa"/>
          </w:tcPr>
          <w:p w14:paraId="6C241D1C" w14:textId="3F2D2DE4" w:rsidR="00E04C6C" w:rsidRDefault="00E04C6C" w:rsidP="00E04C6C">
            <w:pPr>
              <w:pStyle w:val="aff1"/>
            </w:pPr>
            <w:r>
              <w:t>15</w:t>
            </w:r>
          </w:p>
        </w:tc>
        <w:tc>
          <w:tcPr>
            <w:tcW w:w="461" w:type="dxa"/>
          </w:tcPr>
          <w:p w14:paraId="407DB515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3198AE7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496AAC4E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1C60FD56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6893A20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4FE38D48" w14:textId="0149000D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67AFD01B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5ECF8A8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5B032EE5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242AE1B5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1C21A06B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5113DD2C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0218B296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0887D08E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5D588392" w14:textId="2EBB3D06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27BC5A6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7FC9DAA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34B5501B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7CC10B2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5FD67099" w14:textId="77777777" w:rsidR="00E04C6C" w:rsidRDefault="00E04C6C" w:rsidP="00623B49">
            <w:pPr>
              <w:pStyle w:val="aff1"/>
              <w:jc w:val="center"/>
            </w:pPr>
          </w:p>
        </w:tc>
      </w:tr>
      <w:tr w:rsidR="00E04C6C" w14:paraId="47C884EA" w14:textId="40AA940B" w:rsidTr="00E04C6C">
        <w:tc>
          <w:tcPr>
            <w:tcW w:w="515" w:type="dxa"/>
          </w:tcPr>
          <w:p w14:paraId="1A9439E2" w14:textId="7F44A69D" w:rsidR="00E04C6C" w:rsidRDefault="00E04C6C" w:rsidP="00E04C6C">
            <w:pPr>
              <w:pStyle w:val="aff1"/>
            </w:pPr>
            <w:r>
              <w:t>16</w:t>
            </w:r>
          </w:p>
        </w:tc>
        <w:tc>
          <w:tcPr>
            <w:tcW w:w="461" w:type="dxa"/>
          </w:tcPr>
          <w:p w14:paraId="437D627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3C36BD54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1B0A1A68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6DA3C7EB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531B9381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3F396ECB" w14:textId="02BACB72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195C354B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01754608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0B0C54D6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731F447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1193AEAB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69A08EF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4F9A7AF1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746B5321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5461023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289DC62D" w14:textId="08909BF2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07689C96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61A1483E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6B7D6034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6AFE4A80" w14:textId="77777777" w:rsidR="00E04C6C" w:rsidRDefault="00E04C6C" w:rsidP="00623B49">
            <w:pPr>
              <w:pStyle w:val="aff1"/>
              <w:jc w:val="center"/>
            </w:pPr>
          </w:p>
        </w:tc>
      </w:tr>
      <w:tr w:rsidR="00E04C6C" w14:paraId="6CC7F869" w14:textId="77777777" w:rsidTr="00E04C6C">
        <w:tc>
          <w:tcPr>
            <w:tcW w:w="515" w:type="dxa"/>
          </w:tcPr>
          <w:p w14:paraId="7B3666AE" w14:textId="4B2DBE73" w:rsidR="00E04C6C" w:rsidRDefault="00E04C6C" w:rsidP="00E04C6C">
            <w:pPr>
              <w:pStyle w:val="aff1"/>
            </w:pPr>
            <w:r>
              <w:t>17</w:t>
            </w:r>
          </w:p>
        </w:tc>
        <w:tc>
          <w:tcPr>
            <w:tcW w:w="461" w:type="dxa"/>
          </w:tcPr>
          <w:p w14:paraId="710E24A2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46A04BC5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0E879438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024DDF0C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0072736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41C1F80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4956266B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090CAED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469C2B06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702B5281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49090A16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7AD4C521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4F9B8CB5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1D71D03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324D0334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4F80B11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171698F9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58F74539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21278176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039E58F9" w14:textId="77777777" w:rsidR="00E04C6C" w:rsidRDefault="00E04C6C" w:rsidP="00623B49">
            <w:pPr>
              <w:pStyle w:val="aff1"/>
              <w:jc w:val="center"/>
            </w:pPr>
          </w:p>
        </w:tc>
      </w:tr>
      <w:tr w:rsidR="00E04C6C" w14:paraId="1667AD13" w14:textId="77777777" w:rsidTr="00E04C6C">
        <w:tc>
          <w:tcPr>
            <w:tcW w:w="515" w:type="dxa"/>
          </w:tcPr>
          <w:p w14:paraId="1DF25879" w14:textId="7D402CF6" w:rsidR="00E04C6C" w:rsidRDefault="00E04C6C" w:rsidP="00E04C6C">
            <w:pPr>
              <w:pStyle w:val="aff1"/>
            </w:pPr>
            <w:r>
              <w:t>18</w:t>
            </w:r>
          </w:p>
        </w:tc>
        <w:tc>
          <w:tcPr>
            <w:tcW w:w="461" w:type="dxa"/>
          </w:tcPr>
          <w:p w14:paraId="7538CCD5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1F16EE08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4DB67D0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6CE834E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2341C826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2DA831F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2892D576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2413D0D5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273F415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40BB594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6E5D30D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08269FF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4CD378B5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67CA978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62235BAC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0180C296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43B59396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27EBC9F2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1BAF0FCC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25FDD882" w14:textId="77777777" w:rsidR="00E04C6C" w:rsidRDefault="00E04C6C" w:rsidP="00623B49">
            <w:pPr>
              <w:pStyle w:val="aff1"/>
              <w:jc w:val="center"/>
            </w:pPr>
          </w:p>
        </w:tc>
      </w:tr>
      <w:tr w:rsidR="00E04C6C" w14:paraId="5F4749C8" w14:textId="77777777" w:rsidTr="00E04C6C">
        <w:tc>
          <w:tcPr>
            <w:tcW w:w="515" w:type="dxa"/>
          </w:tcPr>
          <w:p w14:paraId="7C6B15C1" w14:textId="6BFB69AB" w:rsidR="00E04C6C" w:rsidRDefault="00E04C6C" w:rsidP="00E04C6C">
            <w:pPr>
              <w:pStyle w:val="aff1"/>
            </w:pPr>
            <w:r>
              <w:t>19</w:t>
            </w:r>
          </w:p>
        </w:tc>
        <w:tc>
          <w:tcPr>
            <w:tcW w:w="461" w:type="dxa"/>
          </w:tcPr>
          <w:p w14:paraId="332E7B7C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19440CF4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62B1BC5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57941FD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68955B35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44D8E8A1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5061434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3E5FC082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7A69056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2A0139E1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0C16312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4A68526D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1F2EEE5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667AA27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09B8DDF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14293CC8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0D0D808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5A08738A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11454D54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2AB43AFA" w14:textId="35289874" w:rsidR="00E04C6C" w:rsidRDefault="00623B49" w:rsidP="00623B49">
            <w:pPr>
              <w:pStyle w:val="aff1"/>
              <w:jc w:val="center"/>
            </w:pPr>
            <w:r>
              <w:t>+</w:t>
            </w:r>
          </w:p>
        </w:tc>
      </w:tr>
      <w:tr w:rsidR="00E04C6C" w14:paraId="6B44C12E" w14:textId="77777777" w:rsidTr="00E04C6C">
        <w:tc>
          <w:tcPr>
            <w:tcW w:w="515" w:type="dxa"/>
          </w:tcPr>
          <w:p w14:paraId="71FC2A1C" w14:textId="7D75F732" w:rsidR="00E04C6C" w:rsidRDefault="00E04C6C" w:rsidP="00E04C6C">
            <w:pPr>
              <w:pStyle w:val="aff1"/>
            </w:pPr>
            <w:r>
              <w:t>20</w:t>
            </w:r>
          </w:p>
        </w:tc>
        <w:tc>
          <w:tcPr>
            <w:tcW w:w="461" w:type="dxa"/>
          </w:tcPr>
          <w:p w14:paraId="71E86636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7BA61123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2CEC5EBB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02FAFEE2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7210DA7F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0B9B3566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1" w:type="dxa"/>
          </w:tcPr>
          <w:p w14:paraId="5C5C4CD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5BFBC1B2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462" w:type="dxa"/>
          </w:tcPr>
          <w:p w14:paraId="6442A659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6BF4989E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218FE202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27DE1CE7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0F0789E9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2F4267C4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2193A5EB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516" w:type="dxa"/>
          </w:tcPr>
          <w:p w14:paraId="3850E870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12F1CFC8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61BCDCE2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2572B0E8" w14:textId="77777777" w:rsidR="00E04C6C" w:rsidRDefault="00E04C6C" w:rsidP="00623B49">
            <w:pPr>
              <w:pStyle w:val="aff1"/>
              <w:jc w:val="center"/>
            </w:pPr>
          </w:p>
        </w:tc>
        <w:tc>
          <w:tcPr>
            <w:tcW w:w="323" w:type="dxa"/>
          </w:tcPr>
          <w:p w14:paraId="3BF96FDA" w14:textId="77777777" w:rsidR="00E04C6C" w:rsidRDefault="00E04C6C" w:rsidP="00623B49">
            <w:pPr>
              <w:pStyle w:val="aff1"/>
              <w:jc w:val="center"/>
            </w:pPr>
          </w:p>
        </w:tc>
      </w:tr>
    </w:tbl>
    <w:p w14:paraId="6752A240" w14:textId="77777777" w:rsidR="00126ECA" w:rsidRPr="00126ECA" w:rsidRDefault="00126ECA" w:rsidP="00126ECA">
      <w:pPr>
        <w:pStyle w:val="1-"/>
      </w:pPr>
    </w:p>
    <w:p w14:paraId="0C1ABFCF" w14:textId="31C3AD55" w:rsidR="0009273A" w:rsidRDefault="003E6C65" w:rsidP="0009273A">
      <w:pPr>
        <w:pStyle w:val="1"/>
      </w:pPr>
      <w:bookmarkStart w:id="42" w:name="_Toc155114219"/>
      <w:r>
        <w:t>Функциональное моделирование а</w:t>
      </w:r>
      <w:r w:rsidR="0009273A">
        <w:t>рхитектур</w:t>
      </w:r>
      <w:r>
        <w:t>ы</w:t>
      </w:r>
      <w:r w:rsidR="0009273A">
        <w:t xml:space="preserve"> ПС</w:t>
      </w:r>
      <w:bookmarkEnd w:id="42"/>
    </w:p>
    <w:p w14:paraId="36A333E5" w14:textId="0BF52F0F" w:rsidR="005D2159" w:rsidRDefault="0009273A" w:rsidP="005D2159">
      <w:pPr>
        <w:pStyle w:val="2"/>
      </w:pPr>
      <w:bookmarkStart w:id="43" w:name="_Toc155114220"/>
      <w:r>
        <w:t>Контекстная диаграмма</w:t>
      </w:r>
      <w:bookmarkEnd w:id="43"/>
    </w:p>
    <w:p w14:paraId="1E19C0B3" w14:textId="475C3D20" w:rsidR="003026F7" w:rsidRPr="003026F7" w:rsidRDefault="003026F7" w:rsidP="003026F7">
      <w:pPr>
        <w:pStyle w:val="1-"/>
      </w:pPr>
      <w:r>
        <w:t xml:space="preserve">На рисунке 3 представлена контекстная диаграмма </w:t>
      </w:r>
      <w:r>
        <w:rPr>
          <w:lang w:val="en-US"/>
        </w:rPr>
        <w:t>IDEF</w:t>
      </w:r>
      <w:r w:rsidRPr="003026F7">
        <w:t>0.</w:t>
      </w:r>
    </w:p>
    <w:p w14:paraId="1207881F" w14:textId="6297E073" w:rsidR="005D2159" w:rsidRDefault="00585624" w:rsidP="005D2159">
      <w:pPr>
        <w:pStyle w:val="-"/>
      </w:pPr>
      <w:r>
        <w:rPr>
          <w:noProof/>
        </w:rPr>
        <w:drawing>
          <wp:inline distT="0" distB="0" distL="0" distR="0" wp14:anchorId="5C4EB894" wp14:editId="1C401CA6">
            <wp:extent cx="5937250" cy="3543300"/>
            <wp:effectExtent l="0" t="0" r="6350" b="0"/>
            <wp:docPr id="105098597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19AD1" w14:textId="7479D9FF" w:rsidR="005D2159" w:rsidRDefault="005D2159" w:rsidP="005D2159">
      <w:pPr>
        <w:pStyle w:val="-"/>
      </w:pPr>
      <w:r>
        <w:t>Рисунок 3 – Контекстная диаграмма</w:t>
      </w:r>
    </w:p>
    <w:p w14:paraId="319BC21F" w14:textId="1530E726" w:rsidR="005D2159" w:rsidRDefault="005D2159" w:rsidP="005D2159">
      <w:pPr>
        <w:pStyle w:val="2"/>
      </w:pPr>
      <w:bookmarkStart w:id="44" w:name="_Toc155114221"/>
      <w:r>
        <w:t>Описание контекстной диаграммы</w:t>
      </w:r>
      <w:bookmarkEnd w:id="44"/>
    </w:p>
    <w:p w14:paraId="312FEBC7" w14:textId="1293D9BD" w:rsidR="003026F7" w:rsidRPr="003026F7" w:rsidRDefault="003026F7" w:rsidP="003026F7">
      <w:pPr>
        <w:pStyle w:val="1-"/>
      </w:pPr>
      <w:r>
        <w:t>В таблице 10 приведено описание контекстной диаграммы на рисунке 3.</w:t>
      </w:r>
    </w:p>
    <w:p w14:paraId="2048F5B8" w14:textId="15751369" w:rsidR="003A2FF7" w:rsidRPr="003A2FF7" w:rsidRDefault="003A2FF7" w:rsidP="00D533B1">
      <w:pPr>
        <w:pStyle w:val="-1"/>
      </w:pPr>
      <w:r>
        <w:t>Таблица 10 – Описание контекстной диаграммы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1701"/>
        <w:gridCol w:w="5493"/>
      </w:tblGrid>
      <w:tr w:rsidR="005D2159" w14:paraId="74146459" w14:textId="77777777" w:rsidTr="00375C09">
        <w:tc>
          <w:tcPr>
            <w:tcW w:w="2376" w:type="dxa"/>
          </w:tcPr>
          <w:p w14:paraId="35D3B1FE" w14:textId="5A2B4704" w:rsidR="005D2159" w:rsidRPr="003C3AFD" w:rsidRDefault="005D2159" w:rsidP="003C3AFD">
            <w:pPr>
              <w:pStyle w:val="aff1"/>
              <w:jc w:val="center"/>
              <w:rPr>
                <w:b/>
                <w:bCs/>
              </w:rPr>
            </w:pPr>
            <w:r w:rsidRPr="003C3AFD">
              <w:rPr>
                <w:b/>
                <w:bCs/>
              </w:rPr>
              <w:t>Название</w:t>
            </w:r>
          </w:p>
        </w:tc>
        <w:tc>
          <w:tcPr>
            <w:tcW w:w="1701" w:type="dxa"/>
          </w:tcPr>
          <w:p w14:paraId="15603D7C" w14:textId="37BE8C8D" w:rsidR="005D2159" w:rsidRPr="003C3AFD" w:rsidRDefault="005D2159" w:rsidP="003C3AFD">
            <w:pPr>
              <w:pStyle w:val="aff1"/>
              <w:jc w:val="center"/>
              <w:rPr>
                <w:b/>
                <w:bCs/>
              </w:rPr>
            </w:pPr>
            <w:r w:rsidRPr="003C3AFD">
              <w:rPr>
                <w:b/>
                <w:bCs/>
              </w:rPr>
              <w:t>Тип</w:t>
            </w:r>
          </w:p>
        </w:tc>
        <w:tc>
          <w:tcPr>
            <w:tcW w:w="5493" w:type="dxa"/>
          </w:tcPr>
          <w:p w14:paraId="28237A37" w14:textId="34F89C0E" w:rsidR="005D2159" w:rsidRPr="003C3AFD" w:rsidRDefault="005D2159" w:rsidP="003C3AFD">
            <w:pPr>
              <w:pStyle w:val="aff1"/>
              <w:jc w:val="center"/>
              <w:rPr>
                <w:b/>
                <w:bCs/>
              </w:rPr>
            </w:pPr>
            <w:r w:rsidRPr="003C3AFD">
              <w:rPr>
                <w:b/>
                <w:bCs/>
              </w:rPr>
              <w:t>Описание</w:t>
            </w:r>
          </w:p>
        </w:tc>
      </w:tr>
      <w:tr w:rsidR="00375C09" w14:paraId="793B3118" w14:textId="77777777" w:rsidTr="00D533B1">
        <w:tc>
          <w:tcPr>
            <w:tcW w:w="2376" w:type="dxa"/>
            <w:vAlign w:val="center"/>
          </w:tcPr>
          <w:p w14:paraId="4D5A9867" w14:textId="2993B842" w:rsidR="00375C09" w:rsidRPr="005D2159" w:rsidRDefault="005F74F5" w:rsidP="003C3AFD">
            <w:pPr>
              <w:pStyle w:val="aff1"/>
            </w:pPr>
            <w:r>
              <w:t>Пациент</w:t>
            </w:r>
          </w:p>
        </w:tc>
        <w:tc>
          <w:tcPr>
            <w:tcW w:w="1701" w:type="dxa"/>
            <w:vAlign w:val="center"/>
          </w:tcPr>
          <w:p w14:paraId="27957AD1" w14:textId="5C9AB436" w:rsidR="00375C09" w:rsidRDefault="00375C09" w:rsidP="003C3AFD">
            <w:pPr>
              <w:pStyle w:val="aff1"/>
            </w:pPr>
            <w:r>
              <w:t>Вход</w:t>
            </w:r>
          </w:p>
        </w:tc>
        <w:tc>
          <w:tcPr>
            <w:tcW w:w="5493" w:type="dxa"/>
            <w:vAlign w:val="center"/>
          </w:tcPr>
          <w:p w14:paraId="2C955DC6" w14:textId="10C35DD8" w:rsidR="00375C09" w:rsidRPr="00375C09" w:rsidRDefault="005F74F5" w:rsidP="003C3AFD">
            <w:pPr>
              <w:pStyle w:val="aff1"/>
            </w:pPr>
            <w:r>
              <w:t>Человек, пришедший на обследование</w:t>
            </w:r>
            <w:r w:rsidR="00375C09">
              <w:t>.</w:t>
            </w:r>
          </w:p>
        </w:tc>
      </w:tr>
      <w:tr w:rsidR="00375C09" w14:paraId="45536E0F" w14:textId="77777777" w:rsidTr="00D533B1">
        <w:tc>
          <w:tcPr>
            <w:tcW w:w="2376" w:type="dxa"/>
            <w:vAlign w:val="center"/>
          </w:tcPr>
          <w:p w14:paraId="6ED76073" w14:textId="10CA0C92" w:rsidR="00375C09" w:rsidRPr="005D2159" w:rsidRDefault="00375C09" w:rsidP="003C3AFD">
            <w:pPr>
              <w:pStyle w:val="aff1"/>
            </w:pPr>
            <w:r w:rsidRPr="005D2159">
              <w:t>Спецификация</w:t>
            </w:r>
          </w:p>
        </w:tc>
        <w:tc>
          <w:tcPr>
            <w:tcW w:w="1701" w:type="dxa"/>
            <w:vAlign w:val="center"/>
          </w:tcPr>
          <w:p w14:paraId="579C09FF" w14:textId="45899AAC" w:rsidR="00375C09" w:rsidRDefault="00375C09" w:rsidP="003C3AFD">
            <w:pPr>
              <w:pStyle w:val="aff1"/>
            </w:pPr>
            <w:r>
              <w:t>Управление</w:t>
            </w:r>
          </w:p>
        </w:tc>
        <w:tc>
          <w:tcPr>
            <w:tcW w:w="5493" w:type="dxa"/>
            <w:vAlign w:val="center"/>
          </w:tcPr>
          <w:p w14:paraId="18385CF9" w14:textId="7B12C931" w:rsidR="00375C09" w:rsidRPr="00375C09" w:rsidRDefault="00375C09" w:rsidP="003C3AFD">
            <w:pPr>
              <w:pStyle w:val="aff1"/>
            </w:pPr>
            <w:r w:rsidRPr="00375C09">
              <w:t>Спецификация, в которой описан формат взаимодействия с системой</w:t>
            </w:r>
            <w:r>
              <w:t>.</w:t>
            </w:r>
          </w:p>
        </w:tc>
      </w:tr>
      <w:tr w:rsidR="00375C09" w14:paraId="0326D199" w14:textId="77777777" w:rsidTr="00D533B1">
        <w:tc>
          <w:tcPr>
            <w:tcW w:w="2376" w:type="dxa"/>
            <w:vAlign w:val="center"/>
          </w:tcPr>
          <w:p w14:paraId="2CB218BB" w14:textId="08464487" w:rsidR="00375C09" w:rsidRPr="005D2159" w:rsidRDefault="00375C09" w:rsidP="003C3AFD">
            <w:pPr>
              <w:pStyle w:val="aff1"/>
            </w:pPr>
            <w:r>
              <w:t>Вердикт</w:t>
            </w:r>
          </w:p>
        </w:tc>
        <w:tc>
          <w:tcPr>
            <w:tcW w:w="1701" w:type="dxa"/>
            <w:vAlign w:val="center"/>
          </w:tcPr>
          <w:p w14:paraId="476B8B42" w14:textId="7E4FD92E" w:rsidR="00375C09" w:rsidRDefault="00375C09" w:rsidP="003C3AFD">
            <w:pPr>
              <w:pStyle w:val="aff1"/>
            </w:pPr>
            <w:r>
              <w:t>Выход</w:t>
            </w:r>
          </w:p>
        </w:tc>
        <w:tc>
          <w:tcPr>
            <w:tcW w:w="5493" w:type="dxa"/>
            <w:vAlign w:val="center"/>
          </w:tcPr>
          <w:p w14:paraId="03CA4E34" w14:textId="5FE7C9DB" w:rsidR="00375C09" w:rsidRPr="00375C09" w:rsidRDefault="00375C09" w:rsidP="003C3AFD">
            <w:pPr>
              <w:pStyle w:val="aff1"/>
            </w:pPr>
            <w:r w:rsidRPr="00375C09">
              <w:t xml:space="preserve">Сформированный ответ, </w:t>
            </w:r>
            <w:r>
              <w:t>состоящий из вердикта врача, прогноза и изображения.</w:t>
            </w:r>
          </w:p>
        </w:tc>
      </w:tr>
      <w:tr w:rsidR="00375C09" w14:paraId="6B6CAB13" w14:textId="77777777" w:rsidTr="00D533B1">
        <w:tc>
          <w:tcPr>
            <w:tcW w:w="2376" w:type="dxa"/>
            <w:vAlign w:val="center"/>
          </w:tcPr>
          <w:p w14:paraId="0343909C" w14:textId="64B4FA4E" w:rsidR="00375C09" w:rsidRPr="005D2159" w:rsidRDefault="00375C09" w:rsidP="003C3AFD">
            <w:pPr>
              <w:pStyle w:val="aff1"/>
            </w:pPr>
            <w:r w:rsidRPr="005D2159">
              <w:t>Графический интерфейс</w:t>
            </w:r>
          </w:p>
        </w:tc>
        <w:tc>
          <w:tcPr>
            <w:tcW w:w="1701" w:type="dxa"/>
            <w:vAlign w:val="center"/>
          </w:tcPr>
          <w:p w14:paraId="520F62BA" w14:textId="6873F2F5" w:rsidR="00375C09" w:rsidRDefault="00375C09" w:rsidP="003C3AFD">
            <w:pPr>
              <w:pStyle w:val="aff1"/>
            </w:pPr>
            <w:r>
              <w:t>Механизм</w:t>
            </w:r>
          </w:p>
        </w:tc>
        <w:tc>
          <w:tcPr>
            <w:tcW w:w="5493" w:type="dxa"/>
            <w:vAlign w:val="center"/>
          </w:tcPr>
          <w:p w14:paraId="334B50EF" w14:textId="0A293510" w:rsidR="00375C09" w:rsidRPr="00375C09" w:rsidRDefault="00375C09" w:rsidP="003C3AFD">
            <w:pPr>
              <w:pStyle w:val="aff1"/>
            </w:pPr>
            <w:r>
              <w:t>Оболочка программы</w:t>
            </w:r>
            <w:r w:rsidRPr="00375C09">
              <w:t xml:space="preserve"> для взаимодействия </w:t>
            </w:r>
            <w:r w:rsidR="0016748B">
              <w:t>врача</w:t>
            </w:r>
            <w:r w:rsidRPr="00375C09">
              <w:t xml:space="preserve"> и системы</w:t>
            </w:r>
            <w:r>
              <w:t>.</w:t>
            </w:r>
          </w:p>
        </w:tc>
      </w:tr>
      <w:tr w:rsidR="00585624" w14:paraId="0DE4FACF" w14:textId="77777777" w:rsidTr="00D533B1">
        <w:tc>
          <w:tcPr>
            <w:tcW w:w="2376" w:type="dxa"/>
            <w:vAlign w:val="center"/>
          </w:tcPr>
          <w:p w14:paraId="135305BC" w14:textId="43C7AFE0" w:rsidR="00585624" w:rsidRPr="005D2159" w:rsidRDefault="00585624" w:rsidP="003C3AFD">
            <w:pPr>
              <w:pStyle w:val="aff1"/>
            </w:pPr>
            <w:r>
              <w:t>МРТ</w:t>
            </w:r>
          </w:p>
        </w:tc>
        <w:tc>
          <w:tcPr>
            <w:tcW w:w="1701" w:type="dxa"/>
            <w:vAlign w:val="center"/>
          </w:tcPr>
          <w:p w14:paraId="730FBE42" w14:textId="1AF50D3A" w:rsidR="00585624" w:rsidRDefault="00585624" w:rsidP="003C3AFD">
            <w:pPr>
              <w:pStyle w:val="aff1"/>
            </w:pPr>
            <w:r>
              <w:t>Механизм</w:t>
            </w:r>
          </w:p>
        </w:tc>
        <w:tc>
          <w:tcPr>
            <w:tcW w:w="5493" w:type="dxa"/>
            <w:vAlign w:val="center"/>
          </w:tcPr>
          <w:p w14:paraId="3E02D653" w14:textId="542C95EB" w:rsidR="00585624" w:rsidRDefault="00585624" w:rsidP="003C3AFD">
            <w:pPr>
              <w:pStyle w:val="aff1"/>
            </w:pPr>
            <w:r>
              <w:t>Устройство для создания изображений.</w:t>
            </w:r>
          </w:p>
        </w:tc>
      </w:tr>
      <w:tr w:rsidR="00375C09" w14:paraId="2750F0AB" w14:textId="77777777" w:rsidTr="00D533B1">
        <w:tc>
          <w:tcPr>
            <w:tcW w:w="2376" w:type="dxa"/>
            <w:vAlign w:val="center"/>
          </w:tcPr>
          <w:p w14:paraId="42EBF854" w14:textId="0DF37C9F" w:rsidR="00375C09" w:rsidRPr="005D2159" w:rsidRDefault="00375C09" w:rsidP="003C3AFD">
            <w:pPr>
              <w:pStyle w:val="aff1"/>
            </w:pPr>
            <w:r w:rsidRPr="005D2159">
              <w:t>Система</w:t>
            </w:r>
          </w:p>
        </w:tc>
        <w:tc>
          <w:tcPr>
            <w:tcW w:w="1701" w:type="dxa"/>
            <w:vAlign w:val="center"/>
          </w:tcPr>
          <w:p w14:paraId="71A2953D" w14:textId="73250E1F" w:rsidR="00375C09" w:rsidRDefault="00375C09" w:rsidP="003C3AFD">
            <w:pPr>
              <w:pStyle w:val="aff1"/>
            </w:pPr>
            <w:r>
              <w:t>Механизм</w:t>
            </w:r>
          </w:p>
        </w:tc>
        <w:tc>
          <w:tcPr>
            <w:tcW w:w="5493" w:type="dxa"/>
            <w:vAlign w:val="center"/>
          </w:tcPr>
          <w:p w14:paraId="0544467E" w14:textId="2E85E7C0" w:rsidR="00375C09" w:rsidRPr="00375C09" w:rsidRDefault="00375C09" w:rsidP="003C3AFD">
            <w:pPr>
              <w:pStyle w:val="aff1"/>
            </w:pPr>
            <w:r>
              <w:t>Система</w:t>
            </w:r>
            <w:r w:rsidRPr="00375C09">
              <w:t>, осуществляющая внутренние взаимодействия</w:t>
            </w:r>
            <w:r w:rsidR="0016748B">
              <w:t>, хранит в себе параметры работы и модели для сегментирования и прогноза</w:t>
            </w:r>
            <w:r w:rsidR="00D533B1">
              <w:t>, обследования пациентов</w:t>
            </w:r>
            <w:r>
              <w:t>.</w:t>
            </w:r>
          </w:p>
        </w:tc>
      </w:tr>
    </w:tbl>
    <w:p w14:paraId="76F02F13" w14:textId="136AF9C8" w:rsidR="005D2159" w:rsidRDefault="00D533B1" w:rsidP="00D533B1">
      <w:pPr>
        <w:pStyle w:val="-1"/>
      </w:pPr>
      <w:r>
        <w:t>Продолжение таблицы 10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1701"/>
        <w:gridCol w:w="5493"/>
      </w:tblGrid>
      <w:tr w:rsidR="00D533B1" w14:paraId="3F07453C" w14:textId="77777777" w:rsidTr="00812EFD">
        <w:tc>
          <w:tcPr>
            <w:tcW w:w="2376" w:type="dxa"/>
            <w:vAlign w:val="center"/>
          </w:tcPr>
          <w:p w14:paraId="675E62C0" w14:textId="77777777" w:rsidR="00D533B1" w:rsidRPr="005D2159" w:rsidRDefault="00D533B1" w:rsidP="00812EFD">
            <w:pPr>
              <w:pStyle w:val="aff1"/>
            </w:pPr>
            <w:r>
              <w:t>Врач</w:t>
            </w:r>
          </w:p>
        </w:tc>
        <w:tc>
          <w:tcPr>
            <w:tcW w:w="1701" w:type="dxa"/>
            <w:vAlign w:val="center"/>
          </w:tcPr>
          <w:p w14:paraId="2AFF3F36" w14:textId="77777777" w:rsidR="00D533B1" w:rsidRDefault="00D533B1" w:rsidP="00812EFD">
            <w:pPr>
              <w:pStyle w:val="aff1"/>
            </w:pPr>
            <w:r>
              <w:t>Механизм</w:t>
            </w:r>
          </w:p>
        </w:tc>
        <w:tc>
          <w:tcPr>
            <w:tcW w:w="5493" w:type="dxa"/>
            <w:vAlign w:val="center"/>
          </w:tcPr>
          <w:p w14:paraId="1D28BDD5" w14:textId="77777777" w:rsidR="00D533B1" w:rsidRDefault="00D533B1" w:rsidP="00812EFD">
            <w:pPr>
              <w:pStyle w:val="aff1"/>
            </w:pPr>
            <w:r>
              <w:t>Человек, осуществляющий анализ полученной информации, вносящий комментарии и выносящий вердикт.</w:t>
            </w:r>
          </w:p>
        </w:tc>
      </w:tr>
    </w:tbl>
    <w:p w14:paraId="132757C2" w14:textId="77777777" w:rsidR="00D533B1" w:rsidRPr="00D533B1" w:rsidRDefault="00D533B1" w:rsidP="00D533B1">
      <w:pPr>
        <w:pStyle w:val="1-"/>
      </w:pPr>
    </w:p>
    <w:p w14:paraId="690CB346" w14:textId="32D56C4A" w:rsidR="00375C09" w:rsidRDefault="00375C09" w:rsidP="00375C09">
      <w:pPr>
        <w:pStyle w:val="2"/>
      </w:pPr>
      <w:bookmarkStart w:id="45" w:name="_Toc155114222"/>
      <w:r>
        <w:t>Иерархия диаграмм</w:t>
      </w:r>
      <w:bookmarkEnd w:id="45"/>
    </w:p>
    <w:p w14:paraId="35DF6B9A" w14:textId="26930157" w:rsidR="003026F7" w:rsidRPr="003026F7" w:rsidRDefault="003026F7" w:rsidP="003026F7">
      <w:pPr>
        <w:pStyle w:val="1-"/>
      </w:pPr>
      <w:r>
        <w:t>На рисунке 4 можно увидеть иерархию декомпозиции диаграмм.</w:t>
      </w:r>
    </w:p>
    <w:p w14:paraId="175E551A" w14:textId="30CA09BF" w:rsidR="00375C09" w:rsidRPr="00375C09" w:rsidRDefault="008A02B8" w:rsidP="00375C09">
      <w:pPr>
        <w:pStyle w:val="-"/>
      </w:pPr>
      <w:r>
        <w:rPr>
          <w:noProof/>
        </w:rPr>
        <w:drawing>
          <wp:inline distT="0" distB="0" distL="0" distR="0" wp14:anchorId="26E1BF41" wp14:editId="2FCB996F">
            <wp:extent cx="5937250" cy="4464050"/>
            <wp:effectExtent l="0" t="0" r="6350" b="0"/>
            <wp:docPr id="84566796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43B42" w14:textId="078E1510" w:rsidR="00375C09" w:rsidRDefault="00375C09" w:rsidP="00375C09">
      <w:pPr>
        <w:pStyle w:val="-"/>
      </w:pPr>
      <w:r w:rsidRPr="00375C09">
        <w:t>Рисунок 4 – Иерархия диаграмм</w:t>
      </w:r>
    </w:p>
    <w:p w14:paraId="2F2D48DF" w14:textId="77777777" w:rsidR="00DF2385" w:rsidRDefault="00375C09" w:rsidP="00DF2385">
      <w:pPr>
        <w:pStyle w:val="2"/>
      </w:pPr>
      <w:bookmarkStart w:id="46" w:name="_Toc155114223"/>
      <w:r>
        <w:t>Диаграмма первого уровня</w:t>
      </w:r>
      <w:bookmarkEnd w:id="46"/>
    </w:p>
    <w:p w14:paraId="5B6BA691" w14:textId="5A27E7AE" w:rsidR="003026F7" w:rsidRPr="003026F7" w:rsidRDefault="003026F7" w:rsidP="003026F7">
      <w:pPr>
        <w:pStyle w:val="1-"/>
      </w:pPr>
      <w:r>
        <w:t xml:space="preserve">На рисунке 5 представлена диаграмма первого уровня или же декомпозиция диаграммы А-0. </w:t>
      </w:r>
    </w:p>
    <w:p w14:paraId="29BE988F" w14:textId="0381C45D" w:rsidR="00375C09" w:rsidRDefault="00763707" w:rsidP="00DF2385">
      <w:pPr>
        <w:pStyle w:val="-"/>
      </w:pPr>
      <w:r>
        <w:rPr>
          <w:noProof/>
        </w:rPr>
        <w:drawing>
          <wp:inline distT="0" distB="0" distL="0" distR="0" wp14:anchorId="1F41F322" wp14:editId="5E01BB78">
            <wp:extent cx="5937250" cy="3543300"/>
            <wp:effectExtent l="0" t="0" r="6350" b="0"/>
            <wp:docPr id="1871674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960B" w14:textId="2839DEFE" w:rsidR="00DF2385" w:rsidRDefault="00DF2385" w:rsidP="00DF2385">
      <w:pPr>
        <w:pStyle w:val="-"/>
      </w:pPr>
      <w:r>
        <w:t>Рисунок 5 – Декомпозиция диаграммы А0</w:t>
      </w:r>
    </w:p>
    <w:p w14:paraId="44D322BF" w14:textId="6C35024D" w:rsidR="00DF2385" w:rsidRDefault="00DF2385" w:rsidP="00DF2385">
      <w:pPr>
        <w:pStyle w:val="2"/>
      </w:pPr>
      <w:bookmarkStart w:id="47" w:name="_Toc155114224"/>
      <w:r>
        <w:t>Диаграммы второго уровня</w:t>
      </w:r>
      <w:bookmarkEnd w:id="47"/>
    </w:p>
    <w:p w14:paraId="5AFD7154" w14:textId="542D6493" w:rsidR="003026F7" w:rsidRPr="003026F7" w:rsidRDefault="003026F7" w:rsidP="003026F7">
      <w:pPr>
        <w:pStyle w:val="1-"/>
      </w:pPr>
      <w:r>
        <w:t>На рисунках 6, 7 и 8 представлены диаграммы второго уровня.</w:t>
      </w:r>
    </w:p>
    <w:p w14:paraId="7A9A46FE" w14:textId="44840B48" w:rsidR="00DF2385" w:rsidRDefault="00585624" w:rsidP="003A2FF7">
      <w:pPr>
        <w:pStyle w:val="-"/>
      </w:pPr>
      <w:r>
        <w:rPr>
          <w:noProof/>
        </w:rPr>
        <w:drawing>
          <wp:inline distT="0" distB="0" distL="0" distR="0" wp14:anchorId="04541694" wp14:editId="48962E89">
            <wp:extent cx="5937250" cy="3460750"/>
            <wp:effectExtent l="0" t="0" r="6350" b="6350"/>
            <wp:docPr id="1050419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69A55" w14:textId="7D9C0C51" w:rsidR="003A2FF7" w:rsidRPr="00763707" w:rsidRDefault="003A2FF7" w:rsidP="003A2FF7">
      <w:pPr>
        <w:pStyle w:val="-"/>
      </w:pPr>
      <w:r>
        <w:t>Рисунок 6</w:t>
      </w:r>
      <w:r w:rsidRPr="00585624">
        <w:t xml:space="preserve"> – </w:t>
      </w:r>
      <w:r>
        <w:t>Декомпозиция диаграммы А</w:t>
      </w:r>
      <w:r w:rsidR="00585624">
        <w:t>2</w:t>
      </w:r>
      <w:r w:rsidR="00763707">
        <w:t xml:space="preserve"> </w:t>
      </w:r>
      <w:r w:rsidR="00763707" w:rsidRPr="00763707">
        <w:t>“</w:t>
      </w:r>
      <w:r w:rsidR="00763707">
        <w:t>Сегментировать изображение</w:t>
      </w:r>
      <w:r w:rsidR="00763707" w:rsidRPr="00763707">
        <w:t>”</w:t>
      </w:r>
    </w:p>
    <w:p w14:paraId="15CF6C25" w14:textId="72D800D8" w:rsidR="003A2FF7" w:rsidRPr="003A2FF7" w:rsidRDefault="00585624" w:rsidP="003A2FF7">
      <w:pPr>
        <w:pStyle w:val="-"/>
      </w:pPr>
      <w:r>
        <w:rPr>
          <w:noProof/>
        </w:rPr>
        <w:drawing>
          <wp:inline distT="0" distB="0" distL="0" distR="0" wp14:anchorId="72A48DD1" wp14:editId="4B00A573">
            <wp:extent cx="5937250" cy="3543300"/>
            <wp:effectExtent l="0" t="0" r="6350" b="0"/>
            <wp:docPr id="58977229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DE02C" w14:textId="33D5A944" w:rsidR="003A2FF7" w:rsidRPr="00763707" w:rsidRDefault="003A2FF7" w:rsidP="003A2FF7">
      <w:pPr>
        <w:pStyle w:val="-"/>
      </w:pPr>
      <w:r w:rsidRPr="003A2FF7">
        <w:t xml:space="preserve">Рисунок </w:t>
      </w:r>
      <w:r>
        <w:t>7</w:t>
      </w:r>
      <w:r w:rsidRPr="003A2FF7">
        <w:t xml:space="preserve"> – </w:t>
      </w:r>
      <w:r>
        <w:t>Декомпозиция диаграммы А</w:t>
      </w:r>
      <w:r w:rsidR="00585624">
        <w:t>3</w:t>
      </w:r>
      <w:r w:rsidR="00763707">
        <w:t xml:space="preserve"> </w:t>
      </w:r>
      <w:r w:rsidR="00763707" w:rsidRPr="00763707">
        <w:t>“</w:t>
      </w:r>
      <w:r w:rsidR="00763707">
        <w:t>Сформировать прогноз</w:t>
      </w:r>
      <w:r w:rsidR="00763707" w:rsidRPr="00763707">
        <w:t>”</w:t>
      </w:r>
    </w:p>
    <w:p w14:paraId="41AE5233" w14:textId="4F4F2A52" w:rsidR="003A2FF7" w:rsidRDefault="00AE1F76" w:rsidP="003A2FF7">
      <w:pPr>
        <w:pStyle w:val="-"/>
      </w:pPr>
      <w:r>
        <w:rPr>
          <w:noProof/>
        </w:rPr>
        <w:drawing>
          <wp:inline distT="0" distB="0" distL="0" distR="0" wp14:anchorId="077E5E27" wp14:editId="63D72263">
            <wp:extent cx="5937250" cy="3543300"/>
            <wp:effectExtent l="0" t="0" r="6350" b="0"/>
            <wp:docPr id="14052271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068C3" w14:textId="708C5009" w:rsidR="003A2FF7" w:rsidRPr="00763707" w:rsidRDefault="003A2FF7" w:rsidP="003A2FF7">
      <w:pPr>
        <w:pStyle w:val="-"/>
      </w:pPr>
      <w:r>
        <w:t>Рисунок 8 – Декомпозиция диаграммы А</w:t>
      </w:r>
      <w:r w:rsidR="00585624">
        <w:t>4</w:t>
      </w:r>
      <w:r w:rsidR="00763707">
        <w:t xml:space="preserve"> </w:t>
      </w:r>
      <w:r w:rsidR="00763707" w:rsidRPr="00763707">
        <w:t>“</w:t>
      </w:r>
      <w:r w:rsidR="00763707">
        <w:t>Составить вердикт</w:t>
      </w:r>
      <w:r w:rsidR="00763707" w:rsidRPr="00763707">
        <w:t>”</w:t>
      </w:r>
    </w:p>
    <w:p w14:paraId="0B474B09" w14:textId="157C75A7" w:rsidR="003A2FF7" w:rsidRDefault="003A2FF7" w:rsidP="003A2FF7">
      <w:pPr>
        <w:pStyle w:val="2"/>
      </w:pPr>
      <w:bookmarkStart w:id="48" w:name="_Toc155114225"/>
      <w:r>
        <w:t>Диаграммы третьего уровня</w:t>
      </w:r>
      <w:bookmarkEnd w:id="48"/>
    </w:p>
    <w:p w14:paraId="5E70B139" w14:textId="37F3EA45" w:rsidR="003026F7" w:rsidRPr="003026F7" w:rsidRDefault="003026F7" w:rsidP="003026F7">
      <w:pPr>
        <w:pStyle w:val="1-"/>
      </w:pPr>
      <w:r>
        <w:t>На рисунках 9 и 10 представлены диаграммы третьего уровня.</w:t>
      </w:r>
    </w:p>
    <w:p w14:paraId="75314337" w14:textId="36092400" w:rsidR="003A2FF7" w:rsidRDefault="00585624" w:rsidP="003A2FF7">
      <w:pPr>
        <w:pStyle w:val="-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061CC3" wp14:editId="6C76F033">
            <wp:extent cx="6132984" cy="3581400"/>
            <wp:effectExtent l="0" t="0" r="1270" b="0"/>
            <wp:docPr id="157763858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305" cy="358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EF36" w14:textId="3EB2D88F" w:rsidR="003A2FF7" w:rsidRPr="00763707" w:rsidRDefault="003A2FF7" w:rsidP="003A2FF7">
      <w:pPr>
        <w:pStyle w:val="-"/>
      </w:pPr>
      <w:r>
        <w:t>Рисунок 9 – Декомпозиция диаграммы А</w:t>
      </w:r>
      <w:r w:rsidR="00585624">
        <w:t>2</w:t>
      </w:r>
      <w:r>
        <w:t>1</w:t>
      </w:r>
      <w:r w:rsidR="00763707" w:rsidRPr="00763707">
        <w:t xml:space="preserve"> “</w:t>
      </w:r>
      <w:r w:rsidR="00763707">
        <w:t>Обработать изображение</w:t>
      </w:r>
      <w:r w:rsidR="00763707" w:rsidRPr="00763707">
        <w:t>”</w:t>
      </w:r>
    </w:p>
    <w:p w14:paraId="18C24510" w14:textId="0A3BF2F5" w:rsidR="003A2FF7" w:rsidRDefault="00585624" w:rsidP="00763707">
      <w:pPr>
        <w:pStyle w:val="-"/>
      </w:pPr>
      <w:r w:rsidRPr="00763707">
        <w:rPr>
          <w:noProof/>
        </w:rPr>
        <w:drawing>
          <wp:inline distT="0" distB="0" distL="0" distR="0" wp14:anchorId="644D30D2" wp14:editId="65E97D67">
            <wp:extent cx="6118134" cy="3651250"/>
            <wp:effectExtent l="0" t="0" r="0" b="6350"/>
            <wp:docPr id="111617445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185" cy="365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E5E1" w14:textId="56DCA37B" w:rsidR="00763707" w:rsidRPr="00763707" w:rsidRDefault="003A2FF7" w:rsidP="00763707">
      <w:pPr>
        <w:pStyle w:val="-"/>
      </w:pPr>
      <w:r>
        <w:t>Рисунок 10 – Декомпозиция диаграммы А</w:t>
      </w:r>
      <w:r w:rsidR="00585624">
        <w:t>3</w:t>
      </w:r>
      <w:r>
        <w:t>2</w:t>
      </w:r>
      <w:r w:rsidR="00763707" w:rsidRPr="00763707">
        <w:t xml:space="preserve"> “</w:t>
      </w:r>
      <w:r w:rsidR="00763707">
        <w:t>Сформировать предварительный прогноз</w:t>
      </w:r>
      <w:r w:rsidR="00763707" w:rsidRPr="00763707">
        <w:t>”</w:t>
      </w:r>
    </w:p>
    <w:p w14:paraId="066134D4" w14:textId="3A7A70B9" w:rsidR="003A2FF7" w:rsidRDefault="003A2FF7" w:rsidP="003A2FF7">
      <w:pPr>
        <w:pStyle w:val="2"/>
      </w:pPr>
      <w:bookmarkStart w:id="49" w:name="_Toc155114226"/>
      <w:r w:rsidRPr="003A2FF7">
        <w:t>Подробный расчет коэффициентов декомпозиции и</w:t>
      </w:r>
      <w:r>
        <w:t xml:space="preserve"> </w:t>
      </w:r>
      <w:r w:rsidRPr="003A2FF7">
        <w:t>сбалансированности для каждой диаграммы</w:t>
      </w:r>
      <w:bookmarkEnd w:id="49"/>
    </w:p>
    <w:p w14:paraId="0F4FCD9C" w14:textId="34B3B527" w:rsidR="00D00D9C" w:rsidRDefault="00D00D9C" w:rsidP="00D00D9C">
      <w:pPr>
        <w:pStyle w:val="1-"/>
      </w:pPr>
      <w:r>
        <w:t>Формула для подсчёта коэффициента декомпозиции</w:t>
      </w:r>
      <w:r w:rsidRPr="00D00D9C">
        <w:t>:</w:t>
      </w:r>
    </w:p>
    <w:p w14:paraId="609E9946" w14:textId="77777777" w:rsidR="0032496A" w:rsidRDefault="0032496A" w:rsidP="00D00D9C">
      <w:pPr>
        <w:pStyle w:val="1-"/>
      </w:pPr>
    </w:p>
    <w:p w14:paraId="086AEF45" w14:textId="6DFFAA3D" w:rsidR="00D00D9C" w:rsidRPr="0032496A" w:rsidRDefault="00000000" w:rsidP="00D00D9C">
      <w:pPr>
        <w:pStyle w:val="1-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0801B62F" w14:textId="77777777" w:rsidR="0032496A" w:rsidRPr="00D00D9C" w:rsidRDefault="0032496A" w:rsidP="00D00D9C">
      <w:pPr>
        <w:pStyle w:val="1-"/>
      </w:pPr>
    </w:p>
    <w:p w14:paraId="5D87E8EA" w14:textId="77777777" w:rsidR="0032496A" w:rsidRPr="0032496A" w:rsidRDefault="00D00D9C" w:rsidP="00D00D9C">
      <w:pPr>
        <w:pStyle w:val="1-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– коэффициент декомпозиции</w:t>
      </w:r>
      <w:r w:rsidR="0032496A" w:rsidRPr="0032496A">
        <w:t>;</w:t>
      </w:r>
    </w:p>
    <w:p w14:paraId="39A8F27E" w14:textId="77777777" w:rsidR="0032496A" w:rsidRPr="0032496A" w:rsidRDefault="00D00D9C" w:rsidP="00D00D9C">
      <w:pPr>
        <w:pStyle w:val="1-"/>
        <w:ind w:firstLine="0"/>
        <w:rPr>
          <w:iCs/>
        </w:rPr>
      </w:pPr>
      <m:oMath>
        <m:r>
          <w:rPr>
            <w:rFonts w:ascii="Cambria Math" w:hAnsi="Cambria Math"/>
          </w:rPr>
          <m:t>N</m:t>
        </m:r>
      </m:oMath>
      <w:r>
        <w:rPr>
          <w:iCs/>
        </w:rPr>
        <w:t>- количество блоков на диаграмме</w:t>
      </w:r>
      <w:r w:rsidR="0032496A" w:rsidRPr="0032496A">
        <w:rPr>
          <w:iCs/>
        </w:rPr>
        <w:t>;</w:t>
      </w:r>
    </w:p>
    <w:p w14:paraId="13650E61" w14:textId="5E13D395" w:rsidR="00D00D9C" w:rsidRDefault="00D00D9C" w:rsidP="00D00D9C">
      <w:pPr>
        <w:pStyle w:val="1-"/>
        <w:ind w:firstLine="0"/>
        <w:rPr>
          <w:iCs/>
        </w:rPr>
      </w:pPr>
      <m:oMath>
        <m:r>
          <w:rPr>
            <w:rFonts w:ascii="Cambria Math" w:hAnsi="Cambria Math"/>
          </w:rPr>
          <m:t>L</m:t>
        </m:r>
      </m:oMath>
      <w:r>
        <w:rPr>
          <w:iCs/>
        </w:rPr>
        <w:t xml:space="preserve"> – уровень декомпозиции диаграммы.</w:t>
      </w:r>
    </w:p>
    <w:p w14:paraId="010642A4" w14:textId="509F50F9" w:rsidR="00D00D9C" w:rsidRDefault="00D00D9C" w:rsidP="00D00D9C">
      <w:pPr>
        <w:pStyle w:val="1-"/>
      </w:pPr>
      <w:r>
        <w:t>Коэффициент сбалансированности рассчитывается по следующей форме</w:t>
      </w:r>
      <w:r w:rsidRPr="00D00D9C">
        <w:t>:</w:t>
      </w:r>
    </w:p>
    <w:p w14:paraId="380989F2" w14:textId="77777777" w:rsidR="0032496A" w:rsidRDefault="0032496A" w:rsidP="00D00D9C">
      <w:pPr>
        <w:pStyle w:val="1-"/>
      </w:pPr>
    </w:p>
    <w:p w14:paraId="40BA7279" w14:textId="426050F4" w:rsidR="00D00D9C" w:rsidRPr="0032496A" w:rsidRDefault="00000000" w:rsidP="00D00D9C">
      <w:pPr>
        <w:pStyle w:val="1-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-ma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ⅈ=1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048F7335" w14:textId="77777777" w:rsidR="0032496A" w:rsidRPr="00D00D9C" w:rsidRDefault="0032496A" w:rsidP="00D00D9C">
      <w:pPr>
        <w:pStyle w:val="1-"/>
        <w:rPr>
          <w:i/>
        </w:rPr>
      </w:pPr>
    </w:p>
    <w:p w14:paraId="19F0DC5A" w14:textId="77777777" w:rsidR="0032496A" w:rsidRDefault="00D00D9C" w:rsidP="00D00D9C">
      <w:pPr>
        <w:pStyle w:val="1-"/>
        <w:ind w:firstLine="0"/>
      </w:pPr>
      <w:r>
        <w:rPr>
          <w:iCs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AA4B5D">
        <w:t xml:space="preserve"> – коэффициент сбалансированности</w:t>
      </w:r>
      <w:r w:rsidR="0032496A" w:rsidRPr="0032496A">
        <w:t>;</w:t>
      </w:r>
    </w:p>
    <w:p w14:paraId="268A84FC" w14:textId="77777777" w:rsidR="0032496A" w:rsidRDefault="00D00D9C" w:rsidP="00D00D9C">
      <w:pPr>
        <w:pStyle w:val="1-"/>
        <w:ind w:firstLine="0"/>
        <w:rPr>
          <w:iCs/>
        </w:rPr>
      </w:pPr>
      <m:oMath>
        <m:r>
          <w:rPr>
            <w:rFonts w:ascii="Cambria Math" w:hAnsi="Cambria Math"/>
          </w:rPr>
          <m:t>N</m:t>
        </m:r>
      </m:oMath>
      <w:r w:rsidR="00AA4B5D">
        <w:rPr>
          <w:iCs/>
        </w:rPr>
        <w:t>- количество блоков на диаграмме</w:t>
      </w:r>
      <w:r w:rsidR="0032496A" w:rsidRPr="0032496A">
        <w:rPr>
          <w:iCs/>
        </w:rPr>
        <w:t>;</w:t>
      </w:r>
    </w:p>
    <w:p w14:paraId="4375D707" w14:textId="4614C9B2" w:rsidR="00D00D9C" w:rsidRPr="00AA4B5D" w:rsidRDefault="00000000" w:rsidP="00D00D9C">
      <w:pPr>
        <w:pStyle w:val="1-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A4B5D">
        <w:t xml:space="preserve"> – число дуг, соединяющихся с блоком </w:t>
      </w:r>
      <m:oMath>
        <m:r>
          <w:rPr>
            <w:rFonts w:ascii="Cambria Math" w:hAnsi="Cambria Math"/>
          </w:rPr>
          <m:t>i</m:t>
        </m:r>
      </m:oMath>
      <w:r w:rsidR="00AA4B5D" w:rsidRPr="00AA4B5D">
        <w:t>.</w:t>
      </w:r>
    </w:p>
    <w:p w14:paraId="466C4CC2" w14:textId="13E28821" w:rsidR="003A2FF7" w:rsidRDefault="003A2FF7" w:rsidP="00D533B1">
      <w:pPr>
        <w:pStyle w:val="-1"/>
      </w:pPr>
      <w:r>
        <w:t>Таблица 11 – Таблица расчётов коэффициентов для диаграмм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5"/>
        <w:gridCol w:w="2034"/>
        <w:gridCol w:w="5881"/>
      </w:tblGrid>
      <w:tr w:rsidR="00EE404B" w14:paraId="07B10A3F" w14:textId="77777777" w:rsidTr="00483140">
        <w:tc>
          <w:tcPr>
            <w:tcW w:w="1655" w:type="dxa"/>
            <w:vAlign w:val="center"/>
          </w:tcPr>
          <w:p w14:paraId="76799260" w14:textId="6AE526E2" w:rsidR="00EE404B" w:rsidRPr="00A743CC" w:rsidRDefault="00EE404B" w:rsidP="00A743CC">
            <w:pPr>
              <w:pStyle w:val="1-"/>
              <w:ind w:firstLine="0"/>
              <w:jc w:val="center"/>
              <w:rPr>
                <w:b/>
                <w:bCs/>
              </w:rPr>
            </w:pPr>
            <w:r w:rsidRPr="00A743CC">
              <w:rPr>
                <w:b/>
                <w:bCs/>
              </w:rPr>
              <w:t>Диаграмма</w:t>
            </w:r>
          </w:p>
        </w:tc>
        <w:tc>
          <w:tcPr>
            <w:tcW w:w="2034" w:type="dxa"/>
            <w:vAlign w:val="center"/>
          </w:tcPr>
          <w:p w14:paraId="30F1734C" w14:textId="141E1BD7" w:rsidR="00EE404B" w:rsidRPr="00A743CC" w:rsidRDefault="00EE404B" w:rsidP="00A743CC">
            <w:pPr>
              <w:pStyle w:val="1-"/>
              <w:ind w:firstLine="0"/>
              <w:jc w:val="center"/>
              <w:rPr>
                <w:b/>
                <w:bCs/>
              </w:rPr>
            </w:pPr>
            <w:r w:rsidRPr="00A743CC">
              <w:rPr>
                <w:b/>
                <w:bCs/>
              </w:rPr>
              <w:t>Коэффициент декомпозиции</w:t>
            </w:r>
          </w:p>
        </w:tc>
        <w:tc>
          <w:tcPr>
            <w:tcW w:w="5881" w:type="dxa"/>
            <w:vAlign w:val="center"/>
          </w:tcPr>
          <w:p w14:paraId="39E0FF5B" w14:textId="14884B42" w:rsidR="00EE404B" w:rsidRPr="00A743CC" w:rsidRDefault="00EE404B" w:rsidP="00A743CC">
            <w:pPr>
              <w:pStyle w:val="1-"/>
              <w:ind w:firstLine="0"/>
              <w:jc w:val="center"/>
              <w:rPr>
                <w:b/>
                <w:bCs/>
              </w:rPr>
            </w:pPr>
            <w:r w:rsidRPr="00A743CC">
              <w:rPr>
                <w:b/>
                <w:bCs/>
              </w:rPr>
              <w:t>Коэффициент сбалансированности</w:t>
            </w:r>
          </w:p>
        </w:tc>
      </w:tr>
      <w:tr w:rsidR="00EE404B" w14:paraId="2FF1C1E8" w14:textId="77777777" w:rsidTr="00483140">
        <w:tc>
          <w:tcPr>
            <w:tcW w:w="1655" w:type="dxa"/>
          </w:tcPr>
          <w:p w14:paraId="2DE2D19A" w14:textId="3E6F5738" w:rsidR="00EE404B" w:rsidRPr="00EE404B" w:rsidRDefault="00EE404B" w:rsidP="00EE404B">
            <w:pPr>
              <w:pStyle w:val="1-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A0</w:t>
            </w:r>
          </w:p>
        </w:tc>
        <w:tc>
          <w:tcPr>
            <w:tcW w:w="2034" w:type="dxa"/>
          </w:tcPr>
          <w:p w14:paraId="718FDC0E" w14:textId="30C9ADA1" w:rsidR="00EE404B" w:rsidRDefault="00000000" w:rsidP="003A2FF7">
            <w:pPr>
              <w:pStyle w:val="1-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1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=4</m:t>
                </m:r>
              </m:oMath>
            </m:oMathPara>
          </w:p>
        </w:tc>
        <w:tc>
          <w:tcPr>
            <w:tcW w:w="5881" w:type="dxa"/>
          </w:tcPr>
          <w:p w14:paraId="36FA007E" w14:textId="5E2AA48D" w:rsidR="00EE404B" w:rsidRDefault="00000000" w:rsidP="003A2FF7">
            <w:pPr>
              <w:pStyle w:val="1-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grow m:val="1"/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  <w:sz w:val="22"/>
                      </w:rPr>
                      <m:t>-ma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ⅈ=1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N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2"/>
                          </w:rPr>
                          <m:t>18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  <w:sz w:val="22"/>
                      </w:rPr>
                      <m:t>-7</m:t>
                    </m:r>
                  </m:e>
                </m:d>
                <m:r>
                  <w:rPr>
                    <w:rFonts w:ascii="Cambria Math" w:hAnsi="Cambria Math"/>
                    <w:sz w:val="22"/>
                  </w:rPr>
                  <m:t>=2,5</m:t>
                </m:r>
              </m:oMath>
            </m:oMathPara>
          </w:p>
        </w:tc>
      </w:tr>
      <w:tr w:rsidR="00EE404B" w14:paraId="2E114FDF" w14:textId="77777777" w:rsidTr="00483140">
        <w:tc>
          <w:tcPr>
            <w:tcW w:w="1655" w:type="dxa"/>
          </w:tcPr>
          <w:p w14:paraId="68A8BCD7" w14:textId="425B9522" w:rsidR="00EE404B" w:rsidRPr="00483140" w:rsidRDefault="00EE404B" w:rsidP="00EE404B">
            <w:pPr>
              <w:pStyle w:val="1-"/>
              <w:ind w:firstLine="0"/>
              <w:jc w:val="center"/>
            </w:pPr>
            <w:r>
              <w:rPr>
                <w:lang w:val="en-US"/>
              </w:rPr>
              <w:t>A</w:t>
            </w:r>
            <w:r w:rsidR="00483140">
              <w:t>2</w:t>
            </w:r>
          </w:p>
        </w:tc>
        <w:tc>
          <w:tcPr>
            <w:tcW w:w="2034" w:type="dxa"/>
          </w:tcPr>
          <w:p w14:paraId="2C6182F6" w14:textId="4C82911F" w:rsidR="00EE404B" w:rsidRDefault="00000000" w:rsidP="003A2FF7">
            <w:pPr>
              <w:pStyle w:val="1-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=1,5</m:t>
                </m:r>
              </m:oMath>
            </m:oMathPara>
          </w:p>
        </w:tc>
        <w:tc>
          <w:tcPr>
            <w:tcW w:w="5881" w:type="dxa"/>
          </w:tcPr>
          <w:p w14:paraId="33E9DEB3" w14:textId="001934AF" w:rsidR="00EE404B" w:rsidRDefault="00000000" w:rsidP="003A2FF7">
            <w:pPr>
              <w:pStyle w:val="1-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grow m:val="1"/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  <w:sz w:val="22"/>
                      </w:rPr>
                      <m:t>-ma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ⅈ=1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N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2"/>
                          </w:rPr>
                          <m:t>9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sz w:val="22"/>
                      </w:rPr>
                      <m:t>-5</m:t>
                    </m:r>
                  </m:e>
                </m:d>
                <m:r>
                  <w:rPr>
                    <w:rFonts w:ascii="Cambria Math" w:hAnsi="Cambria Math"/>
                    <w:sz w:val="22"/>
                  </w:rPr>
                  <m:t>=2</m:t>
                </m:r>
              </m:oMath>
            </m:oMathPara>
          </w:p>
        </w:tc>
      </w:tr>
      <w:tr w:rsidR="00EE404B" w14:paraId="466EA12E" w14:textId="77777777" w:rsidTr="00483140">
        <w:tc>
          <w:tcPr>
            <w:tcW w:w="1655" w:type="dxa"/>
          </w:tcPr>
          <w:p w14:paraId="6931E57E" w14:textId="7C6290FD" w:rsidR="00EE404B" w:rsidRPr="00483140" w:rsidRDefault="00EE404B" w:rsidP="00EE404B">
            <w:pPr>
              <w:pStyle w:val="1-"/>
              <w:ind w:firstLine="0"/>
              <w:jc w:val="center"/>
            </w:pPr>
            <w:r>
              <w:rPr>
                <w:lang w:val="en-US"/>
              </w:rPr>
              <w:t>A</w:t>
            </w:r>
            <w:r w:rsidR="00483140">
              <w:t>3</w:t>
            </w:r>
          </w:p>
        </w:tc>
        <w:tc>
          <w:tcPr>
            <w:tcW w:w="2034" w:type="dxa"/>
          </w:tcPr>
          <w:p w14:paraId="3A3DF78D" w14:textId="672BE413" w:rsidR="00EE404B" w:rsidRDefault="00000000" w:rsidP="003A2FF7">
            <w:pPr>
              <w:pStyle w:val="1-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=1,5</m:t>
                </m:r>
              </m:oMath>
            </m:oMathPara>
          </w:p>
        </w:tc>
        <w:tc>
          <w:tcPr>
            <w:tcW w:w="5881" w:type="dxa"/>
          </w:tcPr>
          <w:p w14:paraId="764EC1D3" w14:textId="4044AE38" w:rsidR="00EE404B" w:rsidRDefault="00000000" w:rsidP="003A2FF7">
            <w:pPr>
              <w:pStyle w:val="1-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grow m:val="1"/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  <w:sz w:val="22"/>
                      </w:rPr>
                      <m:t>-ma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ⅈ=1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N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2"/>
                          </w:rPr>
                          <m:t>9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sz w:val="22"/>
                      </w:rPr>
                      <m:t>-5</m:t>
                    </m:r>
                  </m:e>
                </m:d>
                <m:r>
                  <w:rPr>
                    <w:rFonts w:ascii="Cambria Math" w:hAnsi="Cambria Math"/>
                    <w:sz w:val="22"/>
                  </w:rPr>
                  <m:t>=2</m:t>
                </m:r>
              </m:oMath>
            </m:oMathPara>
          </w:p>
        </w:tc>
      </w:tr>
      <w:tr w:rsidR="00EE404B" w14:paraId="6AD19A67" w14:textId="77777777" w:rsidTr="00483140">
        <w:tc>
          <w:tcPr>
            <w:tcW w:w="1655" w:type="dxa"/>
          </w:tcPr>
          <w:p w14:paraId="1D2A4059" w14:textId="3E7F049D" w:rsidR="00EE404B" w:rsidRPr="00483140" w:rsidRDefault="00EE404B" w:rsidP="00EE404B">
            <w:pPr>
              <w:pStyle w:val="1-"/>
              <w:ind w:firstLine="0"/>
              <w:jc w:val="center"/>
            </w:pPr>
            <w:r>
              <w:rPr>
                <w:lang w:val="en-US"/>
              </w:rPr>
              <w:t>A</w:t>
            </w:r>
            <w:r w:rsidR="00483140">
              <w:t>4</w:t>
            </w:r>
          </w:p>
        </w:tc>
        <w:tc>
          <w:tcPr>
            <w:tcW w:w="2034" w:type="dxa"/>
          </w:tcPr>
          <w:p w14:paraId="78F3599D" w14:textId="70753324" w:rsidR="00EE404B" w:rsidRDefault="00000000" w:rsidP="003A2FF7">
            <w:pPr>
              <w:pStyle w:val="1-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=1,5</m:t>
                </m:r>
              </m:oMath>
            </m:oMathPara>
          </w:p>
        </w:tc>
        <w:tc>
          <w:tcPr>
            <w:tcW w:w="5881" w:type="dxa"/>
          </w:tcPr>
          <w:p w14:paraId="2AC1E096" w14:textId="06A1EA38" w:rsidR="00EE404B" w:rsidRDefault="00000000" w:rsidP="003A2FF7">
            <w:pPr>
              <w:pStyle w:val="1-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grow m:val="1"/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  <w:sz w:val="22"/>
                      </w:rPr>
                      <m:t>-ma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ⅈ=1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N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2"/>
                          </w:rPr>
                          <m:t>11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sz w:val="22"/>
                      </w:rPr>
                      <m:t>-6</m:t>
                    </m:r>
                  </m:e>
                </m:d>
                <m:r>
                  <w:rPr>
                    <w:rFonts w:ascii="Cambria Math" w:hAnsi="Cambria Math"/>
                    <w:sz w:val="22"/>
                  </w:rPr>
                  <m:t>=2,3</m:t>
                </m:r>
              </m:oMath>
            </m:oMathPara>
          </w:p>
        </w:tc>
      </w:tr>
      <w:tr w:rsidR="00EE404B" w14:paraId="6CD3A56B" w14:textId="77777777" w:rsidTr="00483140">
        <w:tc>
          <w:tcPr>
            <w:tcW w:w="1655" w:type="dxa"/>
          </w:tcPr>
          <w:p w14:paraId="061D5F4D" w14:textId="31A3E36D" w:rsidR="00EE404B" w:rsidRPr="00EE404B" w:rsidRDefault="00EE404B" w:rsidP="00EE404B">
            <w:pPr>
              <w:pStyle w:val="1-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483140">
              <w:t>2</w:t>
            </w:r>
            <w:r>
              <w:rPr>
                <w:lang w:val="en-US"/>
              </w:rPr>
              <w:t>1</w:t>
            </w:r>
          </w:p>
        </w:tc>
        <w:tc>
          <w:tcPr>
            <w:tcW w:w="2034" w:type="dxa"/>
          </w:tcPr>
          <w:p w14:paraId="2FDDC672" w14:textId="0B8335A4" w:rsidR="00EE404B" w:rsidRDefault="00000000" w:rsidP="003A2FF7">
            <w:pPr>
              <w:pStyle w:val="1-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=1</m:t>
                </m:r>
              </m:oMath>
            </m:oMathPara>
          </w:p>
        </w:tc>
        <w:tc>
          <w:tcPr>
            <w:tcW w:w="5881" w:type="dxa"/>
          </w:tcPr>
          <w:p w14:paraId="6A12C31A" w14:textId="441CEA2C" w:rsidR="00EE404B" w:rsidRDefault="00000000" w:rsidP="003A2FF7">
            <w:pPr>
              <w:pStyle w:val="1-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grow m:val="1"/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  <w:sz w:val="22"/>
                      </w:rPr>
                      <m:t>-ma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ⅈ=1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N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2"/>
                          </w:rPr>
                          <m:t>10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sz w:val="22"/>
                      </w:rPr>
                      <m:t>-5</m:t>
                    </m:r>
                  </m:e>
                </m:d>
                <m:r>
                  <w:rPr>
                    <w:rFonts w:ascii="Cambria Math" w:hAnsi="Cambria Math"/>
                    <w:sz w:val="22"/>
                  </w:rPr>
                  <m:t>=1,6</m:t>
                </m:r>
              </m:oMath>
            </m:oMathPara>
          </w:p>
        </w:tc>
      </w:tr>
    </w:tbl>
    <w:p w14:paraId="51E5FE67" w14:textId="58E5A2C5" w:rsidR="00D00D9C" w:rsidRDefault="0032496A" w:rsidP="0032496A">
      <w:pPr>
        <w:pStyle w:val="-1"/>
      </w:pPr>
      <w:r>
        <w:t>Продолжение таблицы 11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5"/>
        <w:gridCol w:w="2034"/>
        <w:gridCol w:w="5881"/>
      </w:tblGrid>
      <w:tr w:rsidR="0032496A" w14:paraId="0340FF36" w14:textId="77777777" w:rsidTr="006F6995">
        <w:tc>
          <w:tcPr>
            <w:tcW w:w="1655" w:type="dxa"/>
          </w:tcPr>
          <w:p w14:paraId="76D741C3" w14:textId="77777777" w:rsidR="0032496A" w:rsidRPr="00EE404B" w:rsidRDefault="0032496A" w:rsidP="006F6995">
            <w:pPr>
              <w:pStyle w:val="1-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  <w:r>
              <w:t>3</w:t>
            </w:r>
            <w:r>
              <w:rPr>
                <w:lang w:val="en-US"/>
              </w:rPr>
              <w:t>2</w:t>
            </w:r>
          </w:p>
        </w:tc>
        <w:tc>
          <w:tcPr>
            <w:tcW w:w="2034" w:type="dxa"/>
          </w:tcPr>
          <w:p w14:paraId="3B02C93B" w14:textId="77777777" w:rsidR="0032496A" w:rsidRDefault="00000000" w:rsidP="006F6995">
            <w:pPr>
              <w:pStyle w:val="1-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=1</m:t>
                </m:r>
              </m:oMath>
            </m:oMathPara>
          </w:p>
        </w:tc>
        <w:tc>
          <w:tcPr>
            <w:tcW w:w="5881" w:type="dxa"/>
          </w:tcPr>
          <w:p w14:paraId="74EEABC8" w14:textId="77777777" w:rsidR="0032496A" w:rsidRDefault="00000000" w:rsidP="006F6995">
            <w:pPr>
              <w:pStyle w:val="1-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grow m:val="1"/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  <w:sz w:val="22"/>
                      </w:rPr>
                      <m:t>-ma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ⅈ=1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N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2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sz w:val="22"/>
                      </w:rPr>
                      <m:t>-5</m:t>
                    </m:r>
                  </m:e>
                </m:d>
                <m:r>
                  <w:rPr>
                    <w:rFonts w:ascii="Cambria Math" w:hAnsi="Cambria Math"/>
                    <w:sz w:val="22"/>
                  </w:rPr>
                  <m:t>=2,3</m:t>
                </m:r>
              </m:oMath>
            </m:oMathPara>
          </w:p>
        </w:tc>
      </w:tr>
    </w:tbl>
    <w:p w14:paraId="3E91B4F0" w14:textId="77777777" w:rsidR="0032496A" w:rsidRPr="0032496A" w:rsidRDefault="0032496A" w:rsidP="0032496A">
      <w:pPr>
        <w:pStyle w:val="1-"/>
      </w:pPr>
    </w:p>
    <w:p w14:paraId="042758B9" w14:textId="4D9E92F4" w:rsidR="00A743CC" w:rsidRDefault="00AA4B5D" w:rsidP="0032496A">
      <w:pPr>
        <w:pStyle w:val="1-"/>
        <w:ind w:firstLine="0"/>
      </w:pPr>
      <w:r>
        <w:t>Коэффициент сбалансированности варьируется на интервале от 1,6 до 2,</w:t>
      </w:r>
      <w:r w:rsidR="003E1872">
        <w:t>5</w:t>
      </w:r>
      <w:r>
        <w:t xml:space="preserve">. При этом может, как увеличиваться, так и уменьшаться по мере увеличения уровня декомпозиции. Это связано с архитектурными особенностями ПС. </w:t>
      </w:r>
    </w:p>
    <w:p w14:paraId="706772D7" w14:textId="12B67623" w:rsidR="00A743CC" w:rsidRDefault="00A743CC" w:rsidP="00A743CC">
      <w:pPr>
        <w:pStyle w:val="2"/>
      </w:pPr>
      <w:bookmarkStart w:id="50" w:name="_Toc155114227"/>
      <w:r>
        <w:t>Описание функциональных блоков</w:t>
      </w:r>
      <w:bookmarkEnd w:id="50"/>
    </w:p>
    <w:p w14:paraId="48E232D2" w14:textId="17C7645C" w:rsidR="00A743CC" w:rsidRDefault="00A743CC" w:rsidP="00D533B1">
      <w:pPr>
        <w:pStyle w:val="-1"/>
      </w:pPr>
      <w:r>
        <w:t>Таблица 12 – Описание функциональных блоков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82"/>
        <w:gridCol w:w="3274"/>
        <w:gridCol w:w="4614"/>
      </w:tblGrid>
      <w:tr w:rsidR="00170EE5" w14:paraId="40C79871" w14:textId="77777777" w:rsidTr="00D533B1">
        <w:tc>
          <w:tcPr>
            <w:tcW w:w="1682" w:type="dxa"/>
            <w:vAlign w:val="center"/>
          </w:tcPr>
          <w:p w14:paraId="377C9D92" w14:textId="340FC0A3" w:rsidR="00A743CC" w:rsidRPr="00A743CC" w:rsidRDefault="00A743CC" w:rsidP="00A743CC">
            <w:pPr>
              <w:pStyle w:val="aff1"/>
              <w:jc w:val="center"/>
              <w:rPr>
                <w:b/>
                <w:bCs/>
              </w:rPr>
            </w:pPr>
            <w:r w:rsidRPr="00A743CC">
              <w:rPr>
                <w:b/>
                <w:bCs/>
              </w:rPr>
              <w:t>Номер диаграммы</w:t>
            </w:r>
          </w:p>
        </w:tc>
        <w:tc>
          <w:tcPr>
            <w:tcW w:w="3274" w:type="dxa"/>
            <w:vAlign w:val="center"/>
          </w:tcPr>
          <w:p w14:paraId="42B5C4A1" w14:textId="2756C58E" w:rsidR="00A743CC" w:rsidRPr="00A743CC" w:rsidRDefault="00A743CC" w:rsidP="00A743CC">
            <w:pPr>
              <w:pStyle w:val="aff1"/>
              <w:jc w:val="center"/>
              <w:rPr>
                <w:b/>
                <w:bCs/>
              </w:rPr>
            </w:pPr>
            <w:r w:rsidRPr="00A743CC">
              <w:rPr>
                <w:b/>
                <w:bCs/>
              </w:rPr>
              <w:t>Название</w:t>
            </w:r>
          </w:p>
        </w:tc>
        <w:tc>
          <w:tcPr>
            <w:tcW w:w="4614" w:type="dxa"/>
            <w:vAlign w:val="center"/>
          </w:tcPr>
          <w:p w14:paraId="52451F1E" w14:textId="169543F4" w:rsidR="00A743CC" w:rsidRPr="00A743CC" w:rsidRDefault="00A743CC" w:rsidP="00A743CC">
            <w:pPr>
              <w:pStyle w:val="aff1"/>
              <w:jc w:val="center"/>
              <w:rPr>
                <w:b/>
                <w:bCs/>
              </w:rPr>
            </w:pPr>
            <w:r w:rsidRPr="00A743CC">
              <w:rPr>
                <w:b/>
                <w:bCs/>
              </w:rPr>
              <w:t>Описание</w:t>
            </w:r>
          </w:p>
        </w:tc>
      </w:tr>
      <w:tr w:rsidR="00170EE5" w14:paraId="3D6E7AC3" w14:textId="77777777" w:rsidTr="00D533B1">
        <w:tc>
          <w:tcPr>
            <w:tcW w:w="1682" w:type="dxa"/>
          </w:tcPr>
          <w:p w14:paraId="442FF906" w14:textId="7ACCCBE5" w:rsidR="00A743CC" w:rsidRDefault="00A743CC" w:rsidP="00A743CC">
            <w:pPr>
              <w:pStyle w:val="aff1"/>
              <w:jc w:val="center"/>
            </w:pPr>
            <w:r>
              <w:t>А0</w:t>
            </w:r>
          </w:p>
        </w:tc>
        <w:tc>
          <w:tcPr>
            <w:tcW w:w="3274" w:type="dxa"/>
          </w:tcPr>
          <w:p w14:paraId="7F712A13" w14:textId="650B7ACD" w:rsidR="00A743CC" w:rsidRDefault="00A743CC" w:rsidP="00A743CC">
            <w:pPr>
              <w:pStyle w:val="aff1"/>
            </w:pPr>
            <w:r>
              <w:t xml:space="preserve">Получить </w:t>
            </w:r>
            <w:r w:rsidR="005F74F5">
              <w:t>вердикт</w:t>
            </w:r>
          </w:p>
        </w:tc>
        <w:tc>
          <w:tcPr>
            <w:tcW w:w="4614" w:type="dxa"/>
          </w:tcPr>
          <w:p w14:paraId="3368255F" w14:textId="42F0B6A2" w:rsidR="00A743CC" w:rsidRDefault="005522AB" w:rsidP="00A743CC">
            <w:pPr>
              <w:pStyle w:val="aff1"/>
            </w:pPr>
            <w:r>
              <w:t xml:space="preserve">Процесс получения </w:t>
            </w:r>
            <w:r w:rsidR="005F74F5">
              <w:t>вердикта</w:t>
            </w:r>
            <w:r>
              <w:t xml:space="preserve"> для пациента</w:t>
            </w:r>
          </w:p>
        </w:tc>
      </w:tr>
      <w:tr w:rsidR="008A02B8" w14:paraId="3EDD3EDA" w14:textId="77777777" w:rsidTr="00D533B1">
        <w:tc>
          <w:tcPr>
            <w:tcW w:w="1682" w:type="dxa"/>
          </w:tcPr>
          <w:p w14:paraId="1DE53090" w14:textId="30610EFD" w:rsidR="008A02B8" w:rsidRDefault="008A02B8" w:rsidP="00A743CC">
            <w:pPr>
              <w:pStyle w:val="aff1"/>
              <w:jc w:val="center"/>
            </w:pPr>
            <w:r>
              <w:t>А1</w:t>
            </w:r>
          </w:p>
        </w:tc>
        <w:tc>
          <w:tcPr>
            <w:tcW w:w="3274" w:type="dxa"/>
          </w:tcPr>
          <w:p w14:paraId="7C84BFCD" w14:textId="0E48D876" w:rsidR="008A02B8" w:rsidRPr="008A02B8" w:rsidRDefault="008A02B8" w:rsidP="00A743CC">
            <w:pPr>
              <w:pStyle w:val="aff1"/>
            </w:pPr>
            <w:r>
              <w:t>Создать изображение</w:t>
            </w:r>
          </w:p>
        </w:tc>
        <w:tc>
          <w:tcPr>
            <w:tcW w:w="4614" w:type="dxa"/>
          </w:tcPr>
          <w:p w14:paraId="0BBF2438" w14:textId="303BEC77" w:rsidR="008A02B8" w:rsidRDefault="008A02B8" w:rsidP="00A743CC">
            <w:pPr>
              <w:pStyle w:val="aff1"/>
            </w:pPr>
            <w:r>
              <w:t>Процесс создания изображения</w:t>
            </w:r>
          </w:p>
        </w:tc>
      </w:tr>
      <w:tr w:rsidR="00170EE5" w14:paraId="6EB8AF2E" w14:textId="77777777" w:rsidTr="00D533B1">
        <w:tc>
          <w:tcPr>
            <w:tcW w:w="1682" w:type="dxa"/>
          </w:tcPr>
          <w:p w14:paraId="52686F18" w14:textId="674C860E" w:rsidR="00A743CC" w:rsidRDefault="00A743CC" w:rsidP="00A743CC">
            <w:pPr>
              <w:pStyle w:val="aff1"/>
              <w:jc w:val="center"/>
            </w:pPr>
            <w:r>
              <w:t>А</w:t>
            </w:r>
            <w:r w:rsidR="008A02B8">
              <w:t>2</w:t>
            </w:r>
          </w:p>
        </w:tc>
        <w:tc>
          <w:tcPr>
            <w:tcW w:w="3274" w:type="dxa"/>
          </w:tcPr>
          <w:p w14:paraId="0B7AC6E9" w14:textId="552DE889" w:rsidR="00A743CC" w:rsidRDefault="00A743CC" w:rsidP="00A743CC">
            <w:pPr>
              <w:pStyle w:val="aff1"/>
            </w:pPr>
            <w:r>
              <w:t>Сегментировать изображение</w:t>
            </w:r>
          </w:p>
        </w:tc>
        <w:tc>
          <w:tcPr>
            <w:tcW w:w="4614" w:type="dxa"/>
          </w:tcPr>
          <w:p w14:paraId="002D8E4C" w14:textId="78A2642E" w:rsidR="00A743CC" w:rsidRDefault="005522AB" w:rsidP="00A743CC">
            <w:pPr>
              <w:pStyle w:val="aff1"/>
            </w:pPr>
            <w:r>
              <w:t>Процесс сегментации изображения с получением геометрических параметров</w:t>
            </w:r>
          </w:p>
        </w:tc>
      </w:tr>
      <w:tr w:rsidR="00170EE5" w14:paraId="7EE470FF" w14:textId="77777777" w:rsidTr="00D533B1">
        <w:tc>
          <w:tcPr>
            <w:tcW w:w="1682" w:type="dxa"/>
          </w:tcPr>
          <w:p w14:paraId="3E25730B" w14:textId="3D4821DB" w:rsidR="00A743CC" w:rsidRDefault="00A743CC" w:rsidP="00A743CC">
            <w:pPr>
              <w:pStyle w:val="aff1"/>
              <w:jc w:val="center"/>
            </w:pPr>
            <w:r>
              <w:t>А</w:t>
            </w:r>
            <w:r w:rsidR="008A02B8">
              <w:t>2</w:t>
            </w:r>
            <w:r>
              <w:t>1</w:t>
            </w:r>
          </w:p>
        </w:tc>
        <w:tc>
          <w:tcPr>
            <w:tcW w:w="3274" w:type="dxa"/>
          </w:tcPr>
          <w:p w14:paraId="3DBB5479" w14:textId="70C7C9F5" w:rsidR="00A743CC" w:rsidRDefault="00A743CC" w:rsidP="00A743CC">
            <w:pPr>
              <w:pStyle w:val="aff1"/>
            </w:pPr>
            <w:r>
              <w:t>Обработать изображение</w:t>
            </w:r>
          </w:p>
        </w:tc>
        <w:tc>
          <w:tcPr>
            <w:tcW w:w="4614" w:type="dxa"/>
          </w:tcPr>
          <w:p w14:paraId="56A479E0" w14:textId="282A8B0C" w:rsidR="00A743CC" w:rsidRDefault="005522AB" w:rsidP="00A743CC">
            <w:pPr>
              <w:pStyle w:val="aff1"/>
            </w:pPr>
            <w:r>
              <w:t>Процесс обработки изображения для получения сегментированного изображения</w:t>
            </w:r>
          </w:p>
        </w:tc>
      </w:tr>
      <w:tr w:rsidR="00170EE5" w14:paraId="0F264331" w14:textId="77777777" w:rsidTr="00D533B1">
        <w:tc>
          <w:tcPr>
            <w:tcW w:w="1682" w:type="dxa"/>
          </w:tcPr>
          <w:p w14:paraId="1CCFD2B0" w14:textId="3BE3C775" w:rsidR="00A743CC" w:rsidRDefault="00A743CC" w:rsidP="00A743CC">
            <w:pPr>
              <w:pStyle w:val="aff1"/>
              <w:jc w:val="center"/>
            </w:pPr>
            <w:r>
              <w:t>А</w:t>
            </w:r>
            <w:r w:rsidR="008A02B8">
              <w:t>2</w:t>
            </w:r>
            <w:r>
              <w:t>11</w:t>
            </w:r>
          </w:p>
        </w:tc>
        <w:tc>
          <w:tcPr>
            <w:tcW w:w="3274" w:type="dxa"/>
          </w:tcPr>
          <w:p w14:paraId="6BD25AB7" w14:textId="52F0A741" w:rsidR="00A743CC" w:rsidRDefault="00A743CC" w:rsidP="00A743CC">
            <w:pPr>
              <w:pStyle w:val="aff1"/>
            </w:pPr>
            <w:proofErr w:type="spellStart"/>
            <w:r>
              <w:t>Предобработать</w:t>
            </w:r>
            <w:proofErr w:type="spellEnd"/>
            <w:r>
              <w:t xml:space="preserve"> изображение</w:t>
            </w:r>
          </w:p>
        </w:tc>
        <w:tc>
          <w:tcPr>
            <w:tcW w:w="4614" w:type="dxa"/>
          </w:tcPr>
          <w:p w14:paraId="7FEF01D5" w14:textId="1D33DDA8" w:rsidR="00A743CC" w:rsidRDefault="00DD766B" w:rsidP="00A743CC">
            <w:pPr>
              <w:pStyle w:val="aff1"/>
            </w:pPr>
            <w:r>
              <w:t xml:space="preserve">Процесс предобработки изображения (повышение качества изображения) </w:t>
            </w:r>
          </w:p>
        </w:tc>
      </w:tr>
      <w:tr w:rsidR="00170EE5" w14:paraId="60F940FA" w14:textId="77777777" w:rsidTr="00D533B1">
        <w:tc>
          <w:tcPr>
            <w:tcW w:w="1682" w:type="dxa"/>
          </w:tcPr>
          <w:p w14:paraId="49EC5730" w14:textId="1D8C3C02" w:rsidR="00A743CC" w:rsidRDefault="00A743CC" w:rsidP="00A743CC">
            <w:pPr>
              <w:pStyle w:val="aff1"/>
              <w:jc w:val="center"/>
            </w:pPr>
            <w:r>
              <w:t>А</w:t>
            </w:r>
            <w:r w:rsidR="008A02B8">
              <w:t>2</w:t>
            </w:r>
            <w:r>
              <w:t>12</w:t>
            </w:r>
          </w:p>
        </w:tc>
        <w:tc>
          <w:tcPr>
            <w:tcW w:w="3274" w:type="dxa"/>
          </w:tcPr>
          <w:p w14:paraId="0AD9A29C" w14:textId="2BF60569" w:rsidR="00A743CC" w:rsidRDefault="00A743CC" w:rsidP="00A743CC">
            <w:pPr>
              <w:pStyle w:val="aff1"/>
            </w:pPr>
            <w:r>
              <w:t xml:space="preserve">Сегментировать </w:t>
            </w:r>
            <w:proofErr w:type="spellStart"/>
            <w:r>
              <w:t>предобработанное</w:t>
            </w:r>
            <w:proofErr w:type="spellEnd"/>
            <w:r>
              <w:t xml:space="preserve"> изображение</w:t>
            </w:r>
          </w:p>
        </w:tc>
        <w:tc>
          <w:tcPr>
            <w:tcW w:w="4614" w:type="dxa"/>
          </w:tcPr>
          <w:p w14:paraId="5A3FE9CD" w14:textId="15B66E36" w:rsidR="00A743CC" w:rsidRDefault="00DD766B" w:rsidP="00A743CC">
            <w:pPr>
              <w:pStyle w:val="aff1"/>
            </w:pPr>
            <w:r>
              <w:t xml:space="preserve">Процесс сегментации </w:t>
            </w:r>
            <w:proofErr w:type="spellStart"/>
            <w:r>
              <w:t>предобработанного</w:t>
            </w:r>
            <w:proofErr w:type="spellEnd"/>
            <w:r>
              <w:t xml:space="preserve"> изображения </w:t>
            </w:r>
          </w:p>
        </w:tc>
      </w:tr>
      <w:tr w:rsidR="00170EE5" w14:paraId="7A182D9C" w14:textId="77777777" w:rsidTr="00D533B1">
        <w:tc>
          <w:tcPr>
            <w:tcW w:w="1682" w:type="dxa"/>
          </w:tcPr>
          <w:p w14:paraId="553E990D" w14:textId="603F8A01" w:rsidR="00A743CC" w:rsidRDefault="00A743CC" w:rsidP="00A743CC">
            <w:pPr>
              <w:pStyle w:val="aff1"/>
              <w:jc w:val="center"/>
            </w:pPr>
            <w:r>
              <w:t>А</w:t>
            </w:r>
            <w:r w:rsidR="008A02B8">
              <w:t>2</w:t>
            </w:r>
            <w:r>
              <w:t>13</w:t>
            </w:r>
          </w:p>
        </w:tc>
        <w:tc>
          <w:tcPr>
            <w:tcW w:w="3274" w:type="dxa"/>
          </w:tcPr>
          <w:p w14:paraId="5D826695" w14:textId="65638D80" w:rsidR="00A743CC" w:rsidRDefault="00A743CC" w:rsidP="00A743CC">
            <w:pPr>
              <w:pStyle w:val="aff1"/>
            </w:pPr>
            <w:r>
              <w:t>Сформировать ответ</w:t>
            </w:r>
          </w:p>
        </w:tc>
        <w:tc>
          <w:tcPr>
            <w:tcW w:w="4614" w:type="dxa"/>
          </w:tcPr>
          <w:p w14:paraId="6EA63A51" w14:textId="633FC493" w:rsidR="00A743CC" w:rsidRDefault="00386734" w:rsidP="00A743CC">
            <w:pPr>
              <w:pStyle w:val="aff1"/>
            </w:pPr>
            <w:r>
              <w:t>Процесс формирования ответа с возможными комментариями</w:t>
            </w:r>
            <w:r w:rsidR="00170EE5">
              <w:t xml:space="preserve"> в виде изменения модели</w:t>
            </w:r>
          </w:p>
        </w:tc>
      </w:tr>
      <w:tr w:rsidR="00170EE5" w14:paraId="4F196DAC" w14:textId="77777777" w:rsidTr="00D533B1">
        <w:tc>
          <w:tcPr>
            <w:tcW w:w="1682" w:type="dxa"/>
          </w:tcPr>
          <w:p w14:paraId="3C834290" w14:textId="4F64A19C" w:rsidR="00A743CC" w:rsidRPr="00A743CC" w:rsidRDefault="00A743CC" w:rsidP="00A743CC">
            <w:pPr>
              <w:pStyle w:val="aff1"/>
              <w:jc w:val="center"/>
            </w:pPr>
            <w:r>
              <w:t>А</w:t>
            </w:r>
            <w:r w:rsidR="008A02B8">
              <w:t>2</w:t>
            </w:r>
            <w:r>
              <w:t>2</w:t>
            </w:r>
          </w:p>
        </w:tc>
        <w:tc>
          <w:tcPr>
            <w:tcW w:w="3274" w:type="dxa"/>
          </w:tcPr>
          <w:p w14:paraId="129D5845" w14:textId="71B1EDBB" w:rsidR="00A743CC" w:rsidRDefault="00A743CC" w:rsidP="00A743CC">
            <w:pPr>
              <w:pStyle w:val="aff1"/>
            </w:pPr>
            <w:r>
              <w:t>Получить геометрические параметры</w:t>
            </w:r>
          </w:p>
        </w:tc>
        <w:tc>
          <w:tcPr>
            <w:tcW w:w="4614" w:type="dxa"/>
          </w:tcPr>
          <w:p w14:paraId="39500D42" w14:textId="215CFBAD" w:rsidR="00A743CC" w:rsidRDefault="00386734" w:rsidP="00A743CC">
            <w:pPr>
              <w:pStyle w:val="aff1"/>
            </w:pPr>
            <w:r>
              <w:t>Процесс получения геометрических параметров у сегментированного изображения</w:t>
            </w:r>
          </w:p>
        </w:tc>
      </w:tr>
      <w:tr w:rsidR="00170EE5" w14:paraId="5476C4C8" w14:textId="77777777" w:rsidTr="00D533B1">
        <w:tc>
          <w:tcPr>
            <w:tcW w:w="1682" w:type="dxa"/>
          </w:tcPr>
          <w:p w14:paraId="2D825BE9" w14:textId="3D036F43" w:rsidR="00A743CC" w:rsidRDefault="00A743CC" w:rsidP="00A743CC">
            <w:pPr>
              <w:pStyle w:val="aff1"/>
              <w:jc w:val="center"/>
            </w:pPr>
            <w:r>
              <w:t>А</w:t>
            </w:r>
            <w:r w:rsidR="008A02B8">
              <w:t>2</w:t>
            </w:r>
            <w:r>
              <w:t>3</w:t>
            </w:r>
          </w:p>
        </w:tc>
        <w:tc>
          <w:tcPr>
            <w:tcW w:w="3274" w:type="dxa"/>
          </w:tcPr>
          <w:p w14:paraId="7D0CC206" w14:textId="662BD1CD" w:rsidR="00A743CC" w:rsidRDefault="00A743CC" w:rsidP="00A743CC">
            <w:pPr>
              <w:pStyle w:val="aff1"/>
            </w:pPr>
            <w:r>
              <w:t>Сформировать</w:t>
            </w:r>
            <w:r w:rsidR="00386734">
              <w:t xml:space="preserve"> единый</w:t>
            </w:r>
            <w:r>
              <w:t xml:space="preserve"> ответ</w:t>
            </w:r>
          </w:p>
        </w:tc>
        <w:tc>
          <w:tcPr>
            <w:tcW w:w="4614" w:type="dxa"/>
          </w:tcPr>
          <w:p w14:paraId="6D7C4BD9" w14:textId="53968AE6" w:rsidR="00A743CC" w:rsidRDefault="00386734" w:rsidP="00A743CC">
            <w:pPr>
              <w:pStyle w:val="aff1"/>
            </w:pPr>
            <w:r>
              <w:t>Процесс объединения сегментированного изображения с его геометрическими параметрами</w:t>
            </w:r>
          </w:p>
        </w:tc>
      </w:tr>
      <w:tr w:rsidR="00170EE5" w14:paraId="5158438C" w14:textId="77777777" w:rsidTr="00D533B1">
        <w:tc>
          <w:tcPr>
            <w:tcW w:w="1682" w:type="dxa"/>
          </w:tcPr>
          <w:p w14:paraId="0C9AA100" w14:textId="17832CAC" w:rsidR="00A743CC" w:rsidRDefault="00A743CC" w:rsidP="00A743CC">
            <w:pPr>
              <w:pStyle w:val="aff1"/>
              <w:jc w:val="center"/>
            </w:pPr>
            <w:r>
              <w:t>А</w:t>
            </w:r>
            <w:r w:rsidR="008A02B8">
              <w:t>3</w:t>
            </w:r>
          </w:p>
        </w:tc>
        <w:tc>
          <w:tcPr>
            <w:tcW w:w="3274" w:type="dxa"/>
          </w:tcPr>
          <w:p w14:paraId="231F430F" w14:textId="0F2F1B95" w:rsidR="00A743CC" w:rsidRDefault="00A743CC" w:rsidP="00A743CC">
            <w:pPr>
              <w:pStyle w:val="aff1"/>
            </w:pPr>
            <w:r>
              <w:t>Составить прогноз</w:t>
            </w:r>
          </w:p>
        </w:tc>
        <w:tc>
          <w:tcPr>
            <w:tcW w:w="4614" w:type="dxa"/>
          </w:tcPr>
          <w:p w14:paraId="015C69EC" w14:textId="39B1A8ED" w:rsidR="00A743CC" w:rsidRDefault="00386734" w:rsidP="00A743CC">
            <w:pPr>
              <w:pStyle w:val="aff1"/>
            </w:pPr>
            <w:r>
              <w:t>Процесс составления прогноза по полученным данным</w:t>
            </w:r>
          </w:p>
        </w:tc>
      </w:tr>
      <w:tr w:rsidR="00170EE5" w14:paraId="7394F031" w14:textId="77777777" w:rsidTr="00D533B1">
        <w:tc>
          <w:tcPr>
            <w:tcW w:w="1682" w:type="dxa"/>
          </w:tcPr>
          <w:p w14:paraId="65489397" w14:textId="535E24B7" w:rsidR="00A743CC" w:rsidRDefault="00A743CC" w:rsidP="00A743CC">
            <w:pPr>
              <w:pStyle w:val="aff1"/>
              <w:jc w:val="center"/>
            </w:pPr>
            <w:r>
              <w:t>А</w:t>
            </w:r>
            <w:r w:rsidR="008A02B8">
              <w:t>3</w:t>
            </w:r>
            <w:r>
              <w:t>1</w:t>
            </w:r>
          </w:p>
        </w:tc>
        <w:tc>
          <w:tcPr>
            <w:tcW w:w="3274" w:type="dxa"/>
          </w:tcPr>
          <w:p w14:paraId="2C52FE18" w14:textId="1BBB62D7" w:rsidR="00A743CC" w:rsidRDefault="00386734" w:rsidP="00A743CC">
            <w:pPr>
              <w:pStyle w:val="aff1"/>
            </w:pPr>
            <w:r>
              <w:t>Нормализовать данные</w:t>
            </w:r>
          </w:p>
        </w:tc>
        <w:tc>
          <w:tcPr>
            <w:tcW w:w="4614" w:type="dxa"/>
          </w:tcPr>
          <w:p w14:paraId="06EAAA53" w14:textId="45E8E18B" w:rsidR="00A743CC" w:rsidRDefault="00386734" w:rsidP="00A743CC">
            <w:pPr>
              <w:pStyle w:val="aff1"/>
            </w:pPr>
            <w:r>
              <w:t>Процесс нормализации полученных данных</w:t>
            </w:r>
          </w:p>
        </w:tc>
      </w:tr>
    </w:tbl>
    <w:p w14:paraId="49429653" w14:textId="77777777" w:rsidR="0032496A" w:rsidRDefault="0032496A" w:rsidP="00D533B1">
      <w:pPr>
        <w:pStyle w:val="-1"/>
      </w:pPr>
    </w:p>
    <w:p w14:paraId="4AD128D5" w14:textId="77777777" w:rsidR="0032496A" w:rsidRDefault="0032496A">
      <w:pPr>
        <w:rPr>
          <w:rFonts w:eastAsiaTheme="minorEastAsia"/>
          <w:sz w:val="28"/>
          <w:szCs w:val="28"/>
        </w:rPr>
      </w:pPr>
      <w:r>
        <w:br w:type="page"/>
      </w:r>
    </w:p>
    <w:p w14:paraId="60A8C16E" w14:textId="1A8DBE7B" w:rsidR="00A743CC" w:rsidRDefault="0032496A" w:rsidP="00D533B1">
      <w:pPr>
        <w:pStyle w:val="-1"/>
      </w:pPr>
      <w:r>
        <w:t>Продолжение таблицы 12</w:t>
      </w:r>
    </w:p>
    <w:tbl>
      <w:tblPr>
        <w:tblStyle w:val="a5"/>
        <w:tblW w:w="9606" w:type="dxa"/>
        <w:tblLayout w:type="fixed"/>
        <w:tblLook w:val="04A0" w:firstRow="1" w:lastRow="0" w:firstColumn="1" w:lastColumn="0" w:noHBand="0" w:noVBand="1"/>
      </w:tblPr>
      <w:tblGrid>
        <w:gridCol w:w="1690"/>
        <w:gridCol w:w="3284"/>
        <w:gridCol w:w="4632"/>
      </w:tblGrid>
      <w:tr w:rsidR="0032496A" w14:paraId="71BB7BA7" w14:textId="77777777" w:rsidTr="0032496A">
        <w:tc>
          <w:tcPr>
            <w:tcW w:w="1690" w:type="dxa"/>
          </w:tcPr>
          <w:p w14:paraId="62D03FFF" w14:textId="0879A0B4" w:rsidR="0032496A" w:rsidRDefault="0032496A" w:rsidP="0032496A">
            <w:pPr>
              <w:pStyle w:val="aff1"/>
              <w:jc w:val="center"/>
            </w:pPr>
            <w:r>
              <w:t>А32</w:t>
            </w:r>
          </w:p>
        </w:tc>
        <w:tc>
          <w:tcPr>
            <w:tcW w:w="3284" w:type="dxa"/>
          </w:tcPr>
          <w:p w14:paraId="6A34012F" w14:textId="3D16CFDD" w:rsidR="0032496A" w:rsidRDefault="0032496A" w:rsidP="0032496A">
            <w:pPr>
              <w:pStyle w:val="aff1"/>
            </w:pPr>
            <w:r>
              <w:t>Сформировать предварительный прогноз</w:t>
            </w:r>
          </w:p>
        </w:tc>
        <w:tc>
          <w:tcPr>
            <w:tcW w:w="4632" w:type="dxa"/>
          </w:tcPr>
          <w:p w14:paraId="681E6953" w14:textId="2F312D26" w:rsidR="0032496A" w:rsidRDefault="0032496A" w:rsidP="0032496A">
            <w:pPr>
              <w:pStyle w:val="aff1"/>
            </w:pPr>
            <w:r>
              <w:t>Процесс формирования предварительного результата на основе модели из Системы</w:t>
            </w:r>
          </w:p>
        </w:tc>
      </w:tr>
      <w:tr w:rsidR="0032496A" w14:paraId="7473C139" w14:textId="77777777" w:rsidTr="0032496A">
        <w:tc>
          <w:tcPr>
            <w:tcW w:w="1690" w:type="dxa"/>
          </w:tcPr>
          <w:p w14:paraId="5C687511" w14:textId="0C9DD8CF" w:rsidR="0032496A" w:rsidRDefault="0032496A" w:rsidP="0032496A">
            <w:pPr>
              <w:pStyle w:val="aff1"/>
              <w:jc w:val="center"/>
            </w:pPr>
            <w:r>
              <w:t>А321</w:t>
            </w:r>
          </w:p>
        </w:tc>
        <w:tc>
          <w:tcPr>
            <w:tcW w:w="3284" w:type="dxa"/>
          </w:tcPr>
          <w:p w14:paraId="2E5FF494" w14:textId="1E93340D" w:rsidR="0032496A" w:rsidRDefault="0032496A" w:rsidP="0032496A">
            <w:pPr>
              <w:pStyle w:val="aff1"/>
            </w:pPr>
            <w:r>
              <w:t>Сформировать ответ модели</w:t>
            </w:r>
          </w:p>
        </w:tc>
        <w:tc>
          <w:tcPr>
            <w:tcW w:w="4632" w:type="dxa"/>
          </w:tcPr>
          <w:p w14:paraId="32369EB8" w14:textId="104088B4" w:rsidR="0032496A" w:rsidRDefault="0032496A" w:rsidP="0032496A">
            <w:pPr>
              <w:pStyle w:val="aff1"/>
            </w:pPr>
            <w:r>
              <w:t>Процесс обработки результата работы модели в нужный формат</w:t>
            </w:r>
          </w:p>
        </w:tc>
      </w:tr>
      <w:tr w:rsidR="0032496A" w14:paraId="25868672" w14:textId="77777777" w:rsidTr="0032496A">
        <w:tc>
          <w:tcPr>
            <w:tcW w:w="1690" w:type="dxa"/>
          </w:tcPr>
          <w:p w14:paraId="749BAA25" w14:textId="16C91ACA" w:rsidR="0032496A" w:rsidRDefault="0032496A" w:rsidP="0032496A">
            <w:pPr>
              <w:pStyle w:val="aff1"/>
              <w:jc w:val="center"/>
            </w:pPr>
            <w:r>
              <w:t>А322</w:t>
            </w:r>
          </w:p>
        </w:tc>
        <w:tc>
          <w:tcPr>
            <w:tcW w:w="3284" w:type="dxa"/>
          </w:tcPr>
          <w:p w14:paraId="12DB531E" w14:textId="3C15701B" w:rsidR="0032496A" w:rsidRDefault="0032496A" w:rsidP="0032496A">
            <w:pPr>
              <w:pStyle w:val="aff1"/>
            </w:pPr>
            <w:r>
              <w:t>Интерпретировать ответ модели</w:t>
            </w:r>
          </w:p>
        </w:tc>
        <w:tc>
          <w:tcPr>
            <w:tcW w:w="4632" w:type="dxa"/>
          </w:tcPr>
          <w:p w14:paraId="03105B2D" w14:textId="1D7A828B" w:rsidR="0032496A" w:rsidRDefault="0032496A" w:rsidP="0032496A">
            <w:pPr>
              <w:pStyle w:val="aff1"/>
            </w:pPr>
            <w:r>
              <w:t>Процесс интерпретации ответа модели для отнесения его к определенному прогнозу</w:t>
            </w:r>
          </w:p>
        </w:tc>
      </w:tr>
      <w:tr w:rsidR="0032496A" w14:paraId="08501528" w14:textId="77777777" w:rsidTr="0032496A">
        <w:tc>
          <w:tcPr>
            <w:tcW w:w="1690" w:type="dxa"/>
          </w:tcPr>
          <w:p w14:paraId="6136B550" w14:textId="7FEED3F3" w:rsidR="0032496A" w:rsidRDefault="0032496A" w:rsidP="0032496A">
            <w:pPr>
              <w:pStyle w:val="aff1"/>
              <w:jc w:val="center"/>
            </w:pPr>
            <w:r>
              <w:t>А323</w:t>
            </w:r>
          </w:p>
        </w:tc>
        <w:tc>
          <w:tcPr>
            <w:tcW w:w="3284" w:type="dxa"/>
          </w:tcPr>
          <w:p w14:paraId="0AD6B98C" w14:textId="08462018" w:rsidR="0032496A" w:rsidRDefault="0032496A" w:rsidP="0032496A">
            <w:pPr>
              <w:pStyle w:val="aff1"/>
            </w:pPr>
            <w:r>
              <w:t>Сформировать прогноз модели</w:t>
            </w:r>
          </w:p>
        </w:tc>
        <w:tc>
          <w:tcPr>
            <w:tcW w:w="4632" w:type="dxa"/>
          </w:tcPr>
          <w:p w14:paraId="6A98F085" w14:textId="0549F44A" w:rsidR="0032496A" w:rsidRDefault="0032496A" w:rsidP="0032496A">
            <w:pPr>
              <w:pStyle w:val="aff1"/>
            </w:pPr>
            <w:r>
              <w:t>Процесс формирования прогноза в пригодном для врача виде</w:t>
            </w:r>
          </w:p>
        </w:tc>
      </w:tr>
      <w:tr w:rsidR="0032496A" w14:paraId="79D4C75E" w14:textId="77777777" w:rsidTr="0032496A">
        <w:tc>
          <w:tcPr>
            <w:tcW w:w="1690" w:type="dxa"/>
          </w:tcPr>
          <w:p w14:paraId="0215B08B" w14:textId="77777777" w:rsidR="0032496A" w:rsidRDefault="0032496A" w:rsidP="0032496A">
            <w:pPr>
              <w:pStyle w:val="aff1"/>
              <w:jc w:val="center"/>
            </w:pPr>
            <w:r>
              <w:t>А33</w:t>
            </w:r>
          </w:p>
        </w:tc>
        <w:tc>
          <w:tcPr>
            <w:tcW w:w="3284" w:type="dxa"/>
          </w:tcPr>
          <w:p w14:paraId="152264CB" w14:textId="77777777" w:rsidR="0032496A" w:rsidRDefault="0032496A" w:rsidP="0032496A">
            <w:pPr>
              <w:pStyle w:val="aff1"/>
            </w:pPr>
            <w:r>
              <w:t>Проверить прогноз</w:t>
            </w:r>
          </w:p>
        </w:tc>
        <w:tc>
          <w:tcPr>
            <w:tcW w:w="4632" w:type="dxa"/>
          </w:tcPr>
          <w:p w14:paraId="63817E3D" w14:textId="77777777" w:rsidR="0032496A" w:rsidRDefault="0032496A" w:rsidP="0032496A">
            <w:pPr>
              <w:pStyle w:val="aff1"/>
            </w:pPr>
            <w:r>
              <w:t>Процесс проверки прогноза врачом с возможными комментариями в виде изменения модели, если прогноз неверен.</w:t>
            </w:r>
          </w:p>
        </w:tc>
      </w:tr>
      <w:tr w:rsidR="0032496A" w14:paraId="4A737810" w14:textId="77777777" w:rsidTr="0032496A">
        <w:tc>
          <w:tcPr>
            <w:tcW w:w="1690" w:type="dxa"/>
          </w:tcPr>
          <w:p w14:paraId="72F15FD9" w14:textId="77777777" w:rsidR="0032496A" w:rsidRDefault="0032496A" w:rsidP="0032496A">
            <w:pPr>
              <w:pStyle w:val="aff1"/>
              <w:jc w:val="center"/>
            </w:pPr>
            <w:r>
              <w:t>А4</w:t>
            </w:r>
          </w:p>
        </w:tc>
        <w:tc>
          <w:tcPr>
            <w:tcW w:w="3284" w:type="dxa"/>
          </w:tcPr>
          <w:p w14:paraId="30F70E08" w14:textId="77777777" w:rsidR="0032496A" w:rsidRDefault="0032496A" w:rsidP="0032496A">
            <w:pPr>
              <w:pStyle w:val="aff1"/>
            </w:pPr>
            <w:r>
              <w:t>Составить вердикт</w:t>
            </w:r>
          </w:p>
        </w:tc>
        <w:tc>
          <w:tcPr>
            <w:tcW w:w="4632" w:type="dxa"/>
          </w:tcPr>
          <w:p w14:paraId="10E208AC" w14:textId="77777777" w:rsidR="0032496A" w:rsidRDefault="0032496A" w:rsidP="0032496A">
            <w:pPr>
              <w:pStyle w:val="aff1"/>
            </w:pPr>
            <w:r>
              <w:t>Процесс составления вердикта врачом для пациента</w:t>
            </w:r>
          </w:p>
        </w:tc>
      </w:tr>
      <w:tr w:rsidR="0032496A" w14:paraId="42097076" w14:textId="77777777" w:rsidTr="0032496A">
        <w:tc>
          <w:tcPr>
            <w:tcW w:w="1690" w:type="dxa"/>
          </w:tcPr>
          <w:p w14:paraId="4AD1E5E3" w14:textId="77777777" w:rsidR="0032496A" w:rsidRDefault="0032496A" w:rsidP="0032496A">
            <w:pPr>
              <w:pStyle w:val="aff1"/>
              <w:jc w:val="center"/>
            </w:pPr>
            <w:r>
              <w:t>А41</w:t>
            </w:r>
          </w:p>
        </w:tc>
        <w:tc>
          <w:tcPr>
            <w:tcW w:w="3284" w:type="dxa"/>
          </w:tcPr>
          <w:p w14:paraId="716D1AC4" w14:textId="77777777" w:rsidR="0032496A" w:rsidRDefault="0032496A" w:rsidP="0032496A">
            <w:pPr>
              <w:pStyle w:val="aff1"/>
            </w:pPr>
            <w:r>
              <w:t>Изучить сегментированное изображение</w:t>
            </w:r>
          </w:p>
        </w:tc>
        <w:tc>
          <w:tcPr>
            <w:tcW w:w="4632" w:type="dxa"/>
          </w:tcPr>
          <w:p w14:paraId="01A8C13A" w14:textId="77777777" w:rsidR="0032496A" w:rsidRDefault="0032496A" w:rsidP="0032496A">
            <w:pPr>
              <w:pStyle w:val="aff1"/>
            </w:pPr>
            <w:r>
              <w:t>Процесс анализа сегментированного изображения</w:t>
            </w:r>
          </w:p>
        </w:tc>
      </w:tr>
      <w:tr w:rsidR="0032496A" w14:paraId="75919EE0" w14:textId="77777777" w:rsidTr="0032496A">
        <w:tc>
          <w:tcPr>
            <w:tcW w:w="1690" w:type="dxa"/>
          </w:tcPr>
          <w:p w14:paraId="7F2C4704" w14:textId="77777777" w:rsidR="0032496A" w:rsidRDefault="0032496A" w:rsidP="0032496A">
            <w:pPr>
              <w:pStyle w:val="aff1"/>
              <w:jc w:val="center"/>
            </w:pPr>
            <w:r>
              <w:t>А42</w:t>
            </w:r>
          </w:p>
        </w:tc>
        <w:tc>
          <w:tcPr>
            <w:tcW w:w="3284" w:type="dxa"/>
          </w:tcPr>
          <w:p w14:paraId="60AD5C30" w14:textId="77777777" w:rsidR="0032496A" w:rsidRDefault="0032496A" w:rsidP="0032496A">
            <w:pPr>
              <w:pStyle w:val="aff1"/>
            </w:pPr>
            <w:r>
              <w:t>Изучить прогноз</w:t>
            </w:r>
          </w:p>
        </w:tc>
        <w:tc>
          <w:tcPr>
            <w:tcW w:w="4632" w:type="dxa"/>
          </w:tcPr>
          <w:p w14:paraId="75B68177" w14:textId="77777777" w:rsidR="0032496A" w:rsidRDefault="0032496A" w:rsidP="0032496A">
            <w:pPr>
              <w:pStyle w:val="aff1"/>
            </w:pPr>
            <w:r>
              <w:t>Процесс анализа прогноза</w:t>
            </w:r>
          </w:p>
        </w:tc>
      </w:tr>
      <w:tr w:rsidR="0032496A" w14:paraId="5B57FB2D" w14:textId="77777777" w:rsidTr="0032496A">
        <w:tc>
          <w:tcPr>
            <w:tcW w:w="1690" w:type="dxa"/>
          </w:tcPr>
          <w:p w14:paraId="6E88DFE6" w14:textId="77777777" w:rsidR="0032496A" w:rsidRDefault="0032496A" w:rsidP="0032496A">
            <w:pPr>
              <w:pStyle w:val="aff1"/>
              <w:jc w:val="center"/>
            </w:pPr>
            <w:r>
              <w:t>А43</w:t>
            </w:r>
          </w:p>
        </w:tc>
        <w:tc>
          <w:tcPr>
            <w:tcW w:w="3284" w:type="dxa"/>
          </w:tcPr>
          <w:p w14:paraId="14026362" w14:textId="77777777" w:rsidR="0032496A" w:rsidRDefault="0032496A" w:rsidP="0032496A">
            <w:pPr>
              <w:pStyle w:val="aff1"/>
            </w:pPr>
            <w:r>
              <w:t>Сформировать вердикт</w:t>
            </w:r>
          </w:p>
        </w:tc>
        <w:tc>
          <w:tcPr>
            <w:tcW w:w="4632" w:type="dxa"/>
          </w:tcPr>
          <w:p w14:paraId="3AAB5E93" w14:textId="77777777" w:rsidR="0032496A" w:rsidRDefault="0032496A" w:rsidP="0032496A">
            <w:pPr>
              <w:pStyle w:val="aff1"/>
            </w:pPr>
            <w:r>
              <w:t>Процесс общего анализа с изучением исходного изображения и получения окончательного вердикта</w:t>
            </w:r>
          </w:p>
        </w:tc>
      </w:tr>
    </w:tbl>
    <w:p w14:paraId="480BA715" w14:textId="77777777" w:rsidR="00D533B1" w:rsidRPr="00D533B1" w:rsidRDefault="00D533B1" w:rsidP="00D533B1"/>
    <w:p w14:paraId="76203703" w14:textId="6532934B" w:rsidR="003C3AFD" w:rsidRDefault="003C3AFD" w:rsidP="003C3AFD">
      <w:pPr>
        <w:pStyle w:val="2"/>
      </w:pPr>
      <w:bookmarkStart w:id="51" w:name="_Toc155114228"/>
      <w:r>
        <w:t>Описание интерфейсных дуг</w:t>
      </w:r>
      <w:bookmarkEnd w:id="51"/>
    </w:p>
    <w:p w14:paraId="45ACB4C2" w14:textId="2DB44267" w:rsidR="003C3AFD" w:rsidRDefault="003C3AFD" w:rsidP="00D533B1">
      <w:pPr>
        <w:pStyle w:val="-1"/>
      </w:pPr>
      <w:r>
        <w:t>Таблица 13 – Описание интерфейсных дуг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16"/>
        <w:gridCol w:w="6754"/>
      </w:tblGrid>
      <w:tr w:rsidR="003C3AFD" w14:paraId="464EC049" w14:textId="77777777" w:rsidTr="003C3AFD">
        <w:tc>
          <w:tcPr>
            <w:tcW w:w="2816" w:type="dxa"/>
          </w:tcPr>
          <w:p w14:paraId="5BECA956" w14:textId="2B2D92A2" w:rsidR="003C3AFD" w:rsidRPr="003C3AFD" w:rsidRDefault="003C3AFD" w:rsidP="003C3AFD">
            <w:pPr>
              <w:pStyle w:val="aff1"/>
              <w:jc w:val="center"/>
              <w:rPr>
                <w:b/>
                <w:bCs/>
              </w:rPr>
            </w:pPr>
            <w:r w:rsidRPr="003C3AFD">
              <w:rPr>
                <w:b/>
                <w:bCs/>
              </w:rPr>
              <w:t>Название дуги</w:t>
            </w:r>
          </w:p>
        </w:tc>
        <w:tc>
          <w:tcPr>
            <w:tcW w:w="6754" w:type="dxa"/>
          </w:tcPr>
          <w:p w14:paraId="21293E7B" w14:textId="63C252A8" w:rsidR="003C3AFD" w:rsidRPr="003C3AFD" w:rsidRDefault="003C3AFD" w:rsidP="003C3AFD">
            <w:pPr>
              <w:pStyle w:val="aff1"/>
              <w:jc w:val="center"/>
              <w:rPr>
                <w:b/>
                <w:bCs/>
              </w:rPr>
            </w:pPr>
            <w:r w:rsidRPr="003C3AFD">
              <w:rPr>
                <w:b/>
                <w:bCs/>
              </w:rPr>
              <w:t>Описание</w:t>
            </w:r>
          </w:p>
        </w:tc>
      </w:tr>
      <w:tr w:rsidR="003C3AFD" w14:paraId="54DE6DB1" w14:textId="77777777" w:rsidTr="003C3AFD">
        <w:tc>
          <w:tcPr>
            <w:tcW w:w="2816" w:type="dxa"/>
          </w:tcPr>
          <w:p w14:paraId="563394EC" w14:textId="4B1EF15B" w:rsidR="003C3AFD" w:rsidRDefault="003C3AFD" w:rsidP="003C3AFD">
            <w:pPr>
              <w:pStyle w:val="aff1"/>
            </w:pPr>
            <w:r>
              <w:t>Спецификация</w:t>
            </w:r>
          </w:p>
        </w:tc>
        <w:tc>
          <w:tcPr>
            <w:tcW w:w="6754" w:type="dxa"/>
          </w:tcPr>
          <w:p w14:paraId="13E50ADD" w14:textId="6B8FE8C2" w:rsidR="003C3AFD" w:rsidRDefault="003026F7" w:rsidP="003C3AFD">
            <w:pPr>
              <w:pStyle w:val="aff1"/>
            </w:pPr>
            <w:r w:rsidRPr="00375C09">
              <w:t>Спецификация, в которой описан формат взаимодействия с системой</w:t>
            </w:r>
            <w:r>
              <w:t>, основные правила её работы.</w:t>
            </w:r>
          </w:p>
        </w:tc>
      </w:tr>
      <w:tr w:rsidR="005F74F5" w14:paraId="3030DD2C" w14:textId="77777777" w:rsidTr="003C3AFD">
        <w:tc>
          <w:tcPr>
            <w:tcW w:w="2816" w:type="dxa"/>
          </w:tcPr>
          <w:p w14:paraId="7A0CD3FA" w14:textId="6580BAC4" w:rsidR="005F74F5" w:rsidRDefault="005F74F5" w:rsidP="003C3AFD">
            <w:pPr>
              <w:pStyle w:val="aff1"/>
            </w:pPr>
            <w:r>
              <w:t>Пациент</w:t>
            </w:r>
          </w:p>
        </w:tc>
        <w:tc>
          <w:tcPr>
            <w:tcW w:w="6754" w:type="dxa"/>
          </w:tcPr>
          <w:p w14:paraId="592D0BF7" w14:textId="37BD076E" w:rsidR="005F74F5" w:rsidRPr="00375C09" w:rsidRDefault="005F74F5" w:rsidP="003C3AFD">
            <w:pPr>
              <w:pStyle w:val="aff1"/>
            </w:pPr>
            <w:r>
              <w:t xml:space="preserve">Человек, проходящий обследование,  </w:t>
            </w:r>
          </w:p>
        </w:tc>
      </w:tr>
      <w:tr w:rsidR="003C3AFD" w14:paraId="4B8975FC" w14:textId="77777777" w:rsidTr="003C3AFD">
        <w:tc>
          <w:tcPr>
            <w:tcW w:w="2816" w:type="dxa"/>
          </w:tcPr>
          <w:p w14:paraId="7422FBFC" w14:textId="1DDD7554" w:rsidR="003C3AFD" w:rsidRDefault="003C3AFD" w:rsidP="003C3AFD">
            <w:pPr>
              <w:pStyle w:val="aff1"/>
            </w:pPr>
            <w:r>
              <w:t>Изображение</w:t>
            </w:r>
          </w:p>
        </w:tc>
        <w:tc>
          <w:tcPr>
            <w:tcW w:w="6754" w:type="dxa"/>
          </w:tcPr>
          <w:p w14:paraId="7D29E6D5" w14:textId="24539350" w:rsidR="003C3AFD" w:rsidRPr="00A1537E" w:rsidRDefault="003026F7" w:rsidP="003C3AFD">
            <w:pPr>
              <w:pStyle w:val="aff1"/>
            </w:pPr>
            <w:r w:rsidRPr="00375C09">
              <w:t>Входно</w:t>
            </w:r>
            <w:r>
              <w:t>е изображение, полученное с МРТ.</w:t>
            </w:r>
          </w:p>
        </w:tc>
      </w:tr>
      <w:tr w:rsidR="003C3AFD" w14:paraId="389F63D2" w14:textId="77777777" w:rsidTr="003C3AFD">
        <w:tc>
          <w:tcPr>
            <w:tcW w:w="2816" w:type="dxa"/>
          </w:tcPr>
          <w:p w14:paraId="73802115" w14:textId="207E66A7" w:rsidR="003C3AFD" w:rsidRDefault="003C3AFD" w:rsidP="003C3AFD">
            <w:pPr>
              <w:pStyle w:val="aff1"/>
            </w:pPr>
            <w:r>
              <w:t>Графический интерфейс</w:t>
            </w:r>
          </w:p>
        </w:tc>
        <w:tc>
          <w:tcPr>
            <w:tcW w:w="6754" w:type="dxa"/>
          </w:tcPr>
          <w:p w14:paraId="158208FC" w14:textId="5CA05544" w:rsidR="003C3AFD" w:rsidRDefault="0016748B" w:rsidP="003C3AFD">
            <w:pPr>
              <w:pStyle w:val="aff1"/>
            </w:pPr>
            <w:r>
              <w:t>Оболочка программы</w:t>
            </w:r>
            <w:r w:rsidRPr="00375C09">
              <w:t xml:space="preserve"> для взаимодействия </w:t>
            </w:r>
            <w:r>
              <w:t>врача</w:t>
            </w:r>
            <w:r w:rsidRPr="00375C09">
              <w:t xml:space="preserve"> и системы</w:t>
            </w:r>
            <w:r>
              <w:t>.</w:t>
            </w:r>
          </w:p>
        </w:tc>
      </w:tr>
      <w:tr w:rsidR="003C3AFD" w14:paraId="608CD3B1" w14:textId="77777777" w:rsidTr="003C3AFD">
        <w:tc>
          <w:tcPr>
            <w:tcW w:w="2816" w:type="dxa"/>
          </w:tcPr>
          <w:p w14:paraId="55C53293" w14:textId="116842A7" w:rsidR="003C3AFD" w:rsidRDefault="003C3AFD" w:rsidP="003C3AFD">
            <w:pPr>
              <w:pStyle w:val="aff1"/>
            </w:pPr>
            <w:r>
              <w:t>Врач</w:t>
            </w:r>
          </w:p>
        </w:tc>
        <w:tc>
          <w:tcPr>
            <w:tcW w:w="6754" w:type="dxa"/>
          </w:tcPr>
          <w:p w14:paraId="09320F97" w14:textId="3AAB0DF6" w:rsidR="003C3AFD" w:rsidRDefault="0016748B" w:rsidP="003C3AFD">
            <w:pPr>
              <w:pStyle w:val="aff1"/>
            </w:pPr>
            <w:r>
              <w:t>Человек, осуществляющий анализ полученной информации, вносящий комментарии и выносящий вердикт.</w:t>
            </w:r>
          </w:p>
        </w:tc>
      </w:tr>
      <w:tr w:rsidR="0016748B" w14:paraId="1BE639B8" w14:textId="77777777" w:rsidTr="00780BCD">
        <w:tc>
          <w:tcPr>
            <w:tcW w:w="2816" w:type="dxa"/>
          </w:tcPr>
          <w:p w14:paraId="15A22437" w14:textId="5D9A60AF" w:rsidR="0016748B" w:rsidRDefault="0016748B" w:rsidP="0016748B">
            <w:pPr>
              <w:pStyle w:val="aff1"/>
            </w:pPr>
            <w:r>
              <w:t>Система</w:t>
            </w:r>
          </w:p>
        </w:tc>
        <w:tc>
          <w:tcPr>
            <w:tcW w:w="6754" w:type="dxa"/>
            <w:vAlign w:val="center"/>
          </w:tcPr>
          <w:p w14:paraId="08540F93" w14:textId="71DE6F28" w:rsidR="0016748B" w:rsidRDefault="0016748B" w:rsidP="0016748B">
            <w:pPr>
              <w:pStyle w:val="aff1"/>
            </w:pPr>
            <w:r>
              <w:t>Система</w:t>
            </w:r>
            <w:r w:rsidRPr="00375C09">
              <w:t>, осуществляющая внутренние взаимодействия</w:t>
            </w:r>
            <w:r>
              <w:t>, хранит в себе параметры работы и модели для сегментирования и прогноза.</w:t>
            </w:r>
          </w:p>
        </w:tc>
      </w:tr>
      <w:tr w:rsidR="0016748B" w14:paraId="1B106909" w14:textId="77777777" w:rsidTr="00EA36C2">
        <w:tc>
          <w:tcPr>
            <w:tcW w:w="2816" w:type="dxa"/>
          </w:tcPr>
          <w:p w14:paraId="6A410DF9" w14:textId="50020684" w:rsidR="0016748B" w:rsidRDefault="0016748B" w:rsidP="0016748B">
            <w:pPr>
              <w:pStyle w:val="aff1"/>
            </w:pPr>
            <w:r>
              <w:t>Вердикт</w:t>
            </w:r>
          </w:p>
        </w:tc>
        <w:tc>
          <w:tcPr>
            <w:tcW w:w="6754" w:type="dxa"/>
            <w:vAlign w:val="center"/>
          </w:tcPr>
          <w:p w14:paraId="5CC20A42" w14:textId="0091C9A7" w:rsidR="0016748B" w:rsidRDefault="0016748B" w:rsidP="0016748B">
            <w:pPr>
              <w:pStyle w:val="aff1"/>
            </w:pPr>
            <w:r w:rsidRPr="00375C09">
              <w:t xml:space="preserve">Сформированный ответ, </w:t>
            </w:r>
            <w:r>
              <w:t>состоящий из вердикта врача, прогноза и изображения.</w:t>
            </w:r>
          </w:p>
        </w:tc>
      </w:tr>
    </w:tbl>
    <w:p w14:paraId="57BDC2F7" w14:textId="5DD08EB2" w:rsidR="003C3AFD" w:rsidRDefault="00D533B1" w:rsidP="00D533B1">
      <w:pPr>
        <w:pStyle w:val="-1"/>
      </w:pPr>
      <w:r>
        <w:t>Продолжение таблицы 13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16"/>
        <w:gridCol w:w="6754"/>
      </w:tblGrid>
      <w:tr w:rsidR="0032496A" w14:paraId="7AF2991E" w14:textId="77777777" w:rsidTr="00812EFD">
        <w:tc>
          <w:tcPr>
            <w:tcW w:w="2816" w:type="dxa"/>
          </w:tcPr>
          <w:p w14:paraId="571CDE3A" w14:textId="2AF5B72F" w:rsidR="0032496A" w:rsidRDefault="0032496A" w:rsidP="0032496A">
            <w:pPr>
              <w:pStyle w:val="aff1"/>
            </w:pPr>
            <w:r>
              <w:t>Сегментированное изображение с геометрическими (геом.) параметрами</w:t>
            </w:r>
          </w:p>
        </w:tc>
        <w:tc>
          <w:tcPr>
            <w:tcW w:w="6754" w:type="dxa"/>
          </w:tcPr>
          <w:p w14:paraId="0986297F" w14:textId="2F814DC8" w:rsidR="0032496A" w:rsidRDefault="0032496A" w:rsidP="0032496A">
            <w:pPr>
              <w:pStyle w:val="aff1"/>
            </w:pPr>
            <w:r>
              <w:t>Сегментированное изображение с его подсчитанными геометрическими параметрами.</w:t>
            </w:r>
          </w:p>
        </w:tc>
      </w:tr>
      <w:tr w:rsidR="0032496A" w14:paraId="59E1E52E" w14:textId="77777777" w:rsidTr="00812EFD">
        <w:tc>
          <w:tcPr>
            <w:tcW w:w="2816" w:type="dxa"/>
          </w:tcPr>
          <w:p w14:paraId="19F009FF" w14:textId="0E91C4FB" w:rsidR="0032496A" w:rsidRDefault="0032496A" w:rsidP="0032496A">
            <w:pPr>
              <w:pStyle w:val="aff1"/>
            </w:pPr>
            <w:r>
              <w:t>Прогноз</w:t>
            </w:r>
          </w:p>
        </w:tc>
        <w:tc>
          <w:tcPr>
            <w:tcW w:w="6754" w:type="dxa"/>
          </w:tcPr>
          <w:p w14:paraId="28BC464E" w14:textId="093E8410" w:rsidR="0032496A" w:rsidRDefault="0032496A" w:rsidP="0032496A">
            <w:pPr>
              <w:pStyle w:val="aff1"/>
            </w:pPr>
            <w:r>
              <w:t>Сформированный прогноз, который утвердил врач.</w:t>
            </w:r>
          </w:p>
        </w:tc>
      </w:tr>
      <w:tr w:rsidR="0032496A" w14:paraId="2506C6C3" w14:textId="77777777" w:rsidTr="00812EFD">
        <w:tc>
          <w:tcPr>
            <w:tcW w:w="2816" w:type="dxa"/>
          </w:tcPr>
          <w:p w14:paraId="127DD5B2" w14:textId="3E5D1A1A" w:rsidR="0032496A" w:rsidRDefault="0032496A" w:rsidP="0032496A">
            <w:pPr>
              <w:pStyle w:val="aff1"/>
            </w:pPr>
            <w:r>
              <w:t>Сегментированное изображение</w:t>
            </w:r>
          </w:p>
        </w:tc>
        <w:tc>
          <w:tcPr>
            <w:tcW w:w="6754" w:type="dxa"/>
          </w:tcPr>
          <w:p w14:paraId="007BB621" w14:textId="14BF2B71" w:rsidR="0032496A" w:rsidRDefault="0032496A" w:rsidP="0032496A">
            <w:pPr>
              <w:pStyle w:val="aff1"/>
            </w:pPr>
            <w:r>
              <w:t>Сегментированное изображение без подсчитанных геометрических параметров.</w:t>
            </w:r>
          </w:p>
        </w:tc>
      </w:tr>
      <w:tr w:rsidR="0032496A" w14:paraId="117F44AE" w14:textId="77777777" w:rsidTr="00812EFD">
        <w:tc>
          <w:tcPr>
            <w:tcW w:w="2816" w:type="dxa"/>
          </w:tcPr>
          <w:p w14:paraId="439AFBB0" w14:textId="04F25948" w:rsidR="0032496A" w:rsidRDefault="0032496A" w:rsidP="0032496A">
            <w:pPr>
              <w:pStyle w:val="aff1"/>
            </w:pPr>
            <w:r>
              <w:t>Геометрические параметры</w:t>
            </w:r>
          </w:p>
        </w:tc>
        <w:tc>
          <w:tcPr>
            <w:tcW w:w="6754" w:type="dxa"/>
          </w:tcPr>
          <w:p w14:paraId="2BB673A5" w14:textId="6057E0B8" w:rsidR="0032496A" w:rsidRDefault="0032496A" w:rsidP="0032496A">
            <w:pPr>
              <w:pStyle w:val="aff1"/>
            </w:pPr>
            <w:r>
              <w:t>Параметры геометрии, которые подсчитываются в сегментированном изображении.</w:t>
            </w:r>
          </w:p>
        </w:tc>
      </w:tr>
      <w:tr w:rsidR="0032496A" w14:paraId="244A701E" w14:textId="77777777" w:rsidTr="00812EFD">
        <w:tc>
          <w:tcPr>
            <w:tcW w:w="2816" w:type="dxa"/>
          </w:tcPr>
          <w:p w14:paraId="3E027222" w14:textId="2654CA36" w:rsidR="0032496A" w:rsidRDefault="0032496A" w:rsidP="0032496A">
            <w:pPr>
              <w:pStyle w:val="aff1"/>
            </w:pPr>
            <w:r>
              <w:t>Нормализованные данные</w:t>
            </w:r>
          </w:p>
        </w:tc>
        <w:tc>
          <w:tcPr>
            <w:tcW w:w="6754" w:type="dxa"/>
          </w:tcPr>
          <w:p w14:paraId="7EE14CC0" w14:textId="1DDE4B84" w:rsidR="0032496A" w:rsidRDefault="0032496A" w:rsidP="0032496A">
            <w:pPr>
              <w:pStyle w:val="aff1"/>
            </w:pPr>
            <w:r>
              <w:t>Данные, подвергнутые нормализации, для эффективного формирования прогноза моделью.</w:t>
            </w:r>
          </w:p>
        </w:tc>
      </w:tr>
      <w:tr w:rsidR="0032496A" w14:paraId="579E3B26" w14:textId="77777777" w:rsidTr="00812EFD">
        <w:tc>
          <w:tcPr>
            <w:tcW w:w="2816" w:type="dxa"/>
          </w:tcPr>
          <w:p w14:paraId="0717BE08" w14:textId="77777777" w:rsidR="0032496A" w:rsidRDefault="0032496A" w:rsidP="0032496A">
            <w:pPr>
              <w:pStyle w:val="aff1"/>
            </w:pPr>
            <w:r>
              <w:t>Предварительный прогноз</w:t>
            </w:r>
          </w:p>
        </w:tc>
        <w:tc>
          <w:tcPr>
            <w:tcW w:w="6754" w:type="dxa"/>
          </w:tcPr>
          <w:p w14:paraId="34E1DB13" w14:textId="77777777" w:rsidR="0032496A" w:rsidRDefault="0032496A" w:rsidP="0032496A">
            <w:pPr>
              <w:pStyle w:val="aff1"/>
            </w:pPr>
            <w:r>
              <w:t>Прогноз, составленный моделью, но не утверждённый врачом.</w:t>
            </w:r>
          </w:p>
        </w:tc>
      </w:tr>
      <w:tr w:rsidR="0032496A" w14:paraId="24FF628B" w14:textId="77777777" w:rsidTr="00812EFD">
        <w:tc>
          <w:tcPr>
            <w:tcW w:w="2816" w:type="dxa"/>
          </w:tcPr>
          <w:p w14:paraId="6C4FF313" w14:textId="77777777" w:rsidR="0032496A" w:rsidRDefault="0032496A" w:rsidP="0032496A">
            <w:pPr>
              <w:pStyle w:val="aff1"/>
            </w:pPr>
            <w:r>
              <w:t>Решение по сегментированному изображению</w:t>
            </w:r>
          </w:p>
        </w:tc>
        <w:tc>
          <w:tcPr>
            <w:tcW w:w="6754" w:type="dxa"/>
          </w:tcPr>
          <w:p w14:paraId="522D0AAD" w14:textId="77777777" w:rsidR="0032496A" w:rsidRDefault="0032496A" w:rsidP="0032496A">
            <w:pPr>
              <w:pStyle w:val="aff1"/>
            </w:pPr>
            <w:r>
              <w:t>Решение, которое принимает врач, анализирую сегментированное изображение с его геометрическими параметрами</w:t>
            </w:r>
          </w:p>
        </w:tc>
      </w:tr>
      <w:tr w:rsidR="0032496A" w14:paraId="1392167D" w14:textId="77777777" w:rsidTr="00812EFD">
        <w:tc>
          <w:tcPr>
            <w:tcW w:w="2816" w:type="dxa"/>
          </w:tcPr>
          <w:p w14:paraId="74744436" w14:textId="77777777" w:rsidR="0032496A" w:rsidRDefault="0032496A" w:rsidP="0032496A">
            <w:pPr>
              <w:pStyle w:val="aff1"/>
            </w:pPr>
            <w:r>
              <w:t>Решение по прогнозу</w:t>
            </w:r>
          </w:p>
        </w:tc>
        <w:tc>
          <w:tcPr>
            <w:tcW w:w="6754" w:type="dxa"/>
          </w:tcPr>
          <w:p w14:paraId="2B69C407" w14:textId="77777777" w:rsidR="0032496A" w:rsidRDefault="0032496A" w:rsidP="0032496A">
            <w:pPr>
              <w:pStyle w:val="aff1"/>
            </w:pPr>
            <w:r>
              <w:t>Решение врача, основанное на полученном прогнозе</w:t>
            </w:r>
          </w:p>
        </w:tc>
      </w:tr>
      <w:tr w:rsidR="0032496A" w14:paraId="07EA04F9" w14:textId="77777777" w:rsidTr="00812EFD">
        <w:tc>
          <w:tcPr>
            <w:tcW w:w="2816" w:type="dxa"/>
          </w:tcPr>
          <w:p w14:paraId="667579FF" w14:textId="77777777" w:rsidR="0032496A" w:rsidRDefault="0032496A" w:rsidP="0032496A">
            <w:pPr>
              <w:pStyle w:val="aff1"/>
            </w:pPr>
            <w:proofErr w:type="spellStart"/>
            <w:r>
              <w:t>Предобработанное</w:t>
            </w:r>
            <w:proofErr w:type="spellEnd"/>
            <w:r>
              <w:t xml:space="preserve"> изображение</w:t>
            </w:r>
          </w:p>
        </w:tc>
        <w:tc>
          <w:tcPr>
            <w:tcW w:w="6754" w:type="dxa"/>
          </w:tcPr>
          <w:p w14:paraId="43D61B81" w14:textId="77777777" w:rsidR="0032496A" w:rsidRDefault="0032496A" w:rsidP="0032496A">
            <w:pPr>
              <w:pStyle w:val="aff1"/>
            </w:pPr>
            <w:r>
              <w:t xml:space="preserve">Изображение, полученное посредством улучшения его качества. </w:t>
            </w:r>
          </w:p>
        </w:tc>
      </w:tr>
      <w:tr w:rsidR="0032496A" w14:paraId="173A33C9" w14:textId="77777777" w:rsidTr="00812EFD">
        <w:tc>
          <w:tcPr>
            <w:tcW w:w="2816" w:type="dxa"/>
          </w:tcPr>
          <w:p w14:paraId="37CD8785" w14:textId="77777777" w:rsidR="0032496A" w:rsidRDefault="0032496A" w:rsidP="0032496A">
            <w:pPr>
              <w:pStyle w:val="aff1"/>
            </w:pPr>
            <w:r>
              <w:t>Предварительно сегментированное изображение</w:t>
            </w:r>
          </w:p>
        </w:tc>
        <w:tc>
          <w:tcPr>
            <w:tcW w:w="6754" w:type="dxa"/>
          </w:tcPr>
          <w:p w14:paraId="62D4C298" w14:textId="77777777" w:rsidR="0032496A" w:rsidRDefault="0032496A" w:rsidP="0032496A">
            <w:pPr>
              <w:pStyle w:val="aff1"/>
            </w:pPr>
            <w:r>
              <w:t>Сегментированное изображение, которое ещё не прошло проверку врачом.</w:t>
            </w:r>
          </w:p>
        </w:tc>
      </w:tr>
      <w:tr w:rsidR="0032496A" w14:paraId="712FDDCE" w14:textId="77777777" w:rsidTr="00812EFD">
        <w:tc>
          <w:tcPr>
            <w:tcW w:w="2816" w:type="dxa"/>
          </w:tcPr>
          <w:p w14:paraId="2EE17572" w14:textId="77777777" w:rsidR="0032496A" w:rsidRDefault="0032496A" w:rsidP="0032496A">
            <w:pPr>
              <w:pStyle w:val="aff1"/>
            </w:pPr>
            <w:r>
              <w:t>Ответ модели</w:t>
            </w:r>
          </w:p>
        </w:tc>
        <w:tc>
          <w:tcPr>
            <w:tcW w:w="6754" w:type="dxa"/>
          </w:tcPr>
          <w:p w14:paraId="1A635E93" w14:textId="77777777" w:rsidR="0032496A" w:rsidRDefault="0032496A" w:rsidP="0032496A">
            <w:pPr>
              <w:pStyle w:val="aff1"/>
            </w:pPr>
            <w:r>
              <w:t>Ответ модели, который не прошёл интерпретацию. Формат ответа не пригоден для анализа, без его интерпретации.</w:t>
            </w:r>
          </w:p>
        </w:tc>
      </w:tr>
      <w:tr w:rsidR="0032496A" w14:paraId="52096F8D" w14:textId="77777777" w:rsidTr="00812EFD">
        <w:tc>
          <w:tcPr>
            <w:tcW w:w="2816" w:type="dxa"/>
          </w:tcPr>
          <w:p w14:paraId="545D0EB6" w14:textId="77777777" w:rsidR="0032496A" w:rsidRDefault="0032496A" w:rsidP="0032496A">
            <w:pPr>
              <w:pStyle w:val="aff1"/>
            </w:pPr>
            <w:r>
              <w:t>Интерпретированный ответ</w:t>
            </w:r>
          </w:p>
        </w:tc>
        <w:tc>
          <w:tcPr>
            <w:tcW w:w="6754" w:type="dxa"/>
          </w:tcPr>
          <w:p w14:paraId="110A4518" w14:textId="77777777" w:rsidR="0032496A" w:rsidRDefault="0032496A" w:rsidP="0032496A">
            <w:pPr>
              <w:pStyle w:val="aff1"/>
            </w:pPr>
            <w:r>
              <w:t>Ответ, который прошёл интерпретацию. Стал пригодным для последующего анализа, но не пригоден для изучения врачом.</w:t>
            </w:r>
          </w:p>
        </w:tc>
      </w:tr>
    </w:tbl>
    <w:p w14:paraId="299D000D" w14:textId="77777777" w:rsidR="00D533B1" w:rsidRPr="00D533B1" w:rsidRDefault="00D533B1" w:rsidP="00D533B1"/>
    <w:p w14:paraId="55D4DF1E" w14:textId="0694AAEA" w:rsidR="004854DC" w:rsidRDefault="004854DC" w:rsidP="004854DC">
      <w:pPr>
        <w:pStyle w:val="2"/>
      </w:pPr>
      <w:bookmarkStart w:id="52" w:name="_Toc155114229"/>
      <w:r>
        <w:t>Таблица связностей</w:t>
      </w:r>
      <w:bookmarkEnd w:id="52"/>
    </w:p>
    <w:p w14:paraId="6FD53E8C" w14:textId="69865A6D" w:rsidR="004854DC" w:rsidRDefault="004854DC" w:rsidP="001A2B70">
      <w:pPr>
        <w:pStyle w:val="1-"/>
      </w:pPr>
      <w:r>
        <w:t>Таблица 14 является таблицей связностей.</w:t>
      </w:r>
      <w:r w:rsidR="001A2B70">
        <w:t xml:space="preserve"> В ячейках указаны виды связностей работ. «Р» </w:t>
      </w:r>
      <w:r w:rsidR="00EB4FDF">
        <w:t>– родительская</w:t>
      </w:r>
      <w:r w:rsidR="001A2B70">
        <w:t>, «Д» – дочерн</w:t>
      </w:r>
      <w:r w:rsidR="00EB4FDF">
        <w:t>яя</w:t>
      </w:r>
      <w:r w:rsidR="001A2B70">
        <w:t>, «</w:t>
      </w:r>
      <w:r w:rsidR="00EB4FDF">
        <w:t>П</w:t>
      </w:r>
      <w:r w:rsidR="001A2B70">
        <w:t>» –</w:t>
      </w:r>
      <w:r w:rsidR="00EB4FDF">
        <w:t xml:space="preserve"> последовательная</w:t>
      </w:r>
      <w:r w:rsidR="001A2B70">
        <w:t>, «Ф» – функциональн</w:t>
      </w:r>
      <w:r w:rsidR="00763707">
        <w:t>ая</w:t>
      </w:r>
      <w:r w:rsidR="00F2402A">
        <w:t>,</w:t>
      </w:r>
      <w:r w:rsidR="00F2402A" w:rsidRPr="00F2402A">
        <w:t xml:space="preserve"> </w:t>
      </w:r>
      <w:r w:rsidR="00F2402A">
        <w:t>«В» – временная</w:t>
      </w:r>
      <w:r w:rsidR="001A2B70">
        <w:t>. Блоки расположены в порядке вложенности.</w:t>
      </w:r>
      <w:r w:rsidR="001A2B70">
        <w:cr/>
      </w:r>
    </w:p>
    <w:p w14:paraId="3F8065DE" w14:textId="77777777" w:rsidR="004854DC" w:rsidRDefault="004854DC">
      <w:pPr>
        <w:rPr>
          <w:rFonts w:eastAsiaTheme="minorEastAsia"/>
          <w:sz w:val="28"/>
          <w:szCs w:val="28"/>
        </w:rPr>
      </w:pPr>
      <w:r>
        <w:br w:type="page"/>
      </w:r>
    </w:p>
    <w:p w14:paraId="6BEAF1FC" w14:textId="77777777" w:rsidR="004854DC" w:rsidRDefault="004854DC" w:rsidP="004854DC">
      <w:pPr>
        <w:pStyle w:val="1-"/>
        <w:ind w:firstLine="0"/>
        <w:sectPr w:rsidR="004854DC" w:rsidSect="00C63E10">
          <w:footerReference w:type="default" r:id="rId18"/>
          <w:footerReference w:type="first" r:id="rId1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4BBA4B4F" w14:textId="01785AF3" w:rsidR="004854DC" w:rsidRDefault="004854DC" w:rsidP="00D533B1">
      <w:pPr>
        <w:pStyle w:val="-1"/>
      </w:pPr>
      <w:r>
        <w:t>Таблица 14 – Таблица связностей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928"/>
        <w:gridCol w:w="692"/>
        <w:gridCol w:w="693"/>
        <w:gridCol w:w="693"/>
        <w:gridCol w:w="693"/>
        <w:gridCol w:w="693"/>
        <w:gridCol w:w="693"/>
        <w:gridCol w:w="693"/>
        <w:gridCol w:w="693"/>
        <w:gridCol w:w="693"/>
        <w:gridCol w:w="693"/>
        <w:gridCol w:w="692"/>
        <w:gridCol w:w="693"/>
        <w:gridCol w:w="693"/>
        <w:gridCol w:w="693"/>
        <w:gridCol w:w="693"/>
        <w:gridCol w:w="693"/>
        <w:gridCol w:w="693"/>
        <w:gridCol w:w="693"/>
        <w:gridCol w:w="693"/>
        <w:gridCol w:w="693"/>
      </w:tblGrid>
      <w:tr w:rsidR="008A02B8" w14:paraId="6277A410" w14:textId="77777777" w:rsidTr="008A02B8">
        <w:tc>
          <w:tcPr>
            <w:tcW w:w="928" w:type="dxa"/>
            <w:vAlign w:val="center"/>
          </w:tcPr>
          <w:p w14:paraId="2F82DD38" w14:textId="1DD45535" w:rsidR="008A02B8" w:rsidRP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Блоки</w:t>
            </w:r>
          </w:p>
        </w:tc>
        <w:tc>
          <w:tcPr>
            <w:tcW w:w="692" w:type="dxa"/>
            <w:vAlign w:val="center"/>
          </w:tcPr>
          <w:p w14:paraId="5430555F" w14:textId="77777777" w:rsid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4A6D8263" w14:textId="0EBF190A" w:rsidR="008A02B8" w:rsidRP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0</w:t>
            </w:r>
          </w:p>
        </w:tc>
        <w:tc>
          <w:tcPr>
            <w:tcW w:w="693" w:type="dxa"/>
            <w:vAlign w:val="center"/>
          </w:tcPr>
          <w:p w14:paraId="2C8D0D82" w14:textId="77777777" w:rsid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2F9BDF38" w14:textId="5D47F4F4" w:rsidR="008A02B8" w:rsidRP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1</w:t>
            </w:r>
          </w:p>
        </w:tc>
        <w:tc>
          <w:tcPr>
            <w:tcW w:w="693" w:type="dxa"/>
            <w:vAlign w:val="center"/>
          </w:tcPr>
          <w:p w14:paraId="0F7759DF" w14:textId="77777777" w:rsid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662FF005" w14:textId="57584657" w:rsidR="008A02B8" w:rsidRPr="008A02B8" w:rsidRDefault="000D6C7E" w:rsidP="008A02B8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93" w:type="dxa"/>
            <w:vAlign w:val="center"/>
          </w:tcPr>
          <w:p w14:paraId="7F05AE51" w14:textId="77777777" w:rsid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5817EAC6" w14:textId="496483D9" w:rsidR="008A02B8" w:rsidRPr="008A02B8" w:rsidRDefault="000D6C7E" w:rsidP="008A02B8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8A02B8" w:rsidRPr="008A02B8">
              <w:rPr>
                <w:sz w:val="24"/>
                <w:szCs w:val="24"/>
              </w:rPr>
              <w:t>1</w:t>
            </w:r>
          </w:p>
        </w:tc>
        <w:tc>
          <w:tcPr>
            <w:tcW w:w="693" w:type="dxa"/>
            <w:vAlign w:val="center"/>
          </w:tcPr>
          <w:p w14:paraId="30B53196" w14:textId="77777777" w:rsid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28968A8B" w14:textId="47C49E54" w:rsidR="008A02B8" w:rsidRPr="008A02B8" w:rsidRDefault="000D6C7E" w:rsidP="008A02B8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8A02B8" w:rsidRPr="008A02B8">
              <w:rPr>
                <w:sz w:val="24"/>
                <w:szCs w:val="24"/>
              </w:rPr>
              <w:t>11</w:t>
            </w:r>
          </w:p>
        </w:tc>
        <w:tc>
          <w:tcPr>
            <w:tcW w:w="693" w:type="dxa"/>
            <w:vAlign w:val="center"/>
          </w:tcPr>
          <w:p w14:paraId="46A11985" w14:textId="77777777" w:rsid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324DBD74" w14:textId="1FA1DFDA" w:rsidR="008A02B8" w:rsidRPr="008A02B8" w:rsidRDefault="000D6C7E" w:rsidP="008A02B8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8A02B8" w:rsidRPr="008A02B8">
              <w:rPr>
                <w:sz w:val="24"/>
                <w:szCs w:val="24"/>
              </w:rPr>
              <w:t>12</w:t>
            </w:r>
          </w:p>
        </w:tc>
        <w:tc>
          <w:tcPr>
            <w:tcW w:w="693" w:type="dxa"/>
            <w:vAlign w:val="center"/>
          </w:tcPr>
          <w:p w14:paraId="5C41745C" w14:textId="77777777" w:rsid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6B69E580" w14:textId="711140FB" w:rsidR="008A02B8" w:rsidRPr="008A02B8" w:rsidRDefault="000D6C7E" w:rsidP="008A02B8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8A02B8" w:rsidRPr="008A02B8">
              <w:rPr>
                <w:sz w:val="24"/>
                <w:szCs w:val="24"/>
              </w:rPr>
              <w:t>13</w:t>
            </w:r>
          </w:p>
        </w:tc>
        <w:tc>
          <w:tcPr>
            <w:tcW w:w="693" w:type="dxa"/>
            <w:vAlign w:val="center"/>
          </w:tcPr>
          <w:p w14:paraId="6B3C6010" w14:textId="77777777" w:rsid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589661F3" w14:textId="3E2B63AB" w:rsidR="008A02B8" w:rsidRPr="008A02B8" w:rsidRDefault="000D6C7E" w:rsidP="008A02B8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8A02B8" w:rsidRPr="008A02B8">
              <w:rPr>
                <w:sz w:val="24"/>
                <w:szCs w:val="24"/>
              </w:rPr>
              <w:t>2</w:t>
            </w:r>
          </w:p>
        </w:tc>
        <w:tc>
          <w:tcPr>
            <w:tcW w:w="693" w:type="dxa"/>
            <w:vAlign w:val="center"/>
          </w:tcPr>
          <w:p w14:paraId="1CE306DB" w14:textId="77777777" w:rsid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1C388A43" w14:textId="6060E088" w:rsidR="008A02B8" w:rsidRPr="008A02B8" w:rsidRDefault="000D6C7E" w:rsidP="008A02B8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8A02B8" w:rsidRPr="008A02B8">
              <w:rPr>
                <w:sz w:val="24"/>
                <w:szCs w:val="24"/>
              </w:rPr>
              <w:t>3</w:t>
            </w:r>
          </w:p>
        </w:tc>
        <w:tc>
          <w:tcPr>
            <w:tcW w:w="693" w:type="dxa"/>
            <w:vAlign w:val="center"/>
          </w:tcPr>
          <w:p w14:paraId="03A3A82C" w14:textId="77777777" w:rsid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401CDDCB" w14:textId="3B037BE4" w:rsidR="008A02B8" w:rsidRPr="008A02B8" w:rsidRDefault="000D6C7E" w:rsidP="008A02B8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692" w:type="dxa"/>
            <w:vAlign w:val="center"/>
          </w:tcPr>
          <w:p w14:paraId="5675F445" w14:textId="77777777" w:rsid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2E758A17" w14:textId="1EF95FDA" w:rsidR="008A02B8" w:rsidRPr="008A02B8" w:rsidRDefault="000D6C7E" w:rsidP="008A02B8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8A02B8" w:rsidRPr="008A02B8">
              <w:rPr>
                <w:sz w:val="24"/>
                <w:szCs w:val="24"/>
              </w:rPr>
              <w:t>1</w:t>
            </w:r>
          </w:p>
        </w:tc>
        <w:tc>
          <w:tcPr>
            <w:tcW w:w="693" w:type="dxa"/>
            <w:vAlign w:val="center"/>
          </w:tcPr>
          <w:p w14:paraId="6762BB1D" w14:textId="77777777" w:rsid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6E3F69EC" w14:textId="06FCB8B5" w:rsidR="008A02B8" w:rsidRPr="008A02B8" w:rsidRDefault="000D6C7E" w:rsidP="008A02B8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8A02B8" w:rsidRPr="008A02B8">
              <w:rPr>
                <w:sz w:val="24"/>
                <w:szCs w:val="24"/>
              </w:rPr>
              <w:t>2</w:t>
            </w:r>
          </w:p>
        </w:tc>
        <w:tc>
          <w:tcPr>
            <w:tcW w:w="693" w:type="dxa"/>
            <w:vAlign w:val="center"/>
          </w:tcPr>
          <w:p w14:paraId="392302CD" w14:textId="77777777" w:rsid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11CF6D36" w14:textId="3C2EF092" w:rsidR="008A02B8" w:rsidRPr="008A02B8" w:rsidRDefault="000D6C7E" w:rsidP="008A02B8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8A02B8" w:rsidRPr="008A02B8">
              <w:rPr>
                <w:sz w:val="24"/>
                <w:szCs w:val="24"/>
              </w:rPr>
              <w:t>21</w:t>
            </w:r>
          </w:p>
        </w:tc>
        <w:tc>
          <w:tcPr>
            <w:tcW w:w="693" w:type="dxa"/>
            <w:vAlign w:val="center"/>
          </w:tcPr>
          <w:p w14:paraId="240B30AF" w14:textId="77777777" w:rsid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5D9D6870" w14:textId="1336B0A9" w:rsidR="008A02B8" w:rsidRPr="008A02B8" w:rsidRDefault="000D6C7E" w:rsidP="008A02B8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8A02B8" w:rsidRPr="008A02B8">
              <w:rPr>
                <w:sz w:val="24"/>
                <w:szCs w:val="24"/>
              </w:rPr>
              <w:t>22</w:t>
            </w:r>
          </w:p>
        </w:tc>
        <w:tc>
          <w:tcPr>
            <w:tcW w:w="693" w:type="dxa"/>
            <w:vAlign w:val="center"/>
          </w:tcPr>
          <w:p w14:paraId="23F1CFD6" w14:textId="77777777" w:rsid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7ABC76E3" w14:textId="05725A80" w:rsidR="008A02B8" w:rsidRPr="008A02B8" w:rsidRDefault="000D6C7E" w:rsidP="008A02B8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8A02B8" w:rsidRPr="008A02B8">
              <w:rPr>
                <w:sz w:val="24"/>
                <w:szCs w:val="24"/>
              </w:rPr>
              <w:t>23</w:t>
            </w:r>
          </w:p>
        </w:tc>
        <w:tc>
          <w:tcPr>
            <w:tcW w:w="693" w:type="dxa"/>
            <w:vAlign w:val="center"/>
          </w:tcPr>
          <w:p w14:paraId="18D7D24F" w14:textId="77777777" w:rsid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2B29D961" w14:textId="084B47CF" w:rsidR="008A02B8" w:rsidRPr="008A02B8" w:rsidRDefault="000D6C7E" w:rsidP="008A02B8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8A02B8" w:rsidRPr="008A02B8">
              <w:rPr>
                <w:sz w:val="24"/>
                <w:szCs w:val="24"/>
              </w:rPr>
              <w:t>3</w:t>
            </w:r>
          </w:p>
        </w:tc>
        <w:tc>
          <w:tcPr>
            <w:tcW w:w="693" w:type="dxa"/>
            <w:vAlign w:val="center"/>
          </w:tcPr>
          <w:p w14:paraId="1F9B15A1" w14:textId="77777777" w:rsid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7F851BE7" w14:textId="07EC895E" w:rsidR="008A02B8" w:rsidRPr="008A02B8" w:rsidRDefault="000D6C7E" w:rsidP="008A02B8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93" w:type="dxa"/>
            <w:vAlign w:val="center"/>
          </w:tcPr>
          <w:p w14:paraId="6D702820" w14:textId="77777777" w:rsid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308C5991" w14:textId="7DF16909" w:rsidR="008A02B8" w:rsidRPr="008A02B8" w:rsidRDefault="000D6C7E" w:rsidP="008A02B8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8A02B8" w:rsidRPr="008A02B8">
              <w:rPr>
                <w:sz w:val="24"/>
                <w:szCs w:val="24"/>
              </w:rPr>
              <w:t>1</w:t>
            </w:r>
          </w:p>
        </w:tc>
        <w:tc>
          <w:tcPr>
            <w:tcW w:w="693" w:type="dxa"/>
            <w:vAlign w:val="center"/>
          </w:tcPr>
          <w:p w14:paraId="27B5D9D4" w14:textId="77777777" w:rsid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1354D1D7" w14:textId="04A17973" w:rsidR="008A02B8" w:rsidRPr="008A02B8" w:rsidRDefault="000D6C7E" w:rsidP="008A02B8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8A02B8" w:rsidRPr="008A02B8">
              <w:rPr>
                <w:sz w:val="24"/>
                <w:szCs w:val="24"/>
              </w:rPr>
              <w:t>2</w:t>
            </w:r>
          </w:p>
        </w:tc>
        <w:tc>
          <w:tcPr>
            <w:tcW w:w="693" w:type="dxa"/>
            <w:vAlign w:val="center"/>
          </w:tcPr>
          <w:p w14:paraId="6FF31FCF" w14:textId="77777777" w:rsid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3802E77E" w14:textId="064B4643" w:rsidR="008A02B8" w:rsidRPr="008A02B8" w:rsidRDefault="000D6C7E" w:rsidP="008A02B8">
            <w:pPr>
              <w:pStyle w:val="aff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8A02B8" w:rsidRPr="008A02B8">
              <w:rPr>
                <w:sz w:val="24"/>
                <w:szCs w:val="24"/>
              </w:rPr>
              <w:t>3</w:t>
            </w:r>
          </w:p>
        </w:tc>
      </w:tr>
      <w:tr w:rsidR="008A02B8" w14:paraId="403A389C" w14:textId="77777777" w:rsidTr="008A02B8">
        <w:tc>
          <w:tcPr>
            <w:tcW w:w="928" w:type="dxa"/>
          </w:tcPr>
          <w:p w14:paraId="22DDEB1B" w14:textId="09AEC5D3" w:rsidR="008A02B8" w:rsidRP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А0</w:t>
            </w:r>
          </w:p>
        </w:tc>
        <w:tc>
          <w:tcPr>
            <w:tcW w:w="692" w:type="dxa"/>
            <w:vAlign w:val="center"/>
          </w:tcPr>
          <w:p w14:paraId="369136DD" w14:textId="59B55D34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693" w:type="dxa"/>
            <w:vAlign w:val="center"/>
          </w:tcPr>
          <w:p w14:paraId="6E5241C3" w14:textId="10D33D6D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</w:p>
        </w:tc>
        <w:tc>
          <w:tcPr>
            <w:tcW w:w="693" w:type="dxa"/>
            <w:vAlign w:val="center"/>
          </w:tcPr>
          <w:p w14:paraId="7BF27DC5" w14:textId="12E84436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</w:p>
        </w:tc>
        <w:tc>
          <w:tcPr>
            <w:tcW w:w="693" w:type="dxa"/>
            <w:vAlign w:val="center"/>
          </w:tcPr>
          <w:p w14:paraId="20CFE554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29D9D9B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3B43832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3DCBDCA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669D03E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466968B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EAA18EF" w14:textId="738D7546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</w:p>
        </w:tc>
        <w:tc>
          <w:tcPr>
            <w:tcW w:w="692" w:type="dxa"/>
            <w:vAlign w:val="center"/>
          </w:tcPr>
          <w:p w14:paraId="2E8B3269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D19B8B8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ED024C3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21F3657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27477DB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926D4A3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1B86761" w14:textId="14D8FE56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</w:p>
        </w:tc>
        <w:tc>
          <w:tcPr>
            <w:tcW w:w="693" w:type="dxa"/>
            <w:vAlign w:val="center"/>
          </w:tcPr>
          <w:p w14:paraId="6A62B8DF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85B2B89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CA20F86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</w:tr>
      <w:tr w:rsidR="008A02B8" w14:paraId="2B89459A" w14:textId="77777777" w:rsidTr="008A02B8">
        <w:tc>
          <w:tcPr>
            <w:tcW w:w="928" w:type="dxa"/>
          </w:tcPr>
          <w:p w14:paraId="353B87C6" w14:textId="4983ABB7" w:rsidR="008A02B8" w:rsidRP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А1</w:t>
            </w:r>
          </w:p>
        </w:tc>
        <w:tc>
          <w:tcPr>
            <w:tcW w:w="692" w:type="dxa"/>
            <w:vAlign w:val="center"/>
          </w:tcPr>
          <w:p w14:paraId="47D498C9" w14:textId="20829FB2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</w:p>
        </w:tc>
        <w:tc>
          <w:tcPr>
            <w:tcW w:w="693" w:type="dxa"/>
            <w:vAlign w:val="center"/>
          </w:tcPr>
          <w:p w14:paraId="41F63967" w14:textId="63BF61C0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693" w:type="dxa"/>
            <w:vAlign w:val="center"/>
          </w:tcPr>
          <w:p w14:paraId="1E04EADA" w14:textId="6E914AFA" w:rsidR="008A02B8" w:rsidRPr="008A02B8" w:rsidRDefault="002F033A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</w:p>
        </w:tc>
        <w:tc>
          <w:tcPr>
            <w:tcW w:w="693" w:type="dxa"/>
            <w:vAlign w:val="center"/>
          </w:tcPr>
          <w:p w14:paraId="3DB27D25" w14:textId="7C4E765C" w:rsidR="008A02B8" w:rsidRPr="008A02B8" w:rsidRDefault="002F033A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</w:p>
        </w:tc>
        <w:tc>
          <w:tcPr>
            <w:tcW w:w="693" w:type="dxa"/>
            <w:vAlign w:val="center"/>
          </w:tcPr>
          <w:p w14:paraId="0377C704" w14:textId="78122059" w:rsidR="008A02B8" w:rsidRPr="008A02B8" w:rsidRDefault="00787C8F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  <w:tc>
          <w:tcPr>
            <w:tcW w:w="693" w:type="dxa"/>
            <w:vAlign w:val="center"/>
          </w:tcPr>
          <w:p w14:paraId="251A9E6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93A8C04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61A1F57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33114B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CF373BD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2" w:type="dxa"/>
            <w:vAlign w:val="center"/>
          </w:tcPr>
          <w:p w14:paraId="42ABDE4B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67BCBC5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6452D5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6E853B9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9E084C6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5526BFB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6056408" w14:textId="63EFFBE9" w:rsidR="008A02B8" w:rsidRPr="008A02B8" w:rsidRDefault="00787C8F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  <w:tc>
          <w:tcPr>
            <w:tcW w:w="693" w:type="dxa"/>
            <w:vAlign w:val="center"/>
          </w:tcPr>
          <w:p w14:paraId="27DB7DAB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A70DF24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72D2FA2" w14:textId="53582862" w:rsidR="008A02B8" w:rsidRPr="008A02B8" w:rsidRDefault="00787C8F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</w:tr>
      <w:tr w:rsidR="008A02B8" w14:paraId="294BDC4F" w14:textId="77777777" w:rsidTr="008A02B8">
        <w:tc>
          <w:tcPr>
            <w:tcW w:w="928" w:type="dxa"/>
          </w:tcPr>
          <w:p w14:paraId="149A839A" w14:textId="358D4986" w:rsidR="008A02B8" w:rsidRP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А2</w:t>
            </w:r>
          </w:p>
        </w:tc>
        <w:tc>
          <w:tcPr>
            <w:tcW w:w="692" w:type="dxa"/>
            <w:vAlign w:val="center"/>
          </w:tcPr>
          <w:p w14:paraId="06B77700" w14:textId="4E352756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</w:p>
        </w:tc>
        <w:tc>
          <w:tcPr>
            <w:tcW w:w="693" w:type="dxa"/>
            <w:vAlign w:val="center"/>
          </w:tcPr>
          <w:p w14:paraId="1367CD06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75CFC7D" w14:textId="242F0256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693" w:type="dxa"/>
            <w:vAlign w:val="center"/>
          </w:tcPr>
          <w:p w14:paraId="554F17CF" w14:textId="63A1DF1D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</w:p>
        </w:tc>
        <w:tc>
          <w:tcPr>
            <w:tcW w:w="693" w:type="dxa"/>
            <w:vAlign w:val="center"/>
          </w:tcPr>
          <w:p w14:paraId="56513637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499C9E7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AE3684E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1253375" w14:textId="53F94C60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</w:p>
        </w:tc>
        <w:tc>
          <w:tcPr>
            <w:tcW w:w="693" w:type="dxa"/>
            <w:vAlign w:val="center"/>
          </w:tcPr>
          <w:p w14:paraId="2B33CF0B" w14:textId="1DF3EDD9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</w:p>
        </w:tc>
        <w:tc>
          <w:tcPr>
            <w:tcW w:w="693" w:type="dxa"/>
            <w:vAlign w:val="center"/>
          </w:tcPr>
          <w:p w14:paraId="7D9AB408" w14:textId="56F650EE" w:rsidR="008A02B8" w:rsidRPr="008A02B8" w:rsidRDefault="002F033A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</w:p>
        </w:tc>
        <w:tc>
          <w:tcPr>
            <w:tcW w:w="692" w:type="dxa"/>
            <w:vAlign w:val="center"/>
          </w:tcPr>
          <w:p w14:paraId="32F98B59" w14:textId="691FAD2B" w:rsidR="008A02B8" w:rsidRPr="008A02B8" w:rsidRDefault="002F033A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</w:p>
        </w:tc>
        <w:tc>
          <w:tcPr>
            <w:tcW w:w="693" w:type="dxa"/>
            <w:vAlign w:val="center"/>
          </w:tcPr>
          <w:p w14:paraId="2A63934D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916ACC4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5EEB319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1597C08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0F8105A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798378B" w14:textId="428BB1D2" w:rsidR="008A02B8" w:rsidRPr="008A02B8" w:rsidRDefault="002F033A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  <w:tc>
          <w:tcPr>
            <w:tcW w:w="693" w:type="dxa"/>
            <w:vAlign w:val="center"/>
          </w:tcPr>
          <w:p w14:paraId="0597AA17" w14:textId="7F432D4C" w:rsidR="008A02B8" w:rsidRPr="008A02B8" w:rsidRDefault="002F033A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  <w:tc>
          <w:tcPr>
            <w:tcW w:w="693" w:type="dxa"/>
            <w:vAlign w:val="center"/>
          </w:tcPr>
          <w:p w14:paraId="2664D89F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5D7224F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</w:tr>
      <w:tr w:rsidR="008A02B8" w14:paraId="618FB240" w14:textId="77777777" w:rsidTr="008A02B8">
        <w:tc>
          <w:tcPr>
            <w:tcW w:w="928" w:type="dxa"/>
          </w:tcPr>
          <w:p w14:paraId="5E4F9199" w14:textId="277B9250" w:rsidR="008A02B8" w:rsidRP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А21</w:t>
            </w:r>
          </w:p>
        </w:tc>
        <w:tc>
          <w:tcPr>
            <w:tcW w:w="692" w:type="dxa"/>
            <w:vAlign w:val="center"/>
          </w:tcPr>
          <w:p w14:paraId="2D917EB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88E0735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1B5F330" w14:textId="10312611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C3F5CB0" w14:textId="5E61CEC0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693" w:type="dxa"/>
            <w:vAlign w:val="center"/>
          </w:tcPr>
          <w:p w14:paraId="25D3CD7E" w14:textId="6895E9BB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</w:p>
        </w:tc>
        <w:tc>
          <w:tcPr>
            <w:tcW w:w="693" w:type="dxa"/>
            <w:vAlign w:val="center"/>
          </w:tcPr>
          <w:p w14:paraId="497F107F" w14:textId="5A349A80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</w:p>
        </w:tc>
        <w:tc>
          <w:tcPr>
            <w:tcW w:w="693" w:type="dxa"/>
            <w:vAlign w:val="center"/>
          </w:tcPr>
          <w:p w14:paraId="2AA8BB0B" w14:textId="2F180C19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</w:p>
        </w:tc>
        <w:tc>
          <w:tcPr>
            <w:tcW w:w="693" w:type="dxa"/>
            <w:vAlign w:val="center"/>
          </w:tcPr>
          <w:p w14:paraId="261C65D8" w14:textId="00BACF42" w:rsidR="008A02B8" w:rsidRPr="008A02B8" w:rsidRDefault="002F033A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  <w:tc>
          <w:tcPr>
            <w:tcW w:w="693" w:type="dxa"/>
            <w:vAlign w:val="center"/>
          </w:tcPr>
          <w:p w14:paraId="2A7BE8EF" w14:textId="19ADB8FF" w:rsidR="008A02B8" w:rsidRPr="008A02B8" w:rsidRDefault="002F033A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  <w:tc>
          <w:tcPr>
            <w:tcW w:w="693" w:type="dxa"/>
            <w:vAlign w:val="center"/>
          </w:tcPr>
          <w:p w14:paraId="6EA3EE04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2" w:type="dxa"/>
            <w:vAlign w:val="center"/>
          </w:tcPr>
          <w:p w14:paraId="21EEFD73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87DF121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2985C59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A1BA89B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220403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A4B5145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679AA1E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48029DF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3D33C36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9B9A22E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</w:tr>
      <w:tr w:rsidR="008A02B8" w14:paraId="4C423889" w14:textId="77777777" w:rsidTr="008A02B8">
        <w:tc>
          <w:tcPr>
            <w:tcW w:w="928" w:type="dxa"/>
          </w:tcPr>
          <w:p w14:paraId="60B61EAF" w14:textId="4BA37145" w:rsidR="008A02B8" w:rsidRP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А211</w:t>
            </w:r>
          </w:p>
        </w:tc>
        <w:tc>
          <w:tcPr>
            <w:tcW w:w="692" w:type="dxa"/>
            <w:vAlign w:val="center"/>
          </w:tcPr>
          <w:p w14:paraId="45C40CD2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462FD67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D2CA7B0" w14:textId="0BB75C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529C4C9" w14:textId="25B6271A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</w:p>
        </w:tc>
        <w:tc>
          <w:tcPr>
            <w:tcW w:w="693" w:type="dxa"/>
            <w:vAlign w:val="center"/>
          </w:tcPr>
          <w:p w14:paraId="2E6F0F30" w14:textId="440A0101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693" w:type="dxa"/>
            <w:vAlign w:val="center"/>
          </w:tcPr>
          <w:p w14:paraId="75A678CE" w14:textId="67AE6542" w:rsidR="008A02B8" w:rsidRPr="008A02B8" w:rsidRDefault="002F033A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</w:p>
        </w:tc>
        <w:tc>
          <w:tcPr>
            <w:tcW w:w="693" w:type="dxa"/>
            <w:vAlign w:val="center"/>
          </w:tcPr>
          <w:p w14:paraId="0E7564E9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8ACEBAD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CDA2C0F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8D8F79E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2" w:type="dxa"/>
            <w:vAlign w:val="center"/>
          </w:tcPr>
          <w:p w14:paraId="46A03CC5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C481947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4FE65C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E924FFD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E13838F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DAAFF75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41704BF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21DD3AC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D4E67D7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3F294C6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</w:tr>
      <w:tr w:rsidR="008A02B8" w14:paraId="0F0A4B08" w14:textId="77777777" w:rsidTr="008A02B8">
        <w:tc>
          <w:tcPr>
            <w:tcW w:w="928" w:type="dxa"/>
          </w:tcPr>
          <w:p w14:paraId="237FB9FC" w14:textId="42B3057A" w:rsidR="008A02B8" w:rsidRP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А212</w:t>
            </w:r>
          </w:p>
        </w:tc>
        <w:tc>
          <w:tcPr>
            <w:tcW w:w="692" w:type="dxa"/>
            <w:vAlign w:val="center"/>
          </w:tcPr>
          <w:p w14:paraId="760EC6B2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A234B4D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FE985D0" w14:textId="34A0066D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CBF4CD0" w14:textId="5806E6CD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</w:p>
        </w:tc>
        <w:tc>
          <w:tcPr>
            <w:tcW w:w="693" w:type="dxa"/>
            <w:vAlign w:val="center"/>
          </w:tcPr>
          <w:p w14:paraId="41F28FA5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17D7CBE" w14:textId="4639E135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693" w:type="dxa"/>
            <w:vAlign w:val="center"/>
          </w:tcPr>
          <w:p w14:paraId="162749A9" w14:textId="286F8F1D" w:rsidR="008A02B8" w:rsidRPr="008A02B8" w:rsidRDefault="002F033A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  <w:tc>
          <w:tcPr>
            <w:tcW w:w="693" w:type="dxa"/>
            <w:vAlign w:val="center"/>
          </w:tcPr>
          <w:p w14:paraId="7C419A8E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BD32255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DD914AE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2" w:type="dxa"/>
            <w:vAlign w:val="center"/>
          </w:tcPr>
          <w:p w14:paraId="3BFB5684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432D0CF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C815A49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9716821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EB48A02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F1F6EA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3E3F2BA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AE3941F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7B65F34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A6EFDC4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</w:tr>
      <w:tr w:rsidR="008A02B8" w14:paraId="597DE732" w14:textId="77777777" w:rsidTr="008A02B8">
        <w:tc>
          <w:tcPr>
            <w:tcW w:w="928" w:type="dxa"/>
          </w:tcPr>
          <w:p w14:paraId="18ED2B14" w14:textId="57AE6913" w:rsidR="008A02B8" w:rsidRP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А213</w:t>
            </w:r>
          </w:p>
        </w:tc>
        <w:tc>
          <w:tcPr>
            <w:tcW w:w="692" w:type="dxa"/>
            <w:vAlign w:val="center"/>
          </w:tcPr>
          <w:p w14:paraId="5D9A6871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F948044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7A5B083" w14:textId="370CC2A8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A7155EC" w14:textId="1BD11A35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</w:p>
        </w:tc>
        <w:tc>
          <w:tcPr>
            <w:tcW w:w="693" w:type="dxa"/>
            <w:vAlign w:val="center"/>
          </w:tcPr>
          <w:p w14:paraId="68FA31BF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15365B2" w14:textId="5AD201DB" w:rsidR="008A02B8" w:rsidRPr="008A02B8" w:rsidRDefault="002F033A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  <w:tc>
          <w:tcPr>
            <w:tcW w:w="693" w:type="dxa"/>
            <w:vAlign w:val="center"/>
          </w:tcPr>
          <w:p w14:paraId="57713A6D" w14:textId="2D9A6D93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693" w:type="dxa"/>
            <w:vAlign w:val="center"/>
          </w:tcPr>
          <w:p w14:paraId="2DDB3C7E" w14:textId="6A6FF3FC" w:rsidR="008A02B8" w:rsidRPr="008A02B8" w:rsidRDefault="00787C8F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  <w:tc>
          <w:tcPr>
            <w:tcW w:w="693" w:type="dxa"/>
            <w:vAlign w:val="center"/>
          </w:tcPr>
          <w:p w14:paraId="4EAC7FE5" w14:textId="0006D747" w:rsidR="008A02B8" w:rsidRPr="008A02B8" w:rsidRDefault="00787C8F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  <w:tc>
          <w:tcPr>
            <w:tcW w:w="693" w:type="dxa"/>
            <w:vAlign w:val="center"/>
          </w:tcPr>
          <w:p w14:paraId="4AB35107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2" w:type="dxa"/>
            <w:vAlign w:val="center"/>
          </w:tcPr>
          <w:p w14:paraId="5C385567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83144C7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52889DF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F3DE1FD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41386AC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C222D34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62D10FC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9F17F5F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0B02199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005CC5D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</w:tr>
      <w:tr w:rsidR="008A02B8" w14:paraId="6E22B53C" w14:textId="77777777" w:rsidTr="008A02B8">
        <w:tc>
          <w:tcPr>
            <w:tcW w:w="928" w:type="dxa"/>
          </w:tcPr>
          <w:p w14:paraId="4E1B5A15" w14:textId="39E6215B" w:rsidR="008A02B8" w:rsidRP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А22</w:t>
            </w:r>
          </w:p>
        </w:tc>
        <w:tc>
          <w:tcPr>
            <w:tcW w:w="692" w:type="dxa"/>
            <w:vAlign w:val="center"/>
          </w:tcPr>
          <w:p w14:paraId="0A5BA735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3C00FFD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92A4BFB" w14:textId="3FE7293D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</w:p>
        </w:tc>
        <w:tc>
          <w:tcPr>
            <w:tcW w:w="693" w:type="dxa"/>
            <w:vAlign w:val="center"/>
          </w:tcPr>
          <w:p w14:paraId="66B1D112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EAE872A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884381E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36992EB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43607CE" w14:textId="7ECCB35D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693" w:type="dxa"/>
            <w:vAlign w:val="center"/>
          </w:tcPr>
          <w:p w14:paraId="47D639C9" w14:textId="389ED3F3" w:rsidR="008A02B8" w:rsidRPr="008A02B8" w:rsidRDefault="002F033A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  <w:tc>
          <w:tcPr>
            <w:tcW w:w="693" w:type="dxa"/>
            <w:vAlign w:val="center"/>
          </w:tcPr>
          <w:p w14:paraId="0073A698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2" w:type="dxa"/>
            <w:vAlign w:val="center"/>
          </w:tcPr>
          <w:p w14:paraId="6FCACF23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2795B37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4AD28C5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201D499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B45D2EA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0B932FA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BE55DBD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949E8FD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37BF6C4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5B6BAA3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</w:tr>
      <w:tr w:rsidR="008A02B8" w14:paraId="28EEB1AF" w14:textId="77777777" w:rsidTr="008A02B8">
        <w:tc>
          <w:tcPr>
            <w:tcW w:w="928" w:type="dxa"/>
          </w:tcPr>
          <w:p w14:paraId="448FBD93" w14:textId="69E23154" w:rsidR="008A02B8" w:rsidRP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А23</w:t>
            </w:r>
          </w:p>
        </w:tc>
        <w:tc>
          <w:tcPr>
            <w:tcW w:w="692" w:type="dxa"/>
            <w:vAlign w:val="center"/>
          </w:tcPr>
          <w:p w14:paraId="59689721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3543675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C7AA7F4" w14:textId="2225D5AA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</w:p>
        </w:tc>
        <w:tc>
          <w:tcPr>
            <w:tcW w:w="693" w:type="dxa"/>
            <w:vAlign w:val="center"/>
          </w:tcPr>
          <w:p w14:paraId="288A02C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19841B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91CD0C8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1826C5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38202DE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DB4D543" w14:textId="13F5E705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693" w:type="dxa"/>
            <w:vAlign w:val="center"/>
          </w:tcPr>
          <w:p w14:paraId="4D666AA4" w14:textId="3AFD9453" w:rsidR="008A02B8" w:rsidRPr="008A02B8" w:rsidRDefault="0045220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  <w:tc>
          <w:tcPr>
            <w:tcW w:w="692" w:type="dxa"/>
            <w:vAlign w:val="center"/>
          </w:tcPr>
          <w:p w14:paraId="6D1606CB" w14:textId="2D2FFC16" w:rsidR="008A02B8" w:rsidRPr="008A02B8" w:rsidRDefault="0045220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  <w:tc>
          <w:tcPr>
            <w:tcW w:w="693" w:type="dxa"/>
            <w:vAlign w:val="center"/>
          </w:tcPr>
          <w:p w14:paraId="010F8533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B7594EC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8DEFFB1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E042C6D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12926A5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2BC41A3" w14:textId="08A01308" w:rsidR="008A02B8" w:rsidRPr="008A02B8" w:rsidRDefault="00787C8F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  <w:tc>
          <w:tcPr>
            <w:tcW w:w="693" w:type="dxa"/>
            <w:vAlign w:val="center"/>
          </w:tcPr>
          <w:p w14:paraId="4B2EDECF" w14:textId="731A1413" w:rsidR="008A02B8" w:rsidRPr="008A02B8" w:rsidRDefault="00787C8F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  <w:tc>
          <w:tcPr>
            <w:tcW w:w="693" w:type="dxa"/>
            <w:vAlign w:val="center"/>
          </w:tcPr>
          <w:p w14:paraId="602687CF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134FD85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</w:tr>
      <w:tr w:rsidR="008A02B8" w14:paraId="39595028" w14:textId="77777777" w:rsidTr="008A02B8">
        <w:tc>
          <w:tcPr>
            <w:tcW w:w="928" w:type="dxa"/>
          </w:tcPr>
          <w:p w14:paraId="68233C4C" w14:textId="6BA08800" w:rsidR="008A02B8" w:rsidRP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А3</w:t>
            </w:r>
          </w:p>
        </w:tc>
        <w:tc>
          <w:tcPr>
            <w:tcW w:w="692" w:type="dxa"/>
            <w:vAlign w:val="center"/>
          </w:tcPr>
          <w:p w14:paraId="2ACD1284" w14:textId="6832E681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</w:p>
        </w:tc>
        <w:tc>
          <w:tcPr>
            <w:tcW w:w="693" w:type="dxa"/>
            <w:vAlign w:val="center"/>
          </w:tcPr>
          <w:p w14:paraId="29CBCBBB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84C22CE" w14:textId="70B9FA7F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BDFEBF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86B2B62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26C163B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79DC826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B14372B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1952C89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2DA5B4A" w14:textId="29761326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692" w:type="dxa"/>
            <w:vAlign w:val="center"/>
          </w:tcPr>
          <w:p w14:paraId="5DECDF5A" w14:textId="31F851AF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</w:p>
        </w:tc>
        <w:tc>
          <w:tcPr>
            <w:tcW w:w="693" w:type="dxa"/>
            <w:vAlign w:val="center"/>
          </w:tcPr>
          <w:p w14:paraId="634165BF" w14:textId="1E6274BA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</w:p>
        </w:tc>
        <w:tc>
          <w:tcPr>
            <w:tcW w:w="693" w:type="dxa"/>
            <w:vAlign w:val="center"/>
          </w:tcPr>
          <w:p w14:paraId="5EE9395C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44A6A9F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5E91454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9BDA7B0" w14:textId="4224C85B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</w:p>
        </w:tc>
        <w:tc>
          <w:tcPr>
            <w:tcW w:w="693" w:type="dxa"/>
            <w:vAlign w:val="center"/>
          </w:tcPr>
          <w:p w14:paraId="7BD70E95" w14:textId="0431ACB2" w:rsidR="008A02B8" w:rsidRPr="008A02B8" w:rsidRDefault="002F033A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  <w:tc>
          <w:tcPr>
            <w:tcW w:w="693" w:type="dxa"/>
            <w:vAlign w:val="center"/>
          </w:tcPr>
          <w:p w14:paraId="04576FE1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96BC70F" w14:textId="4F2DC547" w:rsidR="008A02B8" w:rsidRPr="008A02B8" w:rsidRDefault="002F033A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  <w:tc>
          <w:tcPr>
            <w:tcW w:w="693" w:type="dxa"/>
            <w:vAlign w:val="center"/>
          </w:tcPr>
          <w:p w14:paraId="26C04665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</w:tr>
      <w:tr w:rsidR="008A02B8" w14:paraId="39E0B5F6" w14:textId="77777777" w:rsidTr="008A02B8">
        <w:tc>
          <w:tcPr>
            <w:tcW w:w="928" w:type="dxa"/>
          </w:tcPr>
          <w:p w14:paraId="3264E29A" w14:textId="59EA2884" w:rsidR="008A02B8" w:rsidRP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А31</w:t>
            </w:r>
          </w:p>
        </w:tc>
        <w:tc>
          <w:tcPr>
            <w:tcW w:w="692" w:type="dxa"/>
            <w:vAlign w:val="center"/>
          </w:tcPr>
          <w:p w14:paraId="63560024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15B8D81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55048E1" w14:textId="0A538680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408DDD8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33375EC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83F9907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ADE8785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601F253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3BA417B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B6ED1BD" w14:textId="15EBCB59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</w:p>
        </w:tc>
        <w:tc>
          <w:tcPr>
            <w:tcW w:w="692" w:type="dxa"/>
            <w:vAlign w:val="center"/>
          </w:tcPr>
          <w:p w14:paraId="4571397E" w14:textId="5BF68F3E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693" w:type="dxa"/>
            <w:vAlign w:val="center"/>
          </w:tcPr>
          <w:p w14:paraId="23B77DF4" w14:textId="4035D0EE" w:rsidR="008A02B8" w:rsidRPr="008A02B8" w:rsidRDefault="002F033A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</w:p>
        </w:tc>
        <w:tc>
          <w:tcPr>
            <w:tcW w:w="693" w:type="dxa"/>
            <w:vAlign w:val="center"/>
          </w:tcPr>
          <w:p w14:paraId="5167B1B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21881AF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133DAC2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D5C298E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3B307B2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63B3312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823199A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599D72D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</w:tr>
      <w:tr w:rsidR="008A02B8" w14:paraId="132A8B90" w14:textId="77777777" w:rsidTr="008A02B8">
        <w:tc>
          <w:tcPr>
            <w:tcW w:w="928" w:type="dxa"/>
          </w:tcPr>
          <w:p w14:paraId="7CB16552" w14:textId="208EE86D" w:rsidR="008A02B8" w:rsidRP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А32</w:t>
            </w:r>
          </w:p>
        </w:tc>
        <w:tc>
          <w:tcPr>
            <w:tcW w:w="692" w:type="dxa"/>
            <w:vAlign w:val="center"/>
          </w:tcPr>
          <w:p w14:paraId="3C88FB84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67683C5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E25D330" w14:textId="70505FC2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C23C948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3ED97E9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CE9ADCC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BBD3104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40E525A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47A0FC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9BB1668" w14:textId="11E4D207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</w:p>
        </w:tc>
        <w:tc>
          <w:tcPr>
            <w:tcW w:w="692" w:type="dxa"/>
            <w:vAlign w:val="center"/>
          </w:tcPr>
          <w:p w14:paraId="495795EE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01FB8DB" w14:textId="7486B7DF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693" w:type="dxa"/>
            <w:vAlign w:val="center"/>
          </w:tcPr>
          <w:p w14:paraId="1C038AE5" w14:textId="18271B29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</w:p>
        </w:tc>
        <w:tc>
          <w:tcPr>
            <w:tcW w:w="693" w:type="dxa"/>
            <w:vAlign w:val="center"/>
          </w:tcPr>
          <w:p w14:paraId="4EF424CB" w14:textId="2F49AE0A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</w:p>
        </w:tc>
        <w:tc>
          <w:tcPr>
            <w:tcW w:w="693" w:type="dxa"/>
            <w:vAlign w:val="center"/>
          </w:tcPr>
          <w:p w14:paraId="07346308" w14:textId="38A68DAD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</w:p>
        </w:tc>
        <w:tc>
          <w:tcPr>
            <w:tcW w:w="693" w:type="dxa"/>
            <w:vAlign w:val="center"/>
          </w:tcPr>
          <w:p w14:paraId="7FC7D0DE" w14:textId="6B9D0CBB" w:rsidR="008A02B8" w:rsidRPr="008A02B8" w:rsidRDefault="002F033A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  <w:tc>
          <w:tcPr>
            <w:tcW w:w="693" w:type="dxa"/>
            <w:vAlign w:val="center"/>
          </w:tcPr>
          <w:p w14:paraId="2FA4BFDF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E61A527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309AC85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52C64FA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</w:tr>
      <w:tr w:rsidR="008A02B8" w14:paraId="6A950FCD" w14:textId="77777777" w:rsidTr="008A02B8">
        <w:tc>
          <w:tcPr>
            <w:tcW w:w="928" w:type="dxa"/>
          </w:tcPr>
          <w:p w14:paraId="6238C464" w14:textId="6FB59D52" w:rsidR="008A02B8" w:rsidRP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А321</w:t>
            </w:r>
          </w:p>
        </w:tc>
        <w:tc>
          <w:tcPr>
            <w:tcW w:w="692" w:type="dxa"/>
            <w:vAlign w:val="center"/>
          </w:tcPr>
          <w:p w14:paraId="36D30932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486AC9F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91486F9" w14:textId="1BAA04CB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38AE71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2CEF3CF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86BF901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13C8D08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AFB4B71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589F83B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904C288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2" w:type="dxa"/>
            <w:vAlign w:val="center"/>
          </w:tcPr>
          <w:p w14:paraId="06A79FBF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7A808AC" w14:textId="352E8631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</w:p>
        </w:tc>
        <w:tc>
          <w:tcPr>
            <w:tcW w:w="693" w:type="dxa"/>
            <w:vAlign w:val="center"/>
          </w:tcPr>
          <w:p w14:paraId="3461A7B8" w14:textId="0FAEDD52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693" w:type="dxa"/>
            <w:vAlign w:val="center"/>
          </w:tcPr>
          <w:p w14:paraId="216C13A4" w14:textId="459E22D9" w:rsidR="008A02B8" w:rsidRPr="008A02B8" w:rsidRDefault="002F033A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</w:p>
        </w:tc>
        <w:tc>
          <w:tcPr>
            <w:tcW w:w="693" w:type="dxa"/>
            <w:vAlign w:val="center"/>
          </w:tcPr>
          <w:p w14:paraId="4A3A2D3B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4E6022E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6EE7F11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68D9FA5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2324924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E2CDFDE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</w:tr>
      <w:tr w:rsidR="008A02B8" w14:paraId="3C85F19C" w14:textId="77777777" w:rsidTr="008A02B8">
        <w:tc>
          <w:tcPr>
            <w:tcW w:w="928" w:type="dxa"/>
          </w:tcPr>
          <w:p w14:paraId="738C289A" w14:textId="1D054223" w:rsidR="008A02B8" w:rsidRP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А322</w:t>
            </w:r>
          </w:p>
        </w:tc>
        <w:tc>
          <w:tcPr>
            <w:tcW w:w="692" w:type="dxa"/>
            <w:vAlign w:val="center"/>
          </w:tcPr>
          <w:p w14:paraId="62FE82D2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9F47291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8ED9B43" w14:textId="1D99378A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E6A458A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DFA7DB3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DB50934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52EED2D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44DB6A8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46526AC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7894D95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2" w:type="dxa"/>
            <w:vAlign w:val="center"/>
          </w:tcPr>
          <w:p w14:paraId="39721057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7E9B0D2" w14:textId="54DEC51D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</w:p>
        </w:tc>
        <w:tc>
          <w:tcPr>
            <w:tcW w:w="693" w:type="dxa"/>
            <w:vAlign w:val="center"/>
          </w:tcPr>
          <w:p w14:paraId="0B31529E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E3B2134" w14:textId="3E163EEC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693" w:type="dxa"/>
            <w:vAlign w:val="center"/>
          </w:tcPr>
          <w:p w14:paraId="3D75D5BB" w14:textId="5EABB513" w:rsidR="008A02B8" w:rsidRPr="008A02B8" w:rsidRDefault="002F033A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  <w:tc>
          <w:tcPr>
            <w:tcW w:w="693" w:type="dxa"/>
            <w:vAlign w:val="center"/>
          </w:tcPr>
          <w:p w14:paraId="6C953AED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40287B1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01C52DD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9A3BFA7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9FC3B9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</w:tr>
      <w:tr w:rsidR="008A02B8" w14:paraId="47D4A811" w14:textId="77777777" w:rsidTr="008A02B8">
        <w:tc>
          <w:tcPr>
            <w:tcW w:w="928" w:type="dxa"/>
          </w:tcPr>
          <w:p w14:paraId="7992AF88" w14:textId="035D059B" w:rsidR="008A02B8" w:rsidRP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А323</w:t>
            </w:r>
          </w:p>
        </w:tc>
        <w:tc>
          <w:tcPr>
            <w:tcW w:w="692" w:type="dxa"/>
            <w:vAlign w:val="center"/>
          </w:tcPr>
          <w:p w14:paraId="0B64E7A6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A0BA152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9178CDE" w14:textId="51DBD873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783F804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CCE8359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991DBA1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BA3715B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8405693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74606D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480495B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2" w:type="dxa"/>
            <w:vAlign w:val="center"/>
          </w:tcPr>
          <w:p w14:paraId="588B0232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7E025B5" w14:textId="013CD609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</w:p>
        </w:tc>
        <w:tc>
          <w:tcPr>
            <w:tcW w:w="693" w:type="dxa"/>
            <w:vAlign w:val="center"/>
          </w:tcPr>
          <w:p w14:paraId="1D138006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02335E8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1D7C2F3" w14:textId="653D73E9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693" w:type="dxa"/>
            <w:vAlign w:val="center"/>
          </w:tcPr>
          <w:p w14:paraId="3D5EAA9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3C21852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82C02F6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B7A9D44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9F003F5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</w:tr>
      <w:tr w:rsidR="008A02B8" w14:paraId="612946AF" w14:textId="77777777" w:rsidTr="008A02B8">
        <w:tc>
          <w:tcPr>
            <w:tcW w:w="928" w:type="dxa"/>
          </w:tcPr>
          <w:p w14:paraId="44407AC1" w14:textId="58AFB039" w:rsidR="008A02B8" w:rsidRP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А33</w:t>
            </w:r>
          </w:p>
        </w:tc>
        <w:tc>
          <w:tcPr>
            <w:tcW w:w="692" w:type="dxa"/>
            <w:vAlign w:val="center"/>
          </w:tcPr>
          <w:p w14:paraId="78B20B23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9AD2D4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162336D" w14:textId="2B38B60F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F5BC43A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E83A09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AB396B2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6A8F119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A361C07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8DE317A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F1CF59B" w14:textId="125A1A78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</w:p>
        </w:tc>
        <w:tc>
          <w:tcPr>
            <w:tcW w:w="692" w:type="dxa"/>
            <w:vAlign w:val="center"/>
          </w:tcPr>
          <w:p w14:paraId="0506FE73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85C2BA9" w14:textId="02FE4CB6" w:rsidR="008A02B8" w:rsidRPr="008A02B8" w:rsidRDefault="002F033A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  <w:tc>
          <w:tcPr>
            <w:tcW w:w="693" w:type="dxa"/>
            <w:vAlign w:val="center"/>
          </w:tcPr>
          <w:p w14:paraId="0303E0D8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6D5680E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405B3AA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9CA2B51" w14:textId="4C6BEC66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693" w:type="dxa"/>
            <w:vAlign w:val="center"/>
          </w:tcPr>
          <w:p w14:paraId="0BECA2DD" w14:textId="45A5577C" w:rsidR="008A02B8" w:rsidRPr="008A02B8" w:rsidRDefault="00787C8F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  <w:tc>
          <w:tcPr>
            <w:tcW w:w="693" w:type="dxa"/>
            <w:vAlign w:val="center"/>
          </w:tcPr>
          <w:p w14:paraId="1030A2FF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4E9D8A5" w14:textId="4A81098C" w:rsidR="008A02B8" w:rsidRPr="008A02B8" w:rsidRDefault="00787C8F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  <w:tc>
          <w:tcPr>
            <w:tcW w:w="693" w:type="dxa"/>
            <w:vAlign w:val="center"/>
          </w:tcPr>
          <w:p w14:paraId="0A28FAC6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</w:tr>
      <w:tr w:rsidR="008A02B8" w14:paraId="27D7C532" w14:textId="77777777" w:rsidTr="008A02B8">
        <w:tc>
          <w:tcPr>
            <w:tcW w:w="928" w:type="dxa"/>
          </w:tcPr>
          <w:p w14:paraId="07898FBA" w14:textId="492CA7AA" w:rsidR="008A02B8" w:rsidRP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А4</w:t>
            </w:r>
          </w:p>
        </w:tc>
        <w:tc>
          <w:tcPr>
            <w:tcW w:w="692" w:type="dxa"/>
            <w:vAlign w:val="center"/>
          </w:tcPr>
          <w:p w14:paraId="435B987B" w14:textId="03C1E205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</w:p>
        </w:tc>
        <w:tc>
          <w:tcPr>
            <w:tcW w:w="693" w:type="dxa"/>
            <w:vAlign w:val="center"/>
          </w:tcPr>
          <w:p w14:paraId="7A012AA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BF56C38" w14:textId="43ADB4E2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1456967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EE94BB7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70A8745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9F4349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89151A1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9F554BF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3C0F342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2" w:type="dxa"/>
            <w:vAlign w:val="center"/>
          </w:tcPr>
          <w:p w14:paraId="4C411CF1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9002E07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6F2B2A3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7BBE6DC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E948958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365E5E3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731051E" w14:textId="2A7DD9BF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693" w:type="dxa"/>
            <w:vAlign w:val="center"/>
          </w:tcPr>
          <w:p w14:paraId="4E9E0698" w14:textId="4894EEA0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</w:p>
        </w:tc>
        <w:tc>
          <w:tcPr>
            <w:tcW w:w="693" w:type="dxa"/>
            <w:vAlign w:val="center"/>
          </w:tcPr>
          <w:p w14:paraId="1F6FE5FD" w14:textId="14935E46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</w:p>
        </w:tc>
        <w:tc>
          <w:tcPr>
            <w:tcW w:w="693" w:type="dxa"/>
            <w:vAlign w:val="center"/>
          </w:tcPr>
          <w:p w14:paraId="22D6DC8D" w14:textId="7494575A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</w:t>
            </w:r>
          </w:p>
        </w:tc>
      </w:tr>
      <w:tr w:rsidR="008A02B8" w14:paraId="36BD264B" w14:textId="77777777" w:rsidTr="008A02B8">
        <w:tc>
          <w:tcPr>
            <w:tcW w:w="928" w:type="dxa"/>
          </w:tcPr>
          <w:p w14:paraId="1BB4DCF1" w14:textId="2CFB4269" w:rsidR="008A02B8" w:rsidRP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А41</w:t>
            </w:r>
          </w:p>
        </w:tc>
        <w:tc>
          <w:tcPr>
            <w:tcW w:w="692" w:type="dxa"/>
            <w:vAlign w:val="center"/>
          </w:tcPr>
          <w:p w14:paraId="048CD1DC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E0C7CD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95BA344" w14:textId="19CD24E1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B931FFA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63E7D1C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65252FE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F46C07A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852D8DE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D56A09A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F5C19A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2" w:type="dxa"/>
            <w:vAlign w:val="center"/>
          </w:tcPr>
          <w:p w14:paraId="5B4FD542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0B51F6B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F83089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0EC5B19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66F9F4E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33F4947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DEB0FBE" w14:textId="79E8132D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</w:p>
        </w:tc>
        <w:tc>
          <w:tcPr>
            <w:tcW w:w="693" w:type="dxa"/>
            <w:vAlign w:val="center"/>
          </w:tcPr>
          <w:p w14:paraId="6DC7DBE4" w14:textId="07B391CA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693" w:type="dxa"/>
            <w:vAlign w:val="center"/>
          </w:tcPr>
          <w:p w14:paraId="274B9B03" w14:textId="77BACBFC" w:rsidR="008A02B8" w:rsidRPr="00F2402A" w:rsidRDefault="00F2402A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</w:p>
        </w:tc>
        <w:tc>
          <w:tcPr>
            <w:tcW w:w="693" w:type="dxa"/>
            <w:vAlign w:val="center"/>
          </w:tcPr>
          <w:p w14:paraId="1A868C32" w14:textId="70D18F72" w:rsidR="008A02B8" w:rsidRPr="008A02B8" w:rsidRDefault="002F033A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</w:tr>
      <w:tr w:rsidR="008A02B8" w14:paraId="74950C3B" w14:textId="77777777" w:rsidTr="008A02B8">
        <w:tc>
          <w:tcPr>
            <w:tcW w:w="928" w:type="dxa"/>
          </w:tcPr>
          <w:p w14:paraId="1172D3B4" w14:textId="3F8BA10D" w:rsidR="008A02B8" w:rsidRP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А42</w:t>
            </w:r>
          </w:p>
        </w:tc>
        <w:tc>
          <w:tcPr>
            <w:tcW w:w="692" w:type="dxa"/>
            <w:vAlign w:val="center"/>
          </w:tcPr>
          <w:p w14:paraId="7D306CAA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BCBCDB5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5C5B283" w14:textId="701D36CA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C5E361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54CE1EC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183F9F9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F1973C3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4E7AE36C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B737488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74A7E7D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2" w:type="dxa"/>
            <w:vAlign w:val="center"/>
          </w:tcPr>
          <w:p w14:paraId="7FE36FA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33E54D2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948D455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A0684C4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7201C69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5EEAD6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07E35C8" w14:textId="57348C5F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</w:p>
        </w:tc>
        <w:tc>
          <w:tcPr>
            <w:tcW w:w="693" w:type="dxa"/>
            <w:vAlign w:val="center"/>
          </w:tcPr>
          <w:p w14:paraId="64E227E0" w14:textId="54307569" w:rsidR="008A02B8" w:rsidRPr="008A02B8" w:rsidRDefault="00F2402A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</w:p>
        </w:tc>
        <w:tc>
          <w:tcPr>
            <w:tcW w:w="693" w:type="dxa"/>
            <w:vAlign w:val="center"/>
          </w:tcPr>
          <w:p w14:paraId="53209DA2" w14:textId="40A72008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693" w:type="dxa"/>
            <w:vAlign w:val="center"/>
          </w:tcPr>
          <w:p w14:paraId="254C20DA" w14:textId="32790480" w:rsidR="008A02B8" w:rsidRPr="008A02B8" w:rsidRDefault="002F033A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</w:p>
        </w:tc>
      </w:tr>
      <w:tr w:rsidR="008A02B8" w14:paraId="24BF3D06" w14:textId="77777777" w:rsidTr="008A02B8">
        <w:tc>
          <w:tcPr>
            <w:tcW w:w="928" w:type="dxa"/>
          </w:tcPr>
          <w:p w14:paraId="150326C0" w14:textId="715D5D3C" w:rsidR="008A02B8" w:rsidRPr="008A02B8" w:rsidRDefault="008A02B8" w:rsidP="008A02B8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А43</w:t>
            </w:r>
          </w:p>
        </w:tc>
        <w:tc>
          <w:tcPr>
            <w:tcW w:w="692" w:type="dxa"/>
            <w:vAlign w:val="center"/>
          </w:tcPr>
          <w:p w14:paraId="34F25C35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28C1372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50C82988" w14:textId="449F6901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9EE1CCD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ED3A882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8F45A5F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13BAB81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92F4829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75F00DA1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547D74C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2" w:type="dxa"/>
            <w:vAlign w:val="center"/>
          </w:tcPr>
          <w:p w14:paraId="001B3131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E3AC938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0462777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E64B1FC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380CDB67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6049C380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08DDF17A" w14:textId="15FA0F6D" w:rsidR="008A02B8" w:rsidRPr="008A02B8" w:rsidRDefault="000D6C7E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</w:p>
        </w:tc>
        <w:tc>
          <w:tcPr>
            <w:tcW w:w="693" w:type="dxa"/>
            <w:vAlign w:val="center"/>
          </w:tcPr>
          <w:p w14:paraId="45857EFB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2D653CB9" w14:textId="7777777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vAlign w:val="center"/>
          </w:tcPr>
          <w:p w14:paraId="1FD7615F" w14:textId="2C4F0A67" w:rsidR="008A02B8" w:rsidRPr="008A02B8" w:rsidRDefault="008A02B8" w:rsidP="008A02B8">
            <w:pPr>
              <w:pStyle w:val="aff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</w:tr>
    </w:tbl>
    <w:p w14:paraId="2F5233D4" w14:textId="77777777" w:rsidR="004854DC" w:rsidRDefault="004854DC" w:rsidP="004854DC">
      <w:pPr>
        <w:pStyle w:val="1-"/>
        <w:ind w:firstLine="0"/>
        <w:sectPr w:rsidR="004854DC" w:rsidSect="00C63E10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668F739A" w14:textId="0AD2A52B" w:rsidR="009F34FE" w:rsidRDefault="009F34FE" w:rsidP="007D53B2">
      <w:pPr>
        <w:pStyle w:val="1-"/>
      </w:pPr>
      <w:r>
        <w:t>Таблица 15 представляет собой таблицу трассировки требований.</w:t>
      </w:r>
    </w:p>
    <w:p w14:paraId="16DE0340" w14:textId="5A1D0629" w:rsidR="009F34FE" w:rsidRDefault="009F34FE" w:rsidP="00D533B1">
      <w:pPr>
        <w:pStyle w:val="-1"/>
      </w:pPr>
      <w:r>
        <w:t xml:space="preserve">Таблица 15 – </w:t>
      </w:r>
      <w:r w:rsidR="007D53B2">
        <w:t>Таблица т</w:t>
      </w:r>
      <w:r>
        <w:t>рассировк</w:t>
      </w:r>
      <w:r w:rsidR="007D53B2">
        <w:t>и</w:t>
      </w:r>
      <w:r>
        <w:t xml:space="preserve"> требований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20"/>
        <w:gridCol w:w="658"/>
        <w:gridCol w:w="658"/>
        <w:gridCol w:w="658"/>
        <w:gridCol w:w="658"/>
        <w:gridCol w:w="658"/>
        <w:gridCol w:w="658"/>
        <w:gridCol w:w="658"/>
        <w:gridCol w:w="658"/>
        <w:gridCol w:w="658"/>
        <w:gridCol w:w="658"/>
        <w:gridCol w:w="658"/>
        <w:gridCol w:w="658"/>
        <w:gridCol w:w="658"/>
        <w:gridCol w:w="658"/>
        <w:gridCol w:w="659"/>
        <w:gridCol w:w="659"/>
        <w:gridCol w:w="659"/>
        <w:gridCol w:w="659"/>
        <w:gridCol w:w="659"/>
        <w:gridCol w:w="659"/>
      </w:tblGrid>
      <w:tr w:rsidR="007D53B2" w14:paraId="10C9B5EC" w14:textId="77777777" w:rsidTr="005513F5">
        <w:tc>
          <w:tcPr>
            <w:tcW w:w="1620" w:type="dxa"/>
          </w:tcPr>
          <w:p w14:paraId="1A1C3483" w14:textId="7093B88D" w:rsidR="007D53B2" w:rsidRDefault="007D53B2" w:rsidP="007D53B2">
            <w:pPr>
              <w:pStyle w:val="aff1"/>
            </w:pPr>
            <w:r>
              <w:t>Требования</w:t>
            </w:r>
          </w:p>
        </w:tc>
        <w:tc>
          <w:tcPr>
            <w:tcW w:w="658" w:type="dxa"/>
            <w:vAlign w:val="center"/>
          </w:tcPr>
          <w:p w14:paraId="5975E27E" w14:textId="77777777" w:rsidR="007D53B2" w:rsidRDefault="007D53B2" w:rsidP="007D53B2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471739AA" w14:textId="1A7EF469" w:rsidR="007D53B2" w:rsidRDefault="007D53B2" w:rsidP="007D53B2">
            <w:pPr>
              <w:pStyle w:val="aff1"/>
            </w:pPr>
            <w:r w:rsidRPr="008A02B8">
              <w:rPr>
                <w:sz w:val="24"/>
                <w:szCs w:val="24"/>
              </w:rPr>
              <w:t>0</w:t>
            </w:r>
          </w:p>
        </w:tc>
        <w:tc>
          <w:tcPr>
            <w:tcW w:w="658" w:type="dxa"/>
            <w:vAlign w:val="center"/>
          </w:tcPr>
          <w:p w14:paraId="1373248F" w14:textId="77777777" w:rsidR="007D53B2" w:rsidRDefault="007D53B2" w:rsidP="007D53B2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4F0F2F80" w14:textId="434E2F35" w:rsidR="007D53B2" w:rsidRDefault="007D53B2" w:rsidP="007D53B2">
            <w:pPr>
              <w:pStyle w:val="aff1"/>
            </w:pPr>
            <w:r w:rsidRPr="008A02B8">
              <w:rPr>
                <w:sz w:val="24"/>
                <w:szCs w:val="24"/>
              </w:rPr>
              <w:t>1</w:t>
            </w:r>
          </w:p>
        </w:tc>
        <w:tc>
          <w:tcPr>
            <w:tcW w:w="658" w:type="dxa"/>
            <w:vAlign w:val="center"/>
          </w:tcPr>
          <w:p w14:paraId="2975D301" w14:textId="77777777" w:rsidR="007D53B2" w:rsidRDefault="007D53B2" w:rsidP="007D53B2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610C11D0" w14:textId="282CA388" w:rsidR="007D53B2" w:rsidRDefault="007D53B2" w:rsidP="007D53B2">
            <w:pPr>
              <w:pStyle w:val="aff1"/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58" w:type="dxa"/>
            <w:vAlign w:val="center"/>
          </w:tcPr>
          <w:p w14:paraId="538A6DE6" w14:textId="77777777" w:rsidR="007D53B2" w:rsidRDefault="007D53B2" w:rsidP="007D53B2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27143759" w14:textId="00A6F410" w:rsidR="007D53B2" w:rsidRDefault="007D53B2" w:rsidP="007D53B2">
            <w:pPr>
              <w:pStyle w:val="aff1"/>
            </w:pPr>
            <w:r>
              <w:rPr>
                <w:sz w:val="24"/>
                <w:szCs w:val="24"/>
              </w:rPr>
              <w:t>2</w:t>
            </w:r>
            <w:r w:rsidRPr="008A02B8">
              <w:rPr>
                <w:sz w:val="24"/>
                <w:szCs w:val="24"/>
              </w:rPr>
              <w:t>1</w:t>
            </w:r>
          </w:p>
        </w:tc>
        <w:tc>
          <w:tcPr>
            <w:tcW w:w="658" w:type="dxa"/>
            <w:vAlign w:val="center"/>
          </w:tcPr>
          <w:p w14:paraId="1FEDC5AF" w14:textId="77777777" w:rsidR="007D53B2" w:rsidRDefault="007D53B2" w:rsidP="007D53B2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4D9C228E" w14:textId="7FC58311" w:rsidR="007D53B2" w:rsidRDefault="007D53B2" w:rsidP="007D53B2">
            <w:pPr>
              <w:pStyle w:val="aff1"/>
            </w:pPr>
            <w:r>
              <w:rPr>
                <w:sz w:val="24"/>
                <w:szCs w:val="24"/>
              </w:rPr>
              <w:t>2</w:t>
            </w:r>
            <w:r w:rsidRPr="008A02B8">
              <w:rPr>
                <w:sz w:val="24"/>
                <w:szCs w:val="24"/>
              </w:rPr>
              <w:t>11</w:t>
            </w:r>
          </w:p>
        </w:tc>
        <w:tc>
          <w:tcPr>
            <w:tcW w:w="658" w:type="dxa"/>
            <w:vAlign w:val="center"/>
          </w:tcPr>
          <w:p w14:paraId="57422D3B" w14:textId="77777777" w:rsidR="007D53B2" w:rsidRDefault="007D53B2" w:rsidP="007D53B2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79E67787" w14:textId="20CE1105" w:rsidR="007D53B2" w:rsidRDefault="007D53B2" w:rsidP="007D53B2">
            <w:pPr>
              <w:pStyle w:val="aff1"/>
            </w:pPr>
            <w:r>
              <w:rPr>
                <w:sz w:val="24"/>
                <w:szCs w:val="24"/>
              </w:rPr>
              <w:t>2</w:t>
            </w:r>
            <w:r w:rsidRPr="008A02B8">
              <w:rPr>
                <w:sz w:val="24"/>
                <w:szCs w:val="24"/>
              </w:rPr>
              <w:t>12</w:t>
            </w:r>
          </w:p>
        </w:tc>
        <w:tc>
          <w:tcPr>
            <w:tcW w:w="658" w:type="dxa"/>
            <w:vAlign w:val="center"/>
          </w:tcPr>
          <w:p w14:paraId="1C6FA577" w14:textId="77777777" w:rsidR="007D53B2" w:rsidRDefault="007D53B2" w:rsidP="007D53B2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19845CFF" w14:textId="022B8600" w:rsidR="007D53B2" w:rsidRDefault="007D53B2" w:rsidP="007D53B2">
            <w:pPr>
              <w:pStyle w:val="aff1"/>
            </w:pPr>
            <w:r>
              <w:rPr>
                <w:sz w:val="24"/>
                <w:szCs w:val="24"/>
              </w:rPr>
              <w:t>2</w:t>
            </w:r>
            <w:r w:rsidRPr="008A02B8">
              <w:rPr>
                <w:sz w:val="24"/>
                <w:szCs w:val="24"/>
              </w:rPr>
              <w:t>13</w:t>
            </w:r>
          </w:p>
        </w:tc>
        <w:tc>
          <w:tcPr>
            <w:tcW w:w="658" w:type="dxa"/>
            <w:vAlign w:val="center"/>
          </w:tcPr>
          <w:p w14:paraId="5AC05137" w14:textId="77777777" w:rsidR="007D53B2" w:rsidRDefault="007D53B2" w:rsidP="007D53B2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05F06C4C" w14:textId="1EF89310" w:rsidR="007D53B2" w:rsidRDefault="007D53B2" w:rsidP="007D53B2">
            <w:pPr>
              <w:pStyle w:val="aff1"/>
            </w:pPr>
            <w:r>
              <w:rPr>
                <w:sz w:val="24"/>
                <w:szCs w:val="24"/>
              </w:rPr>
              <w:t>2</w:t>
            </w:r>
            <w:r w:rsidRPr="008A02B8">
              <w:rPr>
                <w:sz w:val="24"/>
                <w:szCs w:val="24"/>
              </w:rPr>
              <w:t>2</w:t>
            </w:r>
          </w:p>
        </w:tc>
        <w:tc>
          <w:tcPr>
            <w:tcW w:w="658" w:type="dxa"/>
            <w:vAlign w:val="center"/>
          </w:tcPr>
          <w:p w14:paraId="412E7C64" w14:textId="77777777" w:rsidR="007D53B2" w:rsidRDefault="007D53B2" w:rsidP="007D53B2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737741EC" w14:textId="2F66EF48" w:rsidR="007D53B2" w:rsidRDefault="007D53B2" w:rsidP="007D53B2">
            <w:pPr>
              <w:pStyle w:val="aff1"/>
            </w:pPr>
            <w:r>
              <w:rPr>
                <w:sz w:val="24"/>
                <w:szCs w:val="24"/>
              </w:rPr>
              <w:t>2</w:t>
            </w:r>
            <w:r w:rsidRPr="008A02B8">
              <w:rPr>
                <w:sz w:val="24"/>
                <w:szCs w:val="24"/>
              </w:rPr>
              <w:t>3</w:t>
            </w:r>
          </w:p>
        </w:tc>
        <w:tc>
          <w:tcPr>
            <w:tcW w:w="658" w:type="dxa"/>
            <w:vAlign w:val="center"/>
          </w:tcPr>
          <w:p w14:paraId="1AF666AA" w14:textId="77777777" w:rsidR="007D53B2" w:rsidRDefault="007D53B2" w:rsidP="007D53B2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41290248" w14:textId="79CD4280" w:rsidR="007D53B2" w:rsidRDefault="007D53B2" w:rsidP="007D53B2">
            <w:pPr>
              <w:pStyle w:val="aff1"/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658" w:type="dxa"/>
            <w:vAlign w:val="center"/>
          </w:tcPr>
          <w:p w14:paraId="527D11EC" w14:textId="77777777" w:rsidR="007D53B2" w:rsidRDefault="007D53B2" w:rsidP="007D53B2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5D494E42" w14:textId="23257A74" w:rsidR="007D53B2" w:rsidRDefault="007D53B2" w:rsidP="007D53B2">
            <w:pPr>
              <w:pStyle w:val="aff1"/>
            </w:pPr>
            <w:r>
              <w:rPr>
                <w:sz w:val="24"/>
                <w:szCs w:val="24"/>
              </w:rPr>
              <w:t>3</w:t>
            </w:r>
            <w:r w:rsidRPr="008A02B8">
              <w:rPr>
                <w:sz w:val="24"/>
                <w:szCs w:val="24"/>
              </w:rPr>
              <w:t>1</w:t>
            </w:r>
          </w:p>
        </w:tc>
        <w:tc>
          <w:tcPr>
            <w:tcW w:w="658" w:type="dxa"/>
            <w:vAlign w:val="center"/>
          </w:tcPr>
          <w:p w14:paraId="6FD7874F" w14:textId="77777777" w:rsidR="007D53B2" w:rsidRDefault="007D53B2" w:rsidP="007D53B2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604C2C77" w14:textId="3A6ED35E" w:rsidR="007D53B2" w:rsidRDefault="007D53B2" w:rsidP="007D53B2">
            <w:pPr>
              <w:pStyle w:val="aff1"/>
            </w:pPr>
            <w:r>
              <w:rPr>
                <w:sz w:val="24"/>
                <w:szCs w:val="24"/>
              </w:rPr>
              <w:t>3</w:t>
            </w:r>
            <w:r w:rsidRPr="008A02B8">
              <w:rPr>
                <w:sz w:val="24"/>
                <w:szCs w:val="24"/>
              </w:rPr>
              <w:t>2</w:t>
            </w:r>
          </w:p>
        </w:tc>
        <w:tc>
          <w:tcPr>
            <w:tcW w:w="658" w:type="dxa"/>
            <w:vAlign w:val="center"/>
          </w:tcPr>
          <w:p w14:paraId="48AF85C1" w14:textId="77777777" w:rsidR="007D53B2" w:rsidRDefault="007D53B2" w:rsidP="007D53B2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6552C00C" w14:textId="10AB1755" w:rsidR="007D53B2" w:rsidRDefault="007D53B2" w:rsidP="007D53B2">
            <w:pPr>
              <w:pStyle w:val="aff1"/>
            </w:pPr>
            <w:r>
              <w:rPr>
                <w:sz w:val="24"/>
                <w:szCs w:val="24"/>
              </w:rPr>
              <w:t>3</w:t>
            </w:r>
            <w:r w:rsidRPr="008A02B8">
              <w:rPr>
                <w:sz w:val="24"/>
                <w:szCs w:val="24"/>
              </w:rPr>
              <w:t>21</w:t>
            </w:r>
          </w:p>
        </w:tc>
        <w:tc>
          <w:tcPr>
            <w:tcW w:w="658" w:type="dxa"/>
            <w:vAlign w:val="center"/>
          </w:tcPr>
          <w:p w14:paraId="0EAABFAB" w14:textId="77777777" w:rsidR="007D53B2" w:rsidRDefault="007D53B2" w:rsidP="007D53B2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329E7F00" w14:textId="4787C7E8" w:rsidR="007D53B2" w:rsidRDefault="007D53B2" w:rsidP="007D53B2">
            <w:pPr>
              <w:pStyle w:val="aff1"/>
            </w:pPr>
            <w:r>
              <w:rPr>
                <w:sz w:val="24"/>
                <w:szCs w:val="24"/>
              </w:rPr>
              <w:t>3</w:t>
            </w:r>
            <w:r w:rsidRPr="008A02B8">
              <w:rPr>
                <w:sz w:val="24"/>
                <w:szCs w:val="24"/>
              </w:rPr>
              <w:t>22</w:t>
            </w:r>
          </w:p>
        </w:tc>
        <w:tc>
          <w:tcPr>
            <w:tcW w:w="659" w:type="dxa"/>
            <w:vAlign w:val="center"/>
          </w:tcPr>
          <w:p w14:paraId="3F0CDF61" w14:textId="77777777" w:rsidR="007D53B2" w:rsidRDefault="007D53B2" w:rsidP="007D53B2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057AF965" w14:textId="6BE26CBE" w:rsidR="007D53B2" w:rsidRDefault="007D53B2" w:rsidP="007D53B2">
            <w:pPr>
              <w:pStyle w:val="aff1"/>
            </w:pPr>
            <w:r>
              <w:rPr>
                <w:sz w:val="24"/>
                <w:szCs w:val="24"/>
              </w:rPr>
              <w:t>3</w:t>
            </w:r>
            <w:r w:rsidRPr="008A02B8">
              <w:rPr>
                <w:sz w:val="24"/>
                <w:szCs w:val="24"/>
              </w:rPr>
              <w:t>23</w:t>
            </w:r>
          </w:p>
        </w:tc>
        <w:tc>
          <w:tcPr>
            <w:tcW w:w="659" w:type="dxa"/>
            <w:vAlign w:val="center"/>
          </w:tcPr>
          <w:p w14:paraId="6872B36D" w14:textId="77777777" w:rsidR="007D53B2" w:rsidRDefault="007D53B2" w:rsidP="007D53B2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59BE5BBA" w14:textId="135A46ED" w:rsidR="007D53B2" w:rsidRDefault="007D53B2" w:rsidP="007D53B2">
            <w:pPr>
              <w:pStyle w:val="aff1"/>
            </w:pPr>
            <w:r>
              <w:rPr>
                <w:sz w:val="24"/>
                <w:szCs w:val="24"/>
              </w:rPr>
              <w:t>3</w:t>
            </w:r>
            <w:r w:rsidRPr="008A02B8">
              <w:rPr>
                <w:sz w:val="24"/>
                <w:szCs w:val="24"/>
              </w:rPr>
              <w:t>3</w:t>
            </w:r>
          </w:p>
        </w:tc>
        <w:tc>
          <w:tcPr>
            <w:tcW w:w="659" w:type="dxa"/>
            <w:vAlign w:val="center"/>
          </w:tcPr>
          <w:p w14:paraId="095F9BE9" w14:textId="77777777" w:rsidR="007D53B2" w:rsidRDefault="007D53B2" w:rsidP="007D53B2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76D1C5B5" w14:textId="33ECFAC2" w:rsidR="007D53B2" w:rsidRDefault="007D53B2" w:rsidP="007D53B2">
            <w:pPr>
              <w:pStyle w:val="aff1"/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59" w:type="dxa"/>
            <w:vAlign w:val="center"/>
          </w:tcPr>
          <w:p w14:paraId="255CB866" w14:textId="77777777" w:rsidR="007D53B2" w:rsidRDefault="007D53B2" w:rsidP="007D53B2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689ABA78" w14:textId="711AE550" w:rsidR="007D53B2" w:rsidRDefault="007D53B2" w:rsidP="007D53B2">
            <w:pPr>
              <w:pStyle w:val="aff1"/>
            </w:pPr>
            <w:r>
              <w:rPr>
                <w:sz w:val="24"/>
                <w:szCs w:val="24"/>
              </w:rPr>
              <w:t>4</w:t>
            </w:r>
            <w:r w:rsidRPr="008A02B8">
              <w:rPr>
                <w:sz w:val="24"/>
                <w:szCs w:val="24"/>
              </w:rPr>
              <w:t>1</w:t>
            </w:r>
          </w:p>
        </w:tc>
        <w:tc>
          <w:tcPr>
            <w:tcW w:w="659" w:type="dxa"/>
            <w:vAlign w:val="center"/>
          </w:tcPr>
          <w:p w14:paraId="2FDC1A1C" w14:textId="77777777" w:rsidR="007D53B2" w:rsidRDefault="007D53B2" w:rsidP="007D53B2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12F08867" w14:textId="29E27B51" w:rsidR="007D53B2" w:rsidRDefault="007D53B2" w:rsidP="007D53B2">
            <w:pPr>
              <w:pStyle w:val="aff1"/>
            </w:pPr>
            <w:r>
              <w:rPr>
                <w:sz w:val="24"/>
                <w:szCs w:val="24"/>
              </w:rPr>
              <w:t>4</w:t>
            </w:r>
            <w:r w:rsidRPr="008A02B8">
              <w:rPr>
                <w:sz w:val="24"/>
                <w:szCs w:val="24"/>
              </w:rPr>
              <w:t>2</w:t>
            </w:r>
          </w:p>
        </w:tc>
        <w:tc>
          <w:tcPr>
            <w:tcW w:w="659" w:type="dxa"/>
            <w:vAlign w:val="center"/>
          </w:tcPr>
          <w:p w14:paraId="70A18F6A" w14:textId="77777777" w:rsidR="007D53B2" w:rsidRDefault="007D53B2" w:rsidP="007D53B2">
            <w:pPr>
              <w:pStyle w:val="aff1"/>
              <w:rPr>
                <w:sz w:val="24"/>
                <w:szCs w:val="24"/>
              </w:rPr>
            </w:pPr>
            <w:r w:rsidRPr="008A02B8">
              <w:rPr>
                <w:sz w:val="24"/>
                <w:szCs w:val="24"/>
              </w:rPr>
              <w:t>А</w:t>
            </w:r>
          </w:p>
          <w:p w14:paraId="30ADA618" w14:textId="0107D02B" w:rsidR="007D53B2" w:rsidRDefault="007D53B2" w:rsidP="007D53B2">
            <w:pPr>
              <w:pStyle w:val="aff1"/>
            </w:pPr>
            <w:r>
              <w:rPr>
                <w:sz w:val="24"/>
                <w:szCs w:val="24"/>
              </w:rPr>
              <w:t>4</w:t>
            </w:r>
            <w:r w:rsidRPr="008A02B8">
              <w:rPr>
                <w:sz w:val="24"/>
                <w:szCs w:val="24"/>
              </w:rPr>
              <w:t>3</w:t>
            </w:r>
          </w:p>
        </w:tc>
      </w:tr>
      <w:tr w:rsidR="007D53B2" w14:paraId="6295686D" w14:textId="77777777" w:rsidTr="007D53B2">
        <w:tc>
          <w:tcPr>
            <w:tcW w:w="1620" w:type="dxa"/>
          </w:tcPr>
          <w:p w14:paraId="2554D1FD" w14:textId="6E1BDEE6" w:rsidR="007D53B2" w:rsidRDefault="007D53B2" w:rsidP="007D53B2">
            <w:pPr>
              <w:pStyle w:val="aff1"/>
              <w:jc w:val="center"/>
            </w:pPr>
            <w:r>
              <w:t>1</w:t>
            </w:r>
          </w:p>
        </w:tc>
        <w:tc>
          <w:tcPr>
            <w:tcW w:w="658" w:type="dxa"/>
          </w:tcPr>
          <w:p w14:paraId="420893AD" w14:textId="4670EFE4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1007703B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E163999" w14:textId="149E17E5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5AC960D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90520A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4C37046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08B72F0F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6950F37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F7596BC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D24778C" w14:textId="57B83F05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2B0B1A1D" w14:textId="157D3685" w:rsidR="007D53B2" w:rsidRDefault="00371D26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63F5A5DF" w14:textId="1FA47D1D" w:rsidR="007D53B2" w:rsidRDefault="00371D26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61E945F5" w14:textId="7FA15571" w:rsidR="007D53B2" w:rsidRDefault="00371D26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4D2DC210" w14:textId="6B57DB0A" w:rsidR="007D53B2" w:rsidRDefault="00371D26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9" w:type="dxa"/>
          </w:tcPr>
          <w:p w14:paraId="6F7AB587" w14:textId="247B0CBD" w:rsidR="007D53B2" w:rsidRDefault="00371D26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9" w:type="dxa"/>
          </w:tcPr>
          <w:p w14:paraId="5192F474" w14:textId="04607BD5" w:rsidR="007D53B2" w:rsidRDefault="00371D26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9" w:type="dxa"/>
          </w:tcPr>
          <w:p w14:paraId="0DB8DC16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07DFF896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365035A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3E2668F6" w14:textId="77777777" w:rsidR="007D53B2" w:rsidRDefault="007D53B2" w:rsidP="00A8456E">
            <w:pPr>
              <w:pStyle w:val="aff1"/>
              <w:jc w:val="center"/>
            </w:pPr>
          </w:p>
        </w:tc>
      </w:tr>
      <w:tr w:rsidR="007D53B2" w14:paraId="173BD077" w14:textId="77777777" w:rsidTr="007D53B2">
        <w:tc>
          <w:tcPr>
            <w:tcW w:w="1620" w:type="dxa"/>
          </w:tcPr>
          <w:p w14:paraId="18D40D3E" w14:textId="3E430A20" w:rsidR="007D53B2" w:rsidRDefault="007D53B2" w:rsidP="007D53B2">
            <w:pPr>
              <w:pStyle w:val="aff1"/>
              <w:jc w:val="center"/>
            </w:pPr>
            <w:r>
              <w:t>2</w:t>
            </w:r>
          </w:p>
        </w:tc>
        <w:tc>
          <w:tcPr>
            <w:tcW w:w="658" w:type="dxa"/>
          </w:tcPr>
          <w:p w14:paraId="1A0CCFBA" w14:textId="75F74C88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479E52F9" w14:textId="7A6CE85E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7889E1FE" w14:textId="2AEF6578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5CAFBBCB" w14:textId="78A87078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5CC43196" w14:textId="73CCB069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6DAF3556" w14:textId="0E989E57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759E0905" w14:textId="0FFF1C31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4ACCEA7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24CD058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7E1A160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5F8BECF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2BCEA5C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477991F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B3A21F7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4035C331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698E0D0F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0997E5A0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2350D131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6E7602C4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4054FB5C" w14:textId="77777777" w:rsidR="007D53B2" w:rsidRDefault="007D53B2" w:rsidP="00A8456E">
            <w:pPr>
              <w:pStyle w:val="aff1"/>
              <w:jc w:val="center"/>
            </w:pPr>
          </w:p>
        </w:tc>
      </w:tr>
      <w:tr w:rsidR="007D53B2" w14:paraId="37DA17A4" w14:textId="77777777" w:rsidTr="007D53B2">
        <w:tc>
          <w:tcPr>
            <w:tcW w:w="1620" w:type="dxa"/>
          </w:tcPr>
          <w:p w14:paraId="6CB9291D" w14:textId="2CE84F1C" w:rsidR="007D53B2" w:rsidRDefault="007D53B2" w:rsidP="007D53B2">
            <w:pPr>
              <w:pStyle w:val="aff1"/>
              <w:jc w:val="center"/>
            </w:pPr>
            <w:r>
              <w:t>3</w:t>
            </w:r>
          </w:p>
        </w:tc>
        <w:tc>
          <w:tcPr>
            <w:tcW w:w="658" w:type="dxa"/>
          </w:tcPr>
          <w:p w14:paraId="166B2D1B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99122DA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8AE2A1E" w14:textId="1FE1EEC1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C929B6A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F60F52B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5AA4D49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163BB1F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A0E405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FC65C2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07C97619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6C44637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2C6A178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92D4B3D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9AC4A69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21AF8386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65557C4D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1B8E80E6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44F3B2C0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541D364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7FB758E4" w14:textId="77777777" w:rsidR="007D53B2" w:rsidRDefault="007D53B2" w:rsidP="00A8456E">
            <w:pPr>
              <w:pStyle w:val="aff1"/>
              <w:jc w:val="center"/>
            </w:pPr>
          </w:p>
        </w:tc>
      </w:tr>
      <w:tr w:rsidR="007D53B2" w14:paraId="1E3A4A6F" w14:textId="77777777" w:rsidTr="007D53B2">
        <w:tc>
          <w:tcPr>
            <w:tcW w:w="1620" w:type="dxa"/>
          </w:tcPr>
          <w:p w14:paraId="44C9CF50" w14:textId="672FA4B6" w:rsidR="007D53B2" w:rsidRDefault="007D53B2" w:rsidP="007D53B2">
            <w:pPr>
              <w:pStyle w:val="aff1"/>
              <w:jc w:val="center"/>
            </w:pPr>
            <w:r>
              <w:t>4</w:t>
            </w:r>
          </w:p>
        </w:tc>
        <w:tc>
          <w:tcPr>
            <w:tcW w:w="658" w:type="dxa"/>
          </w:tcPr>
          <w:p w14:paraId="0D22F6A6" w14:textId="2B3FF4EB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73073214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15CF5D4" w14:textId="0FF2DCA4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64F9058" w14:textId="409E5572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5616101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3D31F75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56A98E7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578C81D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5A1AD1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67B34A9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FA00C4A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A04450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00D81434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C8BC463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18F9FE55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499EC557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6B0578DD" w14:textId="0BB7F09E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9" w:type="dxa"/>
          </w:tcPr>
          <w:p w14:paraId="4BFAA375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695D8C01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44D0EDA9" w14:textId="77777777" w:rsidR="007D53B2" w:rsidRDefault="007D53B2" w:rsidP="00A8456E">
            <w:pPr>
              <w:pStyle w:val="aff1"/>
              <w:jc w:val="center"/>
            </w:pPr>
          </w:p>
        </w:tc>
      </w:tr>
      <w:tr w:rsidR="007D53B2" w14:paraId="451BAA0B" w14:textId="77777777" w:rsidTr="007D53B2">
        <w:tc>
          <w:tcPr>
            <w:tcW w:w="1620" w:type="dxa"/>
          </w:tcPr>
          <w:p w14:paraId="3D46363A" w14:textId="29CEB528" w:rsidR="007D53B2" w:rsidRDefault="007D53B2" w:rsidP="007D53B2">
            <w:pPr>
              <w:pStyle w:val="aff1"/>
              <w:jc w:val="center"/>
            </w:pPr>
            <w:r>
              <w:t>5</w:t>
            </w:r>
          </w:p>
        </w:tc>
        <w:tc>
          <w:tcPr>
            <w:tcW w:w="658" w:type="dxa"/>
          </w:tcPr>
          <w:p w14:paraId="499B27DC" w14:textId="4FA3AA6B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3B0B985D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0550620" w14:textId="76191370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8D8E659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409AD4F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24AACC1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5D24818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F24B4B6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E35647C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15CD5F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18A4F29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20BA239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35B45B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F8F461D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3681BA4D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29D4E7E0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67D05649" w14:textId="2A969CA4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9" w:type="dxa"/>
          </w:tcPr>
          <w:p w14:paraId="3E8B2D86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7C5E42F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473B32E1" w14:textId="77777777" w:rsidR="007D53B2" w:rsidRDefault="007D53B2" w:rsidP="00A8456E">
            <w:pPr>
              <w:pStyle w:val="aff1"/>
              <w:jc w:val="center"/>
            </w:pPr>
          </w:p>
        </w:tc>
      </w:tr>
      <w:tr w:rsidR="007D53B2" w14:paraId="595985CB" w14:textId="77777777" w:rsidTr="007D53B2">
        <w:tc>
          <w:tcPr>
            <w:tcW w:w="1620" w:type="dxa"/>
          </w:tcPr>
          <w:p w14:paraId="51574CB3" w14:textId="7A088D9A" w:rsidR="007D53B2" w:rsidRDefault="007D53B2" w:rsidP="007D53B2">
            <w:pPr>
              <w:pStyle w:val="aff1"/>
              <w:jc w:val="center"/>
            </w:pPr>
            <w:r>
              <w:t>6</w:t>
            </w:r>
          </w:p>
        </w:tc>
        <w:tc>
          <w:tcPr>
            <w:tcW w:w="658" w:type="dxa"/>
          </w:tcPr>
          <w:p w14:paraId="1D264DAA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F9DF918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17E360B" w14:textId="46E0F82F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1EC222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AE824EA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6DCF58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5C52C8A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84A8FD0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F7BE4C5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F043AF9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0574164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E74787C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053F211D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1E616F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530B31B5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6F7EC6E4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6DA1065F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557E59E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6B4CDD3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7ECEA9EB" w14:textId="77777777" w:rsidR="007D53B2" w:rsidRDefault="007D53B2" w:rsidP="00A8456E">
            <w:pPr>
              <w:pStyle w:val="aff1"/>
              <w:jc w:val="center"/>
            </w:pPr>
          </w:p>
        </w:tc>
      </w:tr>
      <w:tr w:rsidR="007D53B2" w14:paraId="7AD71E24" w14:textId="77777777" w:rsidTr="007D53B2">
        <w:tc>
          <w:tcPr>
            <w:tcW w:w="1620" w:type="dxa"/>
          </w:tcPr>
          <w:p w14:paraId="5A6EAC76" w14:textId="352D577D" w:rsidR="007D53B2" w:rsidRDefault="007D53B2" w:rsidP="007D53B2">
            <w:pPr>
              <w:pStyle w:val="aff1"/>
              <w:jc w:val="center"/>
            </w:pPr>
            <w:r>
              <w:t>7</w:t>
            </w:r>
          </w:p>
        </w:tc>
        <w:tc>
          <w:tcPr>
            <w:tcW w:w="658" w:type="dxa"/>
          </w:tcPr>
          <w:p w14:paraId="62DB2466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927CA2D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0C104EB9" w14:textId="2A69D54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8A8D7BC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06940E8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0EBD68D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0292CA00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45C0F41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AC225BA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52E3DB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A036E73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00B1161C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4A9EBF7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5CE3AA0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73ABCD9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20FA6080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4054D38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1143073C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53793694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6C2FA4EE" w14:textId="77777777" w:rsidR="007D53B2" w:rsidRDefault="007D53B2" w:rsidP="00A8456E">
            <w:pPr>
              <w:pStyle w:val="aff1"/>
              <w:jc w:val="center"/>
            </w:pPr>
          </w:p>
        </w:tc>
      </w:tr>
      <w:tr w:rsidR="007D53B2" w14:paraId="6CEC1239" w14:textId="77777777" w:rsidTr="007D53B2">
        <w:tc>
          <w:tcPr>
            <w:tcW w:w="1620" w:type="dxa"/>
          </w:tcPr>
          <w:p w14:paraId="29AC49A2" w14:textId="27822AB5" w:rsidR="007D53B2" w:rsidRDefault="007D53B2" w:rsidP="007D53B2">
            <w:pPr>
              <w:pStyle w:val="aff1"/>
              <w:jc w:val="center"/>
            </w:pPr>
            <w:r>
              <w:t>8</w:t>
            </w:r>
          </w:p>
        </w:tc>
        <w:tc>
          <w:tcPr>
            <w:tcW w:w="658" w:type="dxa"/>
          </w:tcPr>
          <w:p w14:paraId="51919DBF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14707EB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A5D96AE" w14:textId="468401D4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36A796F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6C18A91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9ED9E17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BD6A1C8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4097629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A06CA27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1860A0B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E3C1399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1C8B8FC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C6D84AC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0878E4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0B69304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5D6EC7E6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7DF798CB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1EADA693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06DC0E94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4327E795" w14:textId="77777777" w:rsidR="007D53B2" w:rsidRDefault="007D53B2" w:rsidP="00A8456E">
            <w:pPr>
              <w:pStyle w:val="aff1"/>
              <w:jc w:val="center"/>
            </w:pPr>
          </w:p>
        </w:tc>
      </w:tr>
      <w:tr w:rsidR="007D53B2" w14:paraId="32F7F360" w14:textId="77777777" w:rsidTr="007D53B2">
        <w:tc>
          <w:tcPr>
            <w:tcW w:w="1620" w:type="dxa"/>
          </w:tcPr>
          <w:p w14:paraId="3783FF68" w14:textId="47AD227E" w:rsidR="007D53B2" w:rsidRDefault="007D53B2" w:rsidP="007D53B2">
            <w:pPr>
              <w:pStyle w:val="aff1"/>
              <w:jc w:val="center"/>
            </w:pPr>
            <w:r>
              <w:t>9</w:t>
            </w:r>
          </w:p>
        </w:tc>
        <w:tc>
          <w:tcPr>
            <w:tcW w:w="658" w:type="dxa"/>
          </w:tcPr>
          <w:p w14:paraId="5DEA056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82E9339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5DF4631" w14:textId="2D079D69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194C1F6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2E1AD19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6BA4A6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3C6608F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C733ED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C3F9A38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F0C52CD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06D15114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7200E23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3CB0C17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F9B8ABF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3D26AAA9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0F6DF72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08B054C4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6FB08764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6246FD43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586EEFF2" w14:textId="77777777" w:rsidR="007D53B2" w:rsidRDefault="007D53B2" w:rsidP="00A8456E">
            <w:pPr>
              <w:pStyle w:val="aff1"/>
              <w:jc w:val="center"/>
            </w:pPr>
          </w:p>
        </w:tc>
      </w:tr>
      <w:tr w:rsidR="007D53B2" w14:paraId="6FE769E3" w14:textId="77777777" w:rsidTr="007D53B2">
        <w:tc>
          <w:tcPr>
            <w:tcW w:w="1620" w:type="dxa"/>
          </w:tcPr>
          <w:p w14:paraId="6D408942" w14:textId="2A42492E" w:rsidR="007D53B2" w:rsidRDefault="007D53B2" w:rsidP="007D53B2">
            <w:pPr>
              <w:pStyle w:val="aff1"/>
              <w:jc w:val="center"/>
            </w:pPr>
            <w:r>
              <w:t>10</w:t>
            </w:r>
          </w:p>
        </w:tc>
        <w:tc>
          <w:tcPr>
            <w:tcW w:w="658" w:type="dxa"/>
          </w:tcPr>
          <w:p w14:paraId="5FDE8B95" w14:textId="54CDBCE9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26A47BE7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79DAE77" w14:textId="4DD2AF86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73AF52D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BDCB98F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DC76051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4C6D43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0AC77B07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1C76E9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AE9A543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075ED74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7236D8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52EC883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0ECF2109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3B3308C6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2FE457B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6606D642" w14:textId="3ABA3FF6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9" w:type="dxa"/>
          </w:tcPr>
          <w:p w14:paraId="2F5691B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27202CD6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1864D90C" w14:textId="77777777" w:rsidR="007D53B2" w:rsidRDefault="007D53B2" w:rsidP="00A8456E">
            <w:pPr>
              <w:pStyle w:val="aff1"/>
              <w:jc w:val="center"/>
            </w:pPr>
          </w:p>
        </w:tc>
      </w:tr>
      <w:tr w:rsidR="007D53B2" w14:paraId="56DD8448" w14:textId="77777777" w:rsidTr="007D53B2">
        <w:tc>
          <w:tcPr>
            <w:tcW w:w="1620" w:type="dxa"/>
          </w:tcPr>
          <w:p w14:paraId="1BD62313" w14:textId="71F9F1D8" w:rsidR="007D53B2" w:rsidRDefault="007D53B2" w:rsidP="007D53B2">
            <w:pPr>
              <w:pStyle w:val="aff1"/>
              <w:jc w:val="center"/>
            </w:pPr>
            <w:r>
              <w:t>11</w:t>
            </w:r>
          </w:p>
        </w:tc>
        <w:tc>
          <w:tcPr>
            <w:tcW w:w="658" w:type="dxa"/>
          </w:tcPr>
          <w:p w14:paraId="010C6241" w14:textId="73D52204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0D376981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321FCA1" w14:textId="0F3206B1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9E57BFD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3D2737F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BA5C021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0C88888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82A9B61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597A724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5F3CDD2" w14:textId="52569083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452BBE8A" w14:textId="047B59FF" w:rsidR="007D53B2" w:rsidRDefault="00371D26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3A399863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E97E927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4D8592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6AE215A5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7E655645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10AB94AC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21734ADA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5F0B41CB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4DE7F637" w14:textId="77777777" w:rsidR="007D53B2" w:rsidRDefault="007D53B2" w:rsidP="00A8456E">
            <w:pPr>
              <w:pStyle w:val="aff1"/>
              <w:jc w:val="center"/>
            </w:pPr>
          </w:p>
        </w:tc>
      </w:tr>
      <w:tr w:rsidR="007D53B2" w14:paraId="4319D5A4" w14:textId="77777777" w:rsidTr="007D53B2">
        <w:tc>
          <w:tcPr>
            <w:tcW w:w="1620" w:type="dxa"/>
          </w:tcPr>
          <w:p w14:paraId="0B289201" w14:textId="09C3D708" w:rsidR="007D53B2" w:rsidRDefault="007D53B2" w:rsidP="007D53B2">
            <w:pPr>
              <w:pStyle w:val="aff1"/>
              <w:jc w:val="center"/>
            </w:pPr>
            <w:r>
              <w:t>12</w:t>
            </w:r>
          </w:p>
        </w:tc>
        <w:tc>
          <w:tcPr>
            <w:tcW w:w="658" w:type="dxa"/>
          </w:tcPr>
          <w:p w14:paraId="2E75EDA8" w14:textId="5286D875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56BF769B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D2B0FD5" w14:textId="21D72BFE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80B5B5B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6BCB15C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FED07A3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34AE3A9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B0CB685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1C2C3FD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7E5992D" w14:textId="5DF2C86E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7E322C22" w14:textId="0B384748" w:rsidR="007D53B2" w:rsidRDefault="00371D26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65D41DEB" w14:textId="09135F1D" w:rsidR="007D53B2" w:rsidRDefault="00371D26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158CAD18" w14:textId="473499BA" w:rsidR="007D53B2" w:rsidRDefault="00371D26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50D93AB3" w14:textId="47FA4545" w:rsidR="007D53B2" w:rsidRDefault="00371D26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9" w:type="dxa"/>
          </w:tcPr>
          <w:p w14:paraId="38ADBBB8" w14:textId="67403398" w:rsidR="007D53B2" w:rsidRDefault="00371D26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9" w:type="dxa"/>
          </w:tcPr>
          <w:p w14:paraId="7C0761C0" w14:textId="25082BA8" w:rsidR="007D53B2" w:rsidRDefault="00371D26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9" w:type="dxa"/>
          </w:tcPr>
          <w:p w14:paraId="423DEFC5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5D243D7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5257FE50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14C4205A" w14:textId="77777777" w:rsidR="007D53B2" w:rsidRDefault="007D53B2" w:rsidP="00A8456E">
            <w:pPr>
              <w:pStyle w:val="aff1"/>
              <w:jc w:val="center"/>
            </w:pPr>
          </w:p>
        </w:tc>
      </w:tr>
      <w:tr w:rsidR="007D53B2" w14:paraId="00BD5501" w14:textId="77777777" w:rsidTr="007D53B2">
        <w:tc>
          <w:tcPr>
            <w:tcW w:w="1620" w:type="dxa"/>
          </w:tcPr>
          <w:p w14:paraId="5125D037" w14:textId="281B862A" w:rsidR="007D53B2" w:rsidRDefault="007D53B2" w:rsidP="007D53B2">
            <w:pPr>
              <w:pStyle w:val="aff1"/>
              <w:jc w:val="center"/>
            </w:pPr>
            <w:r>
              <w:t>13</w:t>
            </w:r>
          </w:p>
        </w:tc>
        <w:tc>
          <w:tcPr>
            <w:tcW w:w="658" w:type="dxa"/>
          </w:tcPr>
          <w:p w14:paraId="32B1AD71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22472A6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5578B42" w14:textId="0A35EF2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A86608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03311E9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0242E7D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BC42466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0EB55758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DE47FD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20A4AA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FDDDA4D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D0CB7AD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BEF63DA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9D693B6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17ED8E27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0F732A44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502919BD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53CD59DA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07FCD325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093CE8D8" w14:textId="77777777" w:rsidR="007D53B2" w:rsidRDefault="007D53B2" w:rsidP="00A8456E">
            <w:pPr>
              <w:pStyle w:val="aff1"/>
              <w:jc w:val="center"/>
            </w:pPr>
          </w:p>
        </w:tc>
      </w:tr>
      <w:tr w:rsidR="007D53B2" w14:paraId="63D748C9" w14:textId="77777777" w:rsidTr="007D53B2">
        <w:tc>
          <w:tcPr>
            <w:tcW w:w="1620" w:type="dxa"/>
          </w:tcPr>
          <w:p w14:paraId="7A72B31E" w14:textId="0F69B626" w:rsidR="007D53B2" w:rsidRDefault="007D53B2" w:rsidP="007D53B2">
            <w:pPr>
              <w:pStyle w:val="aff1"/>
              <w:jc w:val="center"/>
            </w:pPr>
            <w:r>
              <w:t>14</w:t>
            </w:r>
          </w:p>
        </w:tc>
        <w:tc>
          <w:tcPr>
            <w:tcW w:w="658" w:type="dxa"/>
          </w:tcPr>
          <w:p w14:paraId="1D4E891A" w14:textId="1A2AD4A7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07CE1E3C" w14:textId="14451F62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8EE6B8E" w14:textId="3AD19FB6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1DA120DF" w14:textId="1540D8DF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4976CF45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DFA761C" w14:textId="2CD63F6B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3C920D87" w14:textId="324BC749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4A1DC989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3C97045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1E50FAA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B96A555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D5166AC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6DCC88D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F068AA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490158A5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53B28C14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03B4C8D1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49889C78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18E7775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02D94276" w14:textId="77777777" w:rsidR="007D53B2" w:rsidRDefault="007D53B2" w:rsidP="00A8456E">
            <w:pPr>
              <w:pStyle w:val="aff1"/>
              <w:jc w:val="center"/>
            </w:pPr>
          </w:p>
        </w:tc>
      </w:tr>
      <w:tr w:rsidR="007D53B2" w14:paraId="1953FAB8" w14:textId="77777777" w:rsidTr="007D53B2">
        <w:tc>
          <w:tcPr>
            <w:tcW w:w="1620" w:type="dxa"/>
          </w:tcPr>
          <w:p w14:paraId="55102F65" w14:textId="1C784371" w:rsidR="007D53B2" w:rsidRDefault="007D53B2" w:rsidP="007D53B2">
            <w:pPr>
              <w:pStyle w:val="aff1"/>
              <w:jc w:val="center"/>
            </w:pPr>
            <w:r>
              <w:t>15</w:t>
            </w:r>
          </w:p>
        </w:tc>
        <w:tc>
          <w:tcPr>
            <w:tcW w:w="658" w:type="dxa"/>
          </w:tcPr>
          <w:p w14:paraId="68F72781" w14:textId="782CBD77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5AFA95ED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CB37CB1" w14:textId="096AA2F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CC383AB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39F0A38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757CAAD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E0741DC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7768E3A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A3B4A46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F9D1500" w14:textId="460011CE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783B9C54" w14:textId="457F92EA" w:rsidR="007D53B2" w:rsidRDefault="00371D26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21E9421F" w14:textId="4A33EE67" w:rsidR="007D53B2" w:rsidRDefault="00371D26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0C9A5FA1" w14:textId="454DC5A0" w:rsidR="007D53B2" w:rsidRDefault="00371D26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19535817" w14:textId="53A36DA8" w:rsidR="007D53B2" w:rsidRDefault="00371D26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9" w:type="dxa"/>
          </w:tcPr>
          <w:p w14:paraId="2D673177" w14:textId="3FB29A67" w:rsidR="007D53B2" w:rsidRDefault="00371D26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9" w:type="dxa"/>
          </w:tcPr>
          <w:p w14:paraId="6AE1642A" w14:textId="41DA2920" w:rsidR="007D53B2" w:rsidRDefault="00371D26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9" w:type="dxa"/>
          </w:tcPr>
          <w:p w14:paraId="63CC9977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3B284DF6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1443A725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026FE294" w14:textId="77777777" w:rsidR="007D53B2" w:rsidRDefault="007D53B2" w:rsidP="00A8456E">
            <w:pPr>
              <w:pStyle w:val="aff1"/>
              <w:jc w:val="center"/>
            </w:pPr>
          </w:p>
        </w:tc>
      </w:tr>
      <w:tr w:rsidR="007D53B2" w14:paraId="0B11DBDC" w14:textId="77777777" w:rsidTr="007D53B2">
        <w:tc>
          <w:tcPr>
            <w:tcW w:w="1620" w:type="dxa"/>
          </w:tcPr>
          <w:p w14:paraId="45C62C1A" w14:textId="7D025422" w:rsidR="007D53B2" w:rsidRDefault="007D53B2" w:rsidP="007D53B2">
            <w:pPr>
              <w:pStyle w:val="aff1"/>
              <w:jc w:val="center"/>
            </w:pPr>
            <w:r>
              <w:t>16</w:t>
            </w:r>
          </w:p>
        </w:tc>
        <w:tc>
          <w:tcPr>
            <w:tcW w:w="658" w:type="dxa"/>
          </w:tcPr>
          <w:p w14:paraId="5E96C852" w14:textId="676D8446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44A3BF99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98FDAB0" w14:textId="5A5687C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EC5772A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8796F4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5AFF6A6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A962D20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E4DF0E7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F1FA44F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BEF5519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7A0773A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020AA911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E049F1B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258B5EA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60479A2A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35F21407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22F7110F" w14:textId="16348A40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9" w:type="dxa"/>
          </w:tcPr>
          <w:p w14:paraId="7B562EFB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34555EC7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4A21BB0E" w14:textId="77777777" w:rsidR="007D53B2" w:rsidRDefault="007D53B2" w:rsidP="00A8456E">
            <w:pPr>
              <w:pStyle w:val="aff1"/>
              <w:jc w:val="center"/>
            </w:pPr>
          </w:p>
        </w:tc>
      </w:tr>
      <w:tr w:rsidR="007D53B2" w14:paraId="0B700468" w14:textId="77777777" w:rsidTr="007D53B2">
        <w:tc>
          <w:tcPr>
            <w:tcW w:w="1620" w:type="dxa"/>
          </w:tcPr>
          <w:p w14:paraId="472C3D3F" w14:textId="297078AE" w:rsidR="007D53B2" w:rsidRDefault="007D53B2" w:rsidP="007D53B2">
            <w:pPr>
              <w:pStyle w:val="aff1"/>
              <w:jc w:val="center"/>
            </w:pPr>
            <w:r>
              <w:t>17</w:t>
            </w:r>
          </w:p>
        </w:tc>
        <w:tc>
          <w:tcPr>
            <w:tcW w:w="658" w:type="dxa"/>
          </w:tcPr>
          <w:p w14:paraId="073667D1" w14:textId="6F786FFB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12062E38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D396CCE" w14:textId="3D148828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2F0FF74C" w14:textId="34DDEB72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128EFDFF" w14:textId="00CF5400" w:rsidR="007D53B2" w:rsidRDefault="00A8456E" w:rsidP="00A8456E">
            <w:pPr>
              <w:pStyle w:val="aff1"/>
              <w:jc w:val="center"/>
            </w:pPr>
            <w:r>
              <w:t>+</w:t>
            </w:r>
          </w:p>
        </w:tc>
        <w:tc>
          <w:tcPr>
            <w:tcW w:w="658" w:type="dxa"/>
          </w:tcPr>
          <w:p w14:paraId="12B2DBE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2AA2213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03EA1CDB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761AB0A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08EB824B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DF21AB0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BF6A88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0AD2887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DF88DD3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336595C5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5B2F704B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45F3E34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3862380A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2B0CA20A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1EB11B46" w14:textId="77777777" w:rsidR="007D53B2" w:rsidRDefault="007D53B2" w:rsidP="00A8456E">
            <w:pPr>
              <w:pStyle w:val="aff1"/>
              <w:jc w:val="center"/>
            </w:pPr>
          </w:p>
        </w:tc>
      </w:tr>
      <w:tr w:rsidR="007D53B2" w14:paraId="3525C025" w14:textId="77777777" w:rsidTr="007D53B2">
        <w:tc>
          <w:tcPr>
            <w:tcW w:w="1620" w:type="dxa"/>
          </w:tcPr>
          <w:p w14:paraId="6365B131" w14:textId="55955FF1" w:rsidR="007D53B2" w:rsidRDefault="007D53B2" w:rsidP="007D53B2">
            <w:pPr>
              <w:pStyle w:val="aff1"/>
              <w:jc w:val="center"/>
            </w:pPr>
            <w:r>
              <w:t>18</w:t>
            </w:r>
          </w:p>
        </w:tc>
        <w:tc>
          <w:tcPr>
            <w:tcW w:w="658" w:type="dxa"/>
          </w:tcPr>
          <w:p w14:paraId="4F4B9378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AEA9028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165474D" w14:textId="1227C62E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56D0D3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03A1ED2D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6148F2B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0DC54AD4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4D45133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03BF57B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745555C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9E896EC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0AF28FD0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683DB4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B7F2B65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38B0B947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6EC0AEBC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70FC493F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1992E5E8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338ABE0A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6CA9476B" w14:textId="77777777" w:rsidR="007D53B2" w:rsidRDefault="007D53B2" w:rsidP="00A8456E">
            <w:pPr>
              <w:pStyle w:val="aff1"/>
              <w:jc w:val="center"/>
            </w:pPr>
          </w:p>
        </w:tc>
      </w:tr>
      <w:tr w:rsidR="007D53B2" w14:paraId="5F37C695" w14:textId="77777777" w:rsidTr="007D53B2">
        <w:tc>
          <w:tcPr>
            <w:tcW w:w="1620" w:type="dxa"/>
          </w:tcPr>
          <w:p w14:paraId="0449110E" w14:textId="1CDFEA25" w:rsidR="007D53B2" w:rsidRDefault="007D53B2" w:rsidP="007D53B2">
            <w:pPr>
              <w:pStyle w:val="aff1"/>
              <w:jc w:val="center"/>
            </w:pPr>
            <w:r>
              <w:t>19</w:t>
            </w:r>
          </w:p>
        </w:tc>
        <w:tc>
          <w:tcPr>
            <w:tcW w:w="658" w:type="dxa"/>
          </w:tcPr>
          <w:p w14:paraId="021FEFC0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56E5C04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E3D4BEE" w14:textId="33A8FFE9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0969F43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D68A7DB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2FC4038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2387F0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C6D4153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66FDF93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CE0DCC0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9817D20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7AA2A7D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62CCC89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3FAF766A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495EA7C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4F56A2DB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49B27C2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5F52DBA2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08C0B769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6448FDA6" w14:textId="77777777" w:rsidR="007D53B2" w:rsidRDefault="007D53B2" w:rsidP="00A8456E">
            <w:pPr>
              <w:pStyle w:val="aff1"/>
              <w:jc w:val="center"/>
            </w:pPr>
          </w:p>
        </w:tc>
      </w:tr>
      <w:tr w:rsidR="007D53B2" w14:paraId="4C0EC5AE" w14:textId="77777777" w:rsidTr="007D53B2">
        <w:tc>
          <w:tcPr>
            <w:tcW w:w="1620" w:type="dxa"/>
          </w:tcPr>
          <w:p w14:paraId="79CA36F0" w14:textId="3C60B1D2" w:rsidR="007D53B2" w:rsidRDefault="007D53B2" w:rsidP="007D53B2">
            <w:pPr>
              <w:pStyle w:val="aff1"/>
              <w:jc w:val="center"/>
            </w:pPr>
            <w:r>
              <w:t>20</w:t>
            </w:r>
          </w:p>
        </w:tc>
        <w:tc>
          <w:tcPr>
            <w:tcW w:w="658" w:type="dxa"/>
          </w:tcPr>
          <w:p w14:paraId="5DAA9C35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5591009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5378361" w14:textId="25CD0582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DB8102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49519CF0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5AFE7023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6E20DD75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7DDCBD2C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85241F0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6B85EE5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0A1D2E58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C878D75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174A90C8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8" w:type="dxa"/>
          </w:tcPr>
          <w:p w14:paraId="22A102E1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15F82A63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6C7ED7BA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5926EA83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44FF8BD1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1AA39DCE" w14:textId="77777777" w:rsidR="007D53B2" w:rsidRDefault="007D53B2" w:rsidP="00A8456E">
            <w:pPr>
              <w:pStyle w:val="aff1"/>
              <w:jc w:val="center"/>
            </w:pPr>
          </w:p>
        </w:tc>
        <w:tc>
          <w:tcPr>
            <w:tcW w:w="659" w:type="dxa"/>
          </w:tcPr>
          <w:p w14:paraId="11E9A940" w14:textId="77777777" w:rsidR="007D53B2" w:rsidRDefault="007D53B2" w:rsidP="00A8456E">
            <w:pPr>
              <w:pStyle w:val="aff1"/>
              <w:jc w:val="center"/>
            </w:pPr>
          </w:p>
        </w:tc>
      </w:tr>
    </w:tbl>
    <w:p w14:paraId="75CCBC77" w14:textId="77777777" w:rsidR="009F34FE" w:rsidRDefault="009F34FE" w:rsidP="007D53B2">
      <w:pPr>
        <w:pStyle w:val="1-"/>
      </w:pPr>
    </w:p>
    <w:p w14:paraId="44EDB088" w14:textId="77777777" w:rsidR="007D53B2" w:rsidRDefault="007D53B2" w:rsidP="007D53B2">
      <w:pPr>
        <w:pStyle w:val="1"/>
        <w:numPr>
          <w:ilvl w:val="0"/>
          <w:numId w:val="0"/>
        </w:numPr>
        <w:sectPr w:rsidR="007D53B2" w:rsidSect="00C63E10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74CE5E9C" w14:textId="08E36673" w:rsidR="004854DC" w:rsidRDefault="009F34FE" w:rsidP="009F34FE">
      <w:pPr>
        <w:pStyle w:val="1"/>
      </w:pPr>
      <w:bookmarkStart w:id="53" w:name="_Toc155114230"/>
      <w:r>
        <w:t>Диаграмма потоков данных</w:t>
      </w:r>
      <w:bookmarkEnd w:id="53"/>
    </w:p>
    <w:p w14:paraId="2AB7B5C5" w14:textId="269D986F" w:rsidR="009F34FE" w:rsidRDefault="009F34FE" w:rsidP="009F34FE">
      <w:pPr>
        <w:pStyle w:val="1-"/>
      </w:pPr>
      <w:r w:rsidRPr="009F34FE">
        <w:t>Диаграмма потока данных – это основной инструмент структурного анализа. Контекстная диаграмма представлена на рисунке 1</w:t>
      </w:r>
      <w:r w:rsidR="00356AFB">
        <w:t>1</w:t>
      </w:r>
      <w:r w:rsidRPr="009F34FE">
        <w:t>.</w:t>
      </w:r>
    </w:p>
    <w:p w14:paraId="7E36F9E0" w14:textId="4FC0C7AE" w:rsidR="00D01901" w:rsidRDefault="00043AE2" w:rsidP="00356AFB">
      <w:pPr>
        <w:pStyle w:val="-"/>
      </w:pPr>
      <w:r>
        <w:rPr>
          <w:noProof/>
        </w:rPr>
        <w:drawing>
          <wp:inline distT="0" distB="0" distL="0" distR="0" wp14:anchorId="6AF01266" wp14:editId="2EC8285A">
            <wp:extent cx="5937250" cy="2857500"/>
            <wp:effectExtent l="0" t="0" r="6350" b="0"/>
            <wp:docPr id="190304380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B060" w14:textId="7D1DE068" w:rsidR="00EA1234" w:rsidRDefault="00356AFB" w:rsidP="00356AFB">
      <w:pPr>
        <w:pStyle w:val="-"/>
      </w:pPr>
      <w:r>
        <w:t>Рисунок 11 – Контекстная диаграмма</w:t>
      </w:r>
    </w:p>
    <w:p w14:paraId="2549CB43" w14:textId="77777777" w:rsidR="00356AFB" w:rsidRDefault="00356AFB" w:rsidP="00356AFB">
      <w:pPr>
        <w:pStyle w:val="2"/>
      </w:pPr>
      <w:bookmarkStart w:id="54" w:name="_Toc155114231"/>
      <w:r>
        <w:t>Диаграмма первого уровня</w:t>
      </w:r>
      <w:bookmarkEnd w:id="54"/>
    </w:p>
    <w:p w14:paraId="23928E44" w14:textId="45E365FB" w:rsidR="00356AFB" w:rsidRDefault="00356AFB" w:rsidP="00356AFB">
      <w:pPr>
        <w:pStyle w:val="1-"/>
      </w:pPr>
      <w:r w:rsidRPr="00356AFB">
        <w:t>Диаграмма первого уровня представлена на рисунке 1</w:t>
      </w:r>
      <w:r>
        <w:t>2</w:t>
      </w:r>
      <w:r w:rsidRPr="00356AFB">
        <w:t>.</w:t>
      </w:r>
    </w:p>
    <w:p w14:paraId="18D18134" w14:textId="6B7592A2" w:rsidR="00356AFB" w:rsidRDefault="00043AE2" w:rsidP="008C014B">
      <w:pPr>
        <w:pStyle w:val="-"/>
      </w:pPr>
      <w:r>
        <w:rPr>
          <w:noProof/>
        </w:rPr>
        <w:drawing>
          <wp:inline distT="0" distB="0" distL="0" distR="0" wp14:anchorId="1E9EDF86" wp14:editId="6C67F6D7">
            <wp:extent cx="5937250" cy="3549650"/>
            <wp:effectExtent l="0" t="0" r="6350" b="0"/>
            <wp:docPr id="16353608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4D455" w14:textId="3EF485D0" w:rsidR="008C014B" w:rsidRDefault="008C014B" w:rsidP="008C014B">
      <w:pPr>
        <w:pStyle w:val="-"/>
      </w:pPr>
      <w:r>
        <w:t>Рисунок 12 – Диаграмма первого уровня</w:t>
      </w:r>
    </w:p>
    <w:p w14:paraId="3854BE5D" w14:textId="224D866E" w:rsidR="008C014B" w:rsidRDefault="008C014B" w:rsidP="008C014B">
      <w:pPr>
        <w:pStyle w:val="2"/>
      </w:pPr>
      <w:bookmarkStart w:id="55" w:name="_Toc155114232"/>
      <w:r>
        <w:t>Диаграммы второго уровня</w:t>
      </w:r>
      <w:bookmarkEnd w:id="55"/>
    </w:p>
    <w:p w14:paraId="397314E6" w14:textId="2F828B1E" w:rsidR="007C286E" w:rsidRDefault="007C286E" w:rsidP="007C286E">
      <w:pPr>
        <w:pStyle w:val="1-"/>
      </w:pPr>
      <w:r w:rsidRPr="007C286E">
        <w:t>Диаграммы второго уровня представлены на рисунках 1</w:t>
      </w:r>
      <w:r>
        <w:t>3</w:t>
      </w:r>
      <w:r w:rsidRPr="007C286E">
        <w:t>-1</w:t>
      </w:r>
      <w:r>
        <w:t>5</w:t>
      </w:r>
      <w:r w:rsidRPr="007C286E">
        <w:t>.</w:t>
      </w:r>
    </w:p>
    <w:p w14:paraId="6373E40F" w14:textId="6774439C" w:rsidR="007C286E" w:rsidRDefault="00043AE2" w:rsidP="007C286E">
      <w:pPr>
        <w:pStyle w:val="-"/>
      </w:pPr>
      <w:r>
        <w:rPr>
          <w:noProof/>
        </w:rPr>
        <w:drawing>
          <wp:inline distT="0" distB="0" distL="0" distR="0" wp14:anchorId="214750AB" wp14:editId="2810D4C1">
            <wp:extent cx="5080000" cy="3170921"/>
            <wp:effectExtent l="0" t="0" r="6350" b="0"/>
            <wp:docPr id="82181843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347" cy="317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A2B7" w14:textId="6AEB8E6E" w:rsidR="007C286E" w:rsidRDefault="007C286E" w:rsidP="007C286E">
      <w:pPr>
        <w:pStyle w:val="-"/>
      </w:pPr>
      <w:r>
        <w:t>Рисунок 13 – Диаграмма второго уровня</w:t>
      </w:r>
    </w:p>
    <w:p w14:paraId="20DD13BC" w14:textId="3123D9FB" w:rsidR="007C286E" w:rsidRDefault="00043AE2" w:rsidP="007C286E">
      <w:pPr>
        <w:pStyle w:val="-"/>
      </w:pPr>
      <w:r>
        <w:rPr>
          <w:noProof/>
        </w:rPr>
        <w:drawing>
          <wp:inline distT="0" distB="0" distL="0" distR="0" wp14:anchorId="69B812E1" wp14:editId="32207B39">
            <wp:extent cx="5211751" cy="4470400"/>
            <wp:effectExtent l="0" t="0" r="8255" b="6350"/>
            <wp:docPr id="159509130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478" cy="447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42A1" w14:textId="3D74C9B3" w:rsidR="007C286E" w:rsidRDefault="007C286E" w:rsidP="007C286E">
      <w:pPr>
        <w:pStyle w:val="-"/>
      </w:pPr>
      <w:r>
        <w:t>Рисунок 14 – Диаграмма второго уровня</w:t>
      </w:r>
    </w:p>
    <w:p w14:paraId="48C3EB06" w14:textId="74F27F9A" w:rsidR="007C286E" w:rsidRDefault="00043AE2" w:rsidP="007C286E">
      <w:pPr>
        <w:pStyle w:val="-"/>
      </w:pPr>
      <w:r>
        <w:rPr>
          <w:noProof/>
        </w:rPr>
        <w:drawing>
          <wp:inline distT="0" distB="0" distL="0" distR="0" wp14:anchorId="0E5CE782" wp14:editId="3A326D8F">
            <wp:extent cx="5309870" cy="4020736"/>
            <wp:effectExtent l="0" t="0" r="5080" b="0"/>
            <wp:docPr id="33375528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57" cy="402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9BD32" w14:textId="2B0D4444" w:rsidR="007C286E" w:rsidRDefault="007C286E" w:rsidP="007C286E">
      <w:pPr>
        <w:pStyle w:val="-"/>
      </w:pPr>
      <w:r>
        <w:t>Рисунок 15 – Диаграмма второго уровня</w:t>
      </w:r>
    </w:p>
    <w:p w14:paraId="0478669E" w14:textId="1F9FC75A" w:rsidR="007C286E" w:rsidRDefault="007C286E" w:rsidP="007C286E">
      <w:pPr>
        <w:pStyle w:val="2"/>
      </w:pPr>
      <w:bookmarkStart w:id="56" w:name="_Toc155114233"/>
      <w:r>
        <w:t>Диаграммы третьего уровня</w:t>
      </w:r>
      <w:bookmarkEnd w:id="56"/>
    </w:p>
    <w:p w14:paraId="38C02A85" w14:textId="4DB4D87A" w:rsidR="007C286E" w:rsidRDefault="007C286E" w:rsidP="007C286E">
      <w:pPr>
        <w:pStyle w:val="1-"/>
      </w:pPr>
      <w:r w:rsidRPr="007C286E">
        <w:t>Диаграммы третьего уровня представлены на рисунках 1</w:t>
      </w:r>
      <w:r>
        <w:t>6</w:t>
      </w:r>
      <w:r w:rsidRPr="007C286E">
        <w:t>-1</w:t>
      </w:r>
      <w:r>
        <w:t>7</w:t>
      </w:r>
      <w:r w:rsidRPr="007C286E">
        <w:t>.</w:t>
      </w:r>
    </w:p>
    <w:p w14:paraId="2198C114" w14:textId="2914FFE1" w:rsidR="007C286E" w:rsidRDefault="00043AE2" w:rsidP="007C286E">
      <w:pPr>
        <w:pStyle w:val="-"/>
      </w:pPr>
      <w:r>
        <w:rPr>
          <w:noProof/>
        </w:rPr>
        <w:drawing>
          <wp:inline distT="0" distB="0" distL="0" distR="0" wp14:anchorId="3539277A" wp14:editId="6362E3DE">
            <wp:extent cx="5259231" cy="3644900"/>
            <wp:effectExtent l="0" t="0" r="0" b="0"/>
            <wp:docPr id="178860326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888" cy="364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7624C" w14:textId="5769D90D" w:rsidR="007C286E" w:rsidRDefault="007C286E" w:rsidP="007C286E">
      <w:pPr>
        <w:pStyle w:val="-"/>
      </w:pPr>
      <w:r>
        <w:t>Рисунок 16 – Диаграмма третьего уровня</w:t>
      </w:r>
    </w:p>
    <w:p w14:paraId="2B28C54A" w14:textId="6302A5A6" w:rsidR="007C286E" w:rsidRDefault="00043AE2" w:rsidP="007C286E">
      <w:pPr>
        <w:pStyle w:val="-"/>
      </w:pPr>
      <w:r>
        <w:rPr>
          <w:noProof/>
        </w:rPr>
        <w:drawing>
          <wp:inline distT="0" distB="0" distL="0" distR="0" wp14:anchorId="3D99195E" wp14:editId="20FE9E11">
            <wp:extent cx="5937250" cy="4997450"/>
            <wp:effectExtent l="0" t="0" r="6350" b="0"/>
            <wp:docPr id="128994420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C6884" w14:textId="1A1A5414" w:rsidR="007C286E" w:rsidRDefault="007C286E" w:rsidP="007C286E">
      <w:pPr>
        <w:pStyle w:val="-"/>
      </w:pPr>
      <w:r>
        <w:t>Рисунок 17 – Диаграмма третьего уровня</w:t>
      </w:r>
    </w:p>
    <w:p w14:paraId="5BA0241C" w14:textId="779D6C88" w:rsidR="004F3084" w:rsidRDefault="00AA4B5D" w:rsidP="00AA4B5D">
      <w:pPr>
        <w:pStyle w:val="2"/>
      </w:pPr>
      <w:bookmarkStart w:id="57" w:name="_Toc155114234"/>
      <w:r>
        <w:t>Таблица внешних сущностей</w:t>
      </w:r>
      <w:bookmarkEnd w:id="57"/>
    </w:p>
    <w:p w14:paraId="3F7DE976" w14:textId="2CA21269" w:rsidR="00AA4B5D" w:rsidRDefault="00A7044D" w:rsidP="00AA4B5D">
      <w:pPr>
        <w:pStyle w:val="1-"/>
      </w:pPr>
      <w:r>
        <w:t>В таблице 16 описаны внешние сущности.</w:t>
      </w:r>
    </w:p>
    <w:p w14:paraId="522BC481" w14:textId="2E92EB61" w:rsidR="00A7044D" w:rsidRDefault="00A7044D" w:rsidP="00D533B1">
      <w:pPr>
        <w:pStyle w:val="-1"/>
      </w:pPr>
      <w:r>
        <w:t>Таблица 16 – Таблица внешних сущностей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A7044D" w14:paraId="63F69B62" w14:textId="77777777" w:rsidTr="00A7044D">
        <w:tc>
          <w:tcPr>
            <w:tcW w:w="4785" w:type="dxa"/>
          </w:tcPr>
          <w:p w14:paraId="6E0FF450" w14:textId="4FC95332" w:rsidR="00A7044D" w:rsidRPr="00A7044D" w:rsidRDefault="00A7044D" w:rsidP="00A7044D">
            <w:pPr>
              <w:pStyle w:val="aff1"/>
              <w:jc w:val="center"/>
              <w:rPr>
                <w:b/>
                <w:bCs/>
              </w:rPr>
            </w:pPr>
            <w:r w:rsidRPr="00A7044D">
              <w:rPr>
                <w:b/>
                <w:bCs/>
              </w:rPr>
              <w:t>Название</w:t>
            </w:r>
          </w:p>
        </w:tc>
        <w:tc>
          <w:tcPr>
            <w:tcW w:w="4785" w:type="dxa"/>
          </w:tcPr>
          <w:p w14:paraId="751C9114" w14:textId="049B3780" w:rsidR="00A7044D" w:rsidRPr="00A7044D" w:rsidRDefault="00A7044D" w:rsidP="00A7044D">
            <w:pPr>
              <w:pStyle w:val="aff1"/>
              <w:jc w:val="center"/>
              <w:rPr>
                <w:b/>
                <w:bCs/>
              </w:rPr>
            </w:pPr>
            <w:r w:rsidRPr="00A7044D">
              <w:rPr>
                <w:b/>
                <w:bCs/>
              </w:rPr>
              <w:t>Описание</w:t>
            </w:r>
          </w:p>
        </w:tc>
      </w:tr>
      <w:tr w:rsidR="00A7044D" w14:paraId="45F3559B" w14:textId="77777777" w:rsidTr="00A7044D">
        <w:tc>
          <w:tcPr>
            <w:tcW w:w="4785" w:type="dxa"/>
            <w:vAlign w:val="center"/>
          </w:tcPr>
          <w:p w14:paraId="06B3E6D5" w14:textId="4D905257" w:rsidR="00A7044D" w:rsidRDefault="00A7044D" w:rsidP="00A7044D">
            <w:pPr>
              <w:pStyle w:val="aff1"/>
              <w:jc w:val="center"/>
            </w:pPr>
            <w:r>
              <w:t>Пользователь</w:t>
            </w:r>
          </w:p>
        </w:tc>
        <w:tc>
          <w:tcPr>
            <w:tcW w:w="4785" w:type="dxa"/>
          </w:tcPr>
          <w:p w14:paraId="3EAB1FE4" w14:textId="0B3D1A20" w:rsidR="00A7044D" w:rsidRDefault="00A7044D" w:rsidP="00A7044D">
            <w:pPr>
              <w:pStyle w:val="aff1"/>
            </w:pPr>
            <w:r>
              <w:t>Человек, который хочет пройти обследование на МРТ и получить вердикт от врача.</w:t>
            </w:r>
          </w:p>
        </w:tc>
      </w:tr>
    </w:tbl>
    <w:p w14:paraId="62604D01" w14:textId="77777777" w:rsidR="00A7044D" w:rsidRPr="00A7044D" w:rsidRDefault="00A7044D" w:rsidP="00A7044D">
      <w:pPr>
        <w:pStyle w:val="1-"/>
        <w:ind w:firstLine="0"/>
      </w:pPr>
    </w:p>
    <w:p w14:paraId="4EDAB89A" w14:textId="08947E62" w:rsidR="00AA4B5D" w:rsidRDefault="00AA4B5D" w:rsidP="00AA4B5D">
      <w:pPr>
        <w:pStyle w:val="2"/>
      </w:pPr>
      <w:bookmarkStart w:id="58" w:name="_Toc155114235"/>
      <w:r>
        <w:t>Таблица подсистем и процессов</w:t>
      </w:r>
      <w:bookmarkEnd w:id="58"/>
    </w:p>
    <w:p w14:paraId="22111F1B" w14:textId="7FA7037C" w:rsidR="00AA4B5D" w:rsidRDefault="00A7044D" w:rsidP="00AA4B5D">
      <w:pPr>
        <w:pStyle w:val="1-"/>
      </w:pPr>
      <w:r>
        <w:t>Таблица 17 показывает подсистемы и процессы.</w:t>
      </w:r>
    </w:p>
    <w:p w14:paraId="67654342" w14:textId="11AAB73C" w:rsidR="00A7044D" w:rsidRDefault="00A7044D" w:rsidP="00D533B1">
      <w:pPr>
        <w:pStyle w:val="-1"/>
      </w:pPr>
      <w:r>
        <w:t>Таблица 17 – Таблица подсистем и процессов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76"/>
        <w:gridCol w:w="2428"/>
        <w:gridCol w:w="6366"/>
      </w:tblGrid>
      <w:tr w:rsidR="00043AE2" w14:paraId="7913A5B1" w14:textId="77777777" w:rsidTr="00F9363C">
        <w:tc>
          <w:tcPr>
            <w:tcW w:w="776" w:type="dxa"/>
          </w:tcPr>
          <w:p w14:paraId="5214B99A" w14:textId="606D4F34" w:rsidR="00043AE2" w:rsidRPr="00043AE2" w:rsidRDefault="00043AE2" w:rsidP="00A7044D">
            <w:pPr>
              <w:pStyle w:val="aff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№</w:t>
            </w:r>
          </w:p>
        </w:tc>
        <w:tc>
          <w:tcPr>
            <w:tcW w:w="2428" w:type="dxa"/>
          </w:tcPr>
          <w:p w14:paraId="47A4D37B" w14:textId="1EB2F2AE" w:rsidR="00043AE2" w:rsidRPr="00A7044D" w:rsidRDefault="00043AE2" w:rsidP="00A7044D">
            <w:pPr>
              <w:pStyle w:val="aff1"/>
              <w:jc w:val="center"/>
              <w:rPr>
                <w:b/>
                <w:bCs/>
              </w:rPr>
            </w:pPr>
            <w:r w:rsidRPr="00A7044D">
              <w:rPr>
                <w:b/>
                <w:bCs/>
              </w:rPr>
              <w:t>Название</w:t>
            </w:r>
          </w:p>
        </w:tc>
        <w:tc>
          <w:tcPr>
            <w:tcW w:w="6366" w:type="dxa"/>
          </w:tcPr>
          <w:p w14:paraId="1951FAEA" w14:textId="327C10CF" w:rsidR="00043AE2" w:rsidRPr="00A7044D" w:rsidRDefault="00043AE2" w:rsidP="00A7044D">
            <w:pPr>
              <w:pStyle w:val="aff1"/>
              <w:jc w:val="center"/>
              <w:rPr>
                <w:b/>
                <w:bCs/>
              </w:rPr>
            </w:pPr>
            <w:r w:rsidRPr="00A7044D">
              <w:rPr>
                <w:b/>
                <w:bCs/>
              </w:rPr>
              <w:t>Описание</w:t>
            </w:r>
          </w:p>
        </w:tc>
      </w:tr>
      <w:tr w:rsidR="00043AE2" w14:paraId="76DA850E" w14:textId="77777777" w:rsidTr="00F9363C">
        <w:tc>
          <w:tcPr>
            <w:tcW w:w="776" w:type="dxa"/>
            <w:vAlign w:val="center"/>
          </w:tcPr>
          <w:p w14:paraId="1490700E" w14:textId="5C740F1D" w:rsidR="00043AE2" w:rsidRDefault="00043AE2" w:rsidP="00A7044D">
            <w:pPr>
              <w:pStyle w:val="aff1"/>
              <w:jc w:val="center"/>
            </w:pPr>
          </w:p>
        </w:tc>
        <w:tc>
          <w:tcPr>
            <w:tcW w:w="2428" w:type="dxa"/>
            <w:vAlign w:val="center"/>
          </w:tcPr>
          <w:p w14:paraId="01C86A78" w14:textId="00213239" w:rsidR="00043AE2" w:rsidRDefault="00043AE2" w:rsidP="00A7044D">
            <w:pPr>
              <w:pStyle w:val="aff1"/>
              <w:jc w:val="center"/>
            </w:pPr>
            <w:r>
              <w:t>МРТ</w:t>
            </w:r>
          </w:p>
        </w:tc>
        <w:tc>
          <w:tcPr>
            <w:tcW w:w="6366" w:type="dxa"/>
          </w:tcPr>
          <w:p w14:paraId="00A9381E" w14:textId="63E7F19B" w:rsidR="00043AE2" w:rsidRDefault="00043AE2" w:rsidP="00A7044D">
            <w:pPr>
              <w:pStyle w:val="aff1"/>
            </w:pPr>
            <w:r>
              <w:t>Устройство обследования пациента и создания изображения для последующего анализа.</w:t>
            </w:r>
          </w:p>
        </w:tc>
      </w:tr>
    </w:tbl>
    <w:p w14:paraId="1E79C78A" w14:textId="2515761C" w:rsidR="00A7044D" w:rsidRDefault="004A6976" w:rsidP="004A6976">
      <w:pPr>
        <w:pStyle w:val="-1"/>
      </w:pPr>
      <w:r>
        <w:t>Продолжение таблицы 17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76"/>
        <w:gridCol w:w="2428"/>
        <w:gridCol w:w="6366"/>
      </w:tblGrid>
      <w:tr w:rsidR="004A6976" w14:paraId="0775FACE" w14:textId="77777777" w:rsidTr="00812EFD">
        <w:tc>
          <w:tcPr>
            <w:tcW w:w="776" w:type="dxa"/>
            <w:vAlign w:val="center"/>
          </w:tcPr>
          <w:p w14:paraId="3158684F" w14:textId="77777777" w:rsidR="004A6976" w:rsidRDefault="004A6976" w:rsidP="00812EFD">
            <w:pPr>
              <w:pStyle w:val="aff1"/>
              <w:jc w:val="center"/>
            </w:pPr>
          </w:p>
        </w:tc>
        <w:tc>
          <w:tcPr>
            <w:tcW w:w="2428" w:type="dxa"/>
            <w:vAlign w:val="center"/>
          </w:tcPr>
          <w:p w14:paraId="27A674B8" w14:textId="77777777" w:rsidR="004A6976" w:rsidRDefault="004A6976" w:rsidP="00812EFD">
            <w:pPr>
              <w:pStyle w:val="aff1"/>
              <w:jc w:val="center"/>
            </w:pPr>
            <w:r>
              <w:t>Система</w:t>
            </w:r>
          </w:p>
        </w:tc>
        <w:tc>
          <w:tcPr>
            <w:tcW w:w="6366" w:type="dxa"/>
          </w:tcPr>
          <w:p w14:paraId="37D87E67" w14:textId="77777777" w:rsidR="004A6976" w:rsidRDefault="004A6976" w:rsidP="00812EFD">
            <w:pPr>
              <w:pStyle w:val="aff1"/>
            </w:pPr>
            <w:r>
              <w:t>Система предоставляет модели для сегментации и прогноза, анализирует предоставленные ей результаты работы, а также играет ключевую роль в выставлении вердикта, так как частью Системы является врач.</w:t>
            </w:r>
          </w:p>
        </w:tc>
      </w:tr>
      <w:tr w:rsidR="004A6976" w14:paraId="5F94A5EB" w14:textId="77777777" w:rsidTr="00812EFD">
        <w:tc>
          <w:tcPr>
            <w:tcW w:w="776" w:type="dxa"/>
            <w:vAlign w:val="center"/>
          </w:tcPr>
          <w:p w14:paraId="54236BF4" w14:textId="77777777" w:rsidR="004A6976" w:rsidRDefault="004A6976" w:rsidP="00812EFD">
            <w:pPr>
              <w:pStyle w:val="aff1"/>
              <w:jc w:val="center"/>
            </w:pPr>
            <w:r>
              <w:t>1</w:t>
            </w:r>
          </w:p>
        </w:tc>
        <w:tc>
          <w:tcPr>
            <w:tcW w:w="2428" w:type="dxa"/>
            <w:vAlign w:val="center"/>
          </w:tcPr>
          <w:p w14:paraId="6DF1558A" w14:textId="77777777" w:rsidR="004A6976" w:rsidRDefault="004A6976" w:rsidP="00812EFD">
            <w:pPr>
              <w:pStyle w:val="aff1"/>
              <w:jc w:val="center"/>
            </w:pPr>
            <w:r>
              <w:t>Создать изображение</w:t>
            </w:r>
          </w:p>
        </w:tc>
        <w:tc>
          <w:tcPr>
            <w:tcW w:w="6366" w:type="dxa"/>
          </w:tcPr>
          <w:p w14:paraId="5E6B9088" w14:textId="77777777" w:rsidR="004A6976" w:rsidRDefault="004A6976" w:rsidP="00812EFD">
            <w:pPr>
              <w:pStyle w:val="aff1"/>
            </w:pPr>
            <w:r>
              <w:t>Создание изображения с помощью МРТ для последующего анализа.</w:t>
            </w:r>
          </w:p>
        </w:tc>
      </w:tr>
      <w:tr w:rsidR="004A6976" w14:paraId="13ABD57F" w14:textId="77777777" w:rsidTr="00812EFD">
        <w:tc>
          <w:tcPr>
            <w:tcW w:w="776" w:type="dxa"/>
            <w:vAlign w:val="center"/>
          </w:tcPr>
          <w:p w14:paraId="64AE1384" w14:textId="77777777" w:rsidR="004A6976" w:rsidRDefault="004A6976" w:rsidP="00812EFD">
            <w:pPr>
              <w:pStyle w:val="aff1"/>
              <w:jc w:val="center"/>
            </w:pPr>
            <w:r>
              <w:t>2</w:t>
            </w:r>
          </w:p>
        </w:tc>
        <w:tc>
          <w:tcPr>
            <w:tcW w:w="2428" w:type="dxa"/>
            <w:vAlign w:val="center"/>
          </w:tcPr>
          <w:p w14:paraId="052FA56B" w14:textId="77777777" w:rsidR="004A6976" w:rsidRDefault="004A6976" w:rsidP="00812EFD">
            <w:pPr>
              <w:pStyle w:val="aff1"/>
              <w:jc w:val="center"/>
            </w:pPr>
            <w:r>
              <w:t>Сегментировать изображение</w:t>
            </w:r>
          </w:p>
        </w:tc>
        <w:tc>
          <w:tcPr>
            <w:tcW w:w="6366" w:type="dxa"/>
          </w:tcPr>
          <w:p w14:paraId="0FE9B405" w14:textId="77777777" w:rsidR="004A6976" w:rsidRDefault="004A6976" w:rsidP="00812EFD">
            <w:pPr>
              <w:pStyle w:val="aff1"/>
            </w:pPr>
            <w:r>
              <w:t>Выделение зон интереса и подсчёт геометрических параметров изображения.</w:t>
            </w:r>
          </w:p>
        </w:tc>
      </w:tr>
      <w:tr w:rsidR="004A6976" w14:paraId="4B0A0F12" w14:textId="77777777" w:rsidTr="00812EFD">
        <w:tc>
          <w:tcPr>
            <w:tcW w:w="776" w:type="dxa"/>
            <w:vAlign w:val="center"/>
          </w:tcPr>
          <w:p w14:paraId="422A2D06" w14:textId="77777777" w:rsidR="004A6976" w:rsidRDefault="004A6976" w:rsidP="00812EFD">
            <w:pPr>
              <w:pStyle w:val="aff1"/>
              <w:jc w:val="center"/>
            </w:pPr>
            <w:r>
              <w:t>2.1</w:t>
            </w:r>
          </w:p>
        </w:tc>
        <w:tc>
          <w:tcPr>
            <w:tcW w:w="2428" w:type="dxa"/>
            <w:vAlign w:val="center"/>
          </w:tcPr>
          <w:p w14:paraId="670E0862" w14:textId="77777777" w:rsidR="004A6976" w:rsidRDefault="004A6976" w:rsidP="00812EFD">
            <w:pPr>
              <w:pStyle w:val="aff1"/>
              <w:jc w:val="center"/>
            </w:pPr>
            <w:r>
              <w:t>Обработать изображение</w:t>
            </w:r>
          </w:p>
        </w:tc>
        <w:tc>
          <w:tcPr>
            <w:tcW w:w="6366" w:type="dxa"/>
          </w:tcPr>
          <w:p w14:paraId="20648333" w14:textId="77777777" w:rsidR="004A6976" w:rsidRDefault="004A6976" w:rsidP="00812EFD">
            <w:pPr>
              <w:pStyle w:val="aff1"/>
            </w:pPr>
            <w:r>
              <w:t>Обработка изображения с последующей сегментацией, получение геометрических параметров.</w:t>
            </w:r>
          </w:p>
        </w:tc>
      </w:tr>
      <w:tr w:rsidR="004A6976" w14:paraId="7021E771" w14:textId="77777777" w:rsidTr="00812EFD">
        <w:tc>
          <w:tcPr>
            <w:tcW w:w="776" w:type="dxa"/>
            <w:vAlign w:val="center"/>
          </w:tcPr>
          <w:p w14:paraId="5BF113AF" w14:textId="77777777" w:rsidR="004A6976" w:rsidRDefault="004A6976" w:rsidP="00812EFD">
            <w:pPr>
              <w:pStyle w:val="aff1"/>
              <w:jc w:val="center"/>
            </w:pPr>
            <w:r>
              <w:t>2.1.1</w:t>
            </w:r>
          </w:p>
        </w:tc>
        <w:tc>
          <w:tcPr>
            <w:tcW w:w="2428" w:type="dxa"/>
            <w:vAlign w:val="center"/>
          </w:tcPr>
          <w:p w14:paraId="4A8CFADD" w14:textId="77777777" w:rsidR="004A6976" w:rsidRDefault="004A6976" w:rsidP="00812EFD">
            <w:pPr>
              <w:pStyle w:val="aff1"/>
              <w:jc w:val="center"/>
            </w:pPr>
            <w:proofErr w:type="spellStart"/>
            <w:r>
              <w:t>Предобработать</w:t>
            </w:r>
            <w:proofErr w:type="spellEnd"/>
            <w:r>
              <w:t xml:space="preserve"> изображение</w:t>
            </w:r>
          </w:p>
        </w:tc>
        <w:tc>
          <w:tcPr>
            <w:tcW w:w="6366" w:type="dxa"/>
          </w:tcPr>
          <w:p w14:paraId="1D80C568" w14:textId="77777777" w:rsidR="004A6976" w:rsidRDefault="004A6976" w:rsidP="00812EFD">
            <w:pPr>
              <w:pStyle w:val="aff1"/>
            </w:pPr>
            <w:r>
              <w:t>Предварительная обработка изображения, улучшающая качество сегментации.</w:t>
            </w:r>
          </w:p>
        </w:tc>
      </w:tr>
      <w:tr w:rsidR="004A6976" w14:paraId="4F28F14E" w14:textId="77777777" w:rsidTr="00812EFD">
        <w:tc>
          <w:tcPr>
            <w:tcW w:w="776" w:type="dxa"/>
            <w:vAlign w:val="center"/>
          </w:tcPr>
          <w:p w14:paraId="5FB8D0E3" w14:textId="77777777" w:rsidR="004A6976" w:rsidRDefault="004A6976" w:rsidP="00812EFD">
            <w:pPr>
              <w:pStyle w:val="aff1"/>
              <w:jc w:val="center"/>
            </w:pPr>
            <w:r>
              <w:t>2.1.2</w:t>
            </w:r>
          </w:p>
        </w:tc>
        <w:tc>
          <w:tcPr>
            <w:tcW w:w="2428" w:type="dxa"/>
            <w:vAlign w:val="center"/>
          </w:tcPr>
          <w:p w14:paraId="5032719A" w14:textId="77777777" w:rsidR="004A6976" w:rsidRDefault="004A6976" w:rsidP="00812EFD">
            <w:pPr>
              <w:pStyle w:val="aff1"/>
              <w:jc w:val="center"/>
            </w:pPr>
            <w:r>
              <w:t xml:space="preserve">Сегментировать </w:t>
            </w:r>
            <w:proofErr w:type="spellStart"/>
            <w:r>
              <w:t>предобработанное</w:t>
            </w:r>
            <w:proofErr w:type="spellEnd"/>
            <w:r>
              <w:t xml:space="preserve"> изображение</w:t>
            </w:r>
          </w:p>
        </w:tc>
        <w:tc>
          <w:tcPr>
            <w:tcW w:w="6366" w:type="dxa"/>
          </w:tcPr>
          <w:p w14:paraId="3A3CF251" w14:textId="77777777" w:rsidR="004A6976" w:rsidRDefault="004A6976" w:rsidP="00812EFD">
            <w:pPr>
              <w:pStyle w:val="aff1"/>
            </w:pPr>
            <w:r>
              <w:t>Сегментирование изображения, прошедшего предварительную обработку.</w:t>
            </w:r>
          </w:p>
        </w:tc>
      </w:tr>
      <w:tr w:rsidR="004A6976" w14:paraId="18791488" w14:textId="77777777" w:rsidTr="00812EFD">
        <w:tc>
          <w:tcPr>
            <w:tcW w:w="776" w:type="dxa"/>
            <w:vAlign w:val="center"/>
          </w:tcPr>
          <w:p w14:paraId="70BE1C0B" w14:textId="77777777" w:rsidR="004A6976" w:rsidRDefault="004A6976" w:rsidP="00812EFD">
            <w:pPr>
              <w:pStyle w:val="aff1"/>
              <w:jc w:val="center"/>
            </w:pPr>
            <w:r>
              <w:t>2.1.3</w:t>
            </w:r>
          </w:p>
        </w:tc>
        <w:tc>
          <w:tcPr>
            <w:tcW w:w="2428" w:type="dxa"/>
            <w:vAlign w:val="center"/>
          </w:tcPr>
          <w:p w14:paraId="4846C29D" w14:textId="77777777" w:rsidR="004A6976" w:rsidRDefault="004A6976" w:rsidP="00812EFD">
            <w:pPr>
              <w:pStyle w:val="aff1"/>
              <w:jc w:val="center"/>
            </w:pPr>
            <w:r>
              <w:t>Сформировать ответ</w:t>
            </w:r>
          </w:p>
        </w:tc>
        <w:tc>
          <w:tcPr>
            <w:tcW w:w="6366" w:type="dxa"/>
          </w:tcPr>
          <w:p w14:paraId="5DA4DB2C" w14:textId="77777777" w:rsidR="004A6976" w:rsidRDefault="004A6976" w:rsidP="00812EFD">
            <w:pPr>
              <w:pStyle w:val="aff1"/>
            </w:pPr>
            <w:r>
              <w:t>Анализ результата сегментации. При плохом результате меняется модель, происходит новая итерация. При точной сегментации формируется ответ, пригодный для последующего анализа.</w:t>
            </w:r>
          </w:p>
        </w:tc>
      </w:tr>
      <w:tr w:rsidR="004A6976" w14:paraId="65902201" w14:textId="77777777" w:rsidTr="00812EFD">
        <w:tc>
          <w:tcPr>
            <w:tcW w:w="776" w:type="dxa"/>
            <w:vAlign w:val="center"/>
          </w:tcPr>
          <w:p w14:paraId="78156E4F" w14:textId="77777777" w:rsidR="004A6976" w:rsidRDefault="004A6976" w:rsidP="00812EFD">
            <w:pPr>
              <w:pStyle w:val="aff1"/>
              <w:jc w:val="center"/>
            </w:pPr>
            <w:r>
              <w:t>2.2</w:t>
            </w:r>
          </w:p>
        </w:tc>
        <w:tc>
          <w:tcPr>
            <w:tcW w:w="2428" w:type="dxa"/>
            <w:vAlign w:val="center"/>
          </w:tcPr>
          <w:p w14:paraId="6935C2C9" w14:textId="77777777" w:rsidR="004A6976" w:rsidRDefault="004A6976" w:rsidP="00812EFD">
            <w:pPr>
              <w:pStyle w:val="aff1"/>
              <w:jc w:val="center"/>
            </w:pPr>
            <w:r>
              <w:t>Посчитать геометрические параметры</w:t>
            </w:r>
          </w:p>
        </w:tc>
        <w:tc>
          <w:tcPr>
            <w:tcW w:w="6366" w:type="dxa"/>
          </w:tcPr>
          <w:p w14:paraId="4E7E7D0C" w14:textId="77777777" w:rsidR="004A6976" w:rsidRDefault="004A6976" w:rsidP="00812EFD">
            <w:pPr>
              <w:pStyle w:val="aff1"/>
            </w:pPr>
            <w:r>
              <w:t>Подсчет геометрических параметров сегментированного изображения, которые необходимы для последующего анализа.</w:t>
            </w:r>
          </w:p>
        </w:tc>
      </w:tr>
      <w:tr w:rsidR="004A6976" w14:paraId="48A165F4" w14:textId="77777777" w:rsidTr="00812EFD">
        <w:tc>
          <w:tcPr>
            <w:tcW w:w="776" w:type="dxa"/>
            <w:vAlign w:val="center"/>
          </w:tcPr>
          <w:p w14:paraId="657568BD" w14:textId="77777777" w:rsidR="004A6976" w:rsidRDefault="004A6976" w:rsidP="00812EFD">
            <w:pPr>
              <w:pStyle w:val="aff1"/>
              <w:jc w:val="center"/>
            </w:pPr>
            <w:r>
              <w:t>2.3</w:t>
            </w:r>
          </w:p>
        </w:tc>
        <w:tc>
          <w:tcPr>
            <w:tcW w:w="2428" w:type="dxa"/>
            <w:vAlign w:val="center"/>
          </w:tcPr>
          <w:p w14:paraId="643FF579" w14:textId="77777777" w:rsidR="004A6976" w:rsidRDefault="004A6976" w:rsidP="00812EFD">
            <w:pPr>
              <w:pStyle w:val="aff1"/>
              <w:jc w:val="center"/>
            </w:pPr>
            <w:r>
              <w:t>Сформировать ответ</w:t>
            </w:r>
          </w:p>
        </w:tc>
        <w:tc>
          <w:tcPr>
            <w:tcW w:w="6366" w:type="dxa"/>
          </w:tcPr>
          <w:p w14:paraId="04B9027F" w14:textId="77777777" w:rsidR="004A6976" w:rsidRDefault="004A6976" w:rsidP="00812EFD">
            <w:pPr>
              <w:pStyle w:val="aff1"/>
            </w:pPr>
            <w:r>
              <w:t>Формирование ответа, пригодного для последующего анализа, который объединяет изображение, его сегментацию и геометрические параметры.</w:t>
            </w:r>
          </w:p>
        </w:tc>
      </w:tr>
      <w:tr w:rsidR="004A6976" w14:paraId="3347AAC1" w14:textId="77777777" w:rsidTr="00812EFD">
        <w:tc>
          <w:tcPr>
            <w:tcW w:w="776" w:type="dxa"/>
            <w:vAlign w:val="center"/>
          </w:tcPr>
          <w:p w14:paraId="72D114BC" w14:textId="77777777" w:rsidR="004A6976" w:rsidRDefault="004A6976" w:rsidP="00812EFD">
            <w:pPr>
              <w:pStyle w:val="aff1"/>
              <w:jc w:val="center"/>
            </w:pPr>
            <w:r>
              <w:t>3</w:t>
            </w:r>
          </w:p>
        </w:tc>
        <w:tc>
          <w:tcPr>
            <w:tcW w:w="2428" w:type="dxa"/>
            <w:vAlign w:val="center"/>
          </w:tcPr>
          <w:p w14:paraId="5A155AFE" w14:textId="77777777" w:rsidR="004A6976" w:rsidRDefault="004A6976" w:rsidP="00812EFD">
            <w:pPr>
              <w:pStyle w:val="aff1"/>
              <w:jc w:val="center"/>
            </w:pPr>
            <w:r>
              <w:t>Составить прогноз</w:t>
            </w:r>
          </w:p>
        </w:tc>
        <w:tc>
          <w:tcPr>
            <w:tcW w:w="6366" w:type="dxa"/>
          </w:tcPr>
          <w:p w14:paraId="0050B54B" w14:textId="77777777" w:rsidR="004A6976" w:rsidRDefault="004A6976" w:rsidP="00812EFD">
            <w:pPr>
              <w:pStyle w:val="aff1"/>
            </w:pPr>
            <w:r>
              <w:t>На основе сегментированного изображение составляется прогноз для пациента.</w:t>
            </w:r>
          </w:p>
        </w:tc>
      </w:tr>
      <w:tr w:rsidR="004A6976" w14:paraId="0E5F036D" w14:textId="77777777" w:rsidTr="00812EFD">
        <w:tc>
          <w:tcPr>
            <w:tcW w:w="776" w:type="dxa"/>
            <w:vAlign w:val="center"/>
          </w:tcPr>
          <w:p w14:paraId="5F6E83E8" w14:textId="77777777" w:rsidR="004A6976" w:rsidRDefault="004A6976" w:rsidP="00812EFD">
            <w:pPr>
              <w:pStyle w:val="aff1"/>
              <w:jc w:val="center"/>
            </w:pPr>
            <w:r>
              <w:t>3.1</w:t>
            </w:r>
          </w:p>
        </w:tc>
        <w:tc>
          <w:tcPr>
            <w:tcW w:w="2428" w:type="dxa"/>
            <w:vAlign w:val="center"/>
          </w:tcPr>
          <w:p w14:paraId="2DC742AF" w14:textId="77777777" w:rsidR="004A6976" w:rsidRDefault="004A6976" w:rsidP="00812EFD">
            <w:pPr>
              <w:pStyle w:val="aff1"/>
              <w:jc w:val="center"/>
            </w:pPr>
            <w:r>
              <w:t>Нормализовать данные</w:t>
            </w:r>
          </w:p>
        </w:tc>
        <w:tc>
          <w:tcPr>
            <w:tcW w:w="6366" w:type="dxa"/>
          </w:tcPr>
          <w:p w14:paraId="50560086" w14:textId="77777777" w:rsidR="004A6976" w:rsidRDefault="004A6976" w:rsidP="00812EFD">
            <w:pPr>
              <w:pStyle w:val="aff1"/>
            </w:pPr>
            <w:r>
              <w:t>Нормализация полученных данных для более точного составление прогноза.</w:t>
            </w:r>
          </w:p>
        </w:tc>
      </w:tr>
      <w:tr w:rsidR="004A6976" w14:paraId="5237444E" w14:textId="77777777" w:rsidTr="00812EFD">
        <w:tc>
          <w:tcPr>
            <w:tcW w:w="776" w:type="dxa"/>
            <w:vAlign w:val="center"/>
          </w:tcPr>
          <w:p w14:paraId="6E1331E7" w14:textId="77777777" w:rsidR="004A6976" w:rsidRDefault="004A6976" w:rsidP="00812EFD">
            <w:pPr>
              <w:pStyle w:val="aff1"/>
              <w:jc w:val="center"/>
            </w:pPr>
            <w:r>
              <w:t>3.2</w:t>
            </w:r>
          </w:p>
        </w:tc>
        <w:tc>
          <w:tcPr>
            <w:tcW w:w="2428" w:type="dxa"/>
            <w:vAlign w:val="center"/>
          </w:tcPr>
          <w:p w14:paraId="716E6BCB" w14:textId="77777777" w:rsidR="004A6976" w:rsidRDefault="004A6976" w:rsidP="00812EFD">
            <w:pPr>
              <w:pStyle w:val="aff1"/>
              <w:jc w:val="center"/>
            </w:pPr>
            <w:r>
              <w:t>Сформировать предварительный прогноз</w:t>
            </w:r>
          </w:p>
        </w:tc>
        <w:tc>
          <w:tcPr>
            <w:tcW w:w="6366" w:type="dxa"/>
          </w:tcPr>
          <w:p w14:paraId="342A34C5" w14:textId="77777777" w:rsidR="004A6976" w:rsidRDefault="004A6976" w:rsidP="00812EFD">
            <w:pPr>
              <w:pStyle w:val="aff1"/>
            </w:pPr>
            <w:r>
              <w:t>Формирование прогноза, который не прошёл проверку.</w:t>
            </w:r>
          </w:p>
        </w:tc>
      </w:tr>
      <w:tr w:rsidR="004A6976" w14:paraId="2C1B4709" w14:textId="77777777" w:rsidTr="00812EFD">
        <w:tc>
          <w:tcPr>
            <w:tcW w:w="776" w:type="dxa"/>
            <w:vAlign w:val="center"/>
          </w:tcPr>
          <w:p w14:paraId="2D443CE7" w14:textId="77777777" w:rsidR="004A6976" w:rsidRDefault="004A6976" w:rsidP="00812EFD">
            <w:pPr>
              <w:pStyle w:val="aff1"/>
              <w:jc w:val="center"/>
            </w:pPr>
            <w:r>
              <w:t>3.2.1</w:t>
            </w:r>
          </w:p>
        </w:tc>
        <w:tc>
          <w:tcPr>
            <w:tcW w:w="2428" w:type="dxa"/>
            <w:vAlign w:val="center"/>
          </w:tcPr>
          <w:p w14:paraId="2DE13838" w14:textId="77777777" w:rsidR="004A6976" w:rsidRDefault="004A6976" w:rsidP="00812EFD">
            <w:pPr>
              <w:pStyle w:val="aff1"/>
              <w:jc w:val="center"/>
            </w:pPr>
            <w:r>
              <w:t>Сформировать ответ модели прогноза</w:t>
            </w:r>
          </w:p>
        </w:tc>
        <w:tc>
          <w:tcPr>
            <w:tcW w:w="6366" w:type="dxa"/>
          </w:tcPr>
          <w:p w14:paraId="34368F11" w14:textId="77777777" w:rsidR="004A6976" w:rsidRDefault="004A6976" w:rsidP="00812EFD">
            <w:pPr>
              <w:pStyle w:val="aff1"/>
            </w:pPr>
            <w:r>
              <w:t>Формирование ответа модели прогноза, который не пригоден для последующего анализа.</w:t>
            </w:r>
          </w:p>
        </w:tc>
      </w:tr>
      <w:tr w:rsidR="004A6976" w14:paraId="6F2EAE67" w14:textId="77777777" w:rsidTr="00812EFD">
        <w:tc>
          <w:tcPr>
            <w:tcW w:w="776" w:type="dxa"/>
            <w:vAlign w:val="center"/>
          </w:tcPr>
          <w:p w14:paraId="2D80DF2A" w14:textId="77777777" w:rsidR="004A6976" w:rsidRDefault="004A6976" w:rsidP="00812EFD">
            <w:pPr>
              <w:pStyle w:val="aff1"/>
              <w:jc w:val="center"/>
            </w:pPr>
            <w:r>
              <w:t>3.2.2</w:t>
            </w:r>
          </w:p>
        </w:tc>
        <w:tc>
          <w:tcPr>
            <w:tcW w:w="2428" w:type="dxa"/>
            <w:vAlign w:val="center"/>
          </w:tcPr>
          <w:p w14:paraId="43FE1F41" w14:textId="77777777" w:rsidR="004A6976" w:rsidRDefault="004A6976" w:rsidP="00812EFD">
            <w:pPr>
              <w:pStyle w:val="aff1"/>
              <w:jc w:val="center"/>
            </w:pPr>
            <w:r>
              <w:t>Интерпретировать ответ</w:t>
            </w:r>
          </w:p>
        </w:tc>
        <w:tc>
          <w:tcPr>
            <w:tcW w:w="6366" w:type="dxa"/>
          </w:tcPr>
          <w:p w14:paraId="0701E805" w14:textId="77777777" w:rsidR="004A6976" w:rsidRDefault="004A6976" w:rsidP="00812EFD">
            <w:pPr>
              <w:pStyle w:val="aff1"/>
            </w:pPr>
            <w:r>
              <w:t>Интерпретация ответа модели для того, чтобы он был пригоден для последующего анализа.</w:t>
            </w:r>
          </w:p>
        </w:tc>
      </w:tr>
      <w:tr w:rsidR="004A6976" w14:paraId="3235641D" w14:textId="77777777" w:rsidTr="00812EFD">
        <w:tc>
          <w:tcPr>
            <w:tcW w:w="776" w:type="dxa"/>
            <w:vAlign w:val="center"/>
          </w:tcPr>
          <w:p w14:paraId="6CE59429" w14:textId="77777777" w:rsidR="004A6976" w:rsidRDefault="004A6976" w:rsidP="00812EFD">
            <w:pPr>
              <w:pStyle w:val="aff1"/>
              <w:jc w:val="center"/>
            </w:pPr>
            <w:r>
              <w:t>3.2.3</w:t>
            </w:r>
          </w:p>
        </w:tc>
        <w:tc>
          <w:tcPr>
            <w:tcW w:w="2428" w:type="dxa"/>
            <w:vAlign w:val="center"/>
          </w:tcPr>
          <w:p w14:paraId="3E71D4B7" w14:textId="77777777" w:rsidR="004A6976" w:rsidRDefault="004A6976" w:rsidP="00812EFD">
            <w:pPr>
              <w:pStyle w:val="aff1"/>
              <w:jc w:val="center"/>
            </w:pPr>
            <w:r>
              <w:t>Сформировать прогноз модели</w:t>
            </w:r>
          </w:p>
        </w:tc>
        <w:tc>
          <w:tcPr>
            <w:tcW w:w="6366" w:type="dxa"/>
          </w:tcPr>
          <w:p w14:paraId="2FFA5902" w14:textId="77777777" w:rsidR="004A6976" w:rsidRDefault="004A6976" w:rsidP="00812EFD">
            <w:pPr>
              <w:pStyle w:val="aff1"/>
            </w:pPr>
            <w:r>
              <w:t>Формирование прогноза модели, пригодного для анализа Системой.</w:t>
            </w:r>
          </w:p>
        </w:tc>
      </w:tr>
      <w:tr w:rsidR="004A6976" w14:paraId="5AAE34A8" w14:textId="77777777" w:rsidTr="00812EFD">
        <w:tc>
          <w:tcPr>
            <w:tcW w:w="776" w:type="dxa"/>
            <w:vAlign w:val="center"/>
          </w:tcPr>
          <w:p w14:paraId="454E83D4" w14:textId="77777777" w:rsidR="004A6976" w:rsidRDefault="004A6976" w:rsidP="00812EFD">
            <w:pPr>
              <w:pStyle w:val="aff1"/>
              <w:jc w:val="center"/>
            </w:pPr>
            <w:r>
              <w:t>3.3</w:t>
            </w:r>
          </w:p>
        </w:tc>
        <w:tc>
          <w:tcPr>
            <w:tcW w:w="2428" w:type="dxa"/>
            <w:vAlign w:val="center"/>
          </w:tcPr>
          <w:p w14:paraId="702426F1" w14:textId="77777777" w:rsidR="004A6976" w:rsidRDefault="004A6976" w:rsidP="00812EFD">
            <w:pPr>
              <w:pStyle w:val="aff1"/>
              <w:jc w:val="center"/>
            </w:pPr>
            <w:r>
              <w:t>Проверить прогноз</w:t>
            </w:r>
          </w:p>
        </w:tc>
        <w:tc>
          <w:tcPr>
            <w:tcW w:w="6366" w:type="dxa"/>
          </w:tcPr>
          <w:p w14:paraId="35F6DDF8" w14:textId="77777777" w:rsidR="004A6976" w:rsidRDefault="004A6976" w:rsidP="00812EFD">
            <w:pPr>
              <w:pStyle w:val="aff1"/>
            </w:pPr>
            <w:r>
              <w:t>Проверка полученного прогноза с помощью Системы. При непрохождении проверки меняется модель прогноза и совершается новая итерация.</w:t>
            </w:r>
          </w:p>
        </w:tc>
      </w:tr>
    </w:tbl>
    <w:p w14:paraId="274586FD" w14:textId="435ED1BC" w:rsidR="004A6976" w:rsidRDefault="004A6976" w:rsidP="004A6976">
      <w:pPr>
        <w:pStyle w:val="-1"/>
      </w:pPr>
      <w:r>
        <w:t>Продолжение таблицы 17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76"/>
        <w:gridCol w:w="2428"/>
        <w:gridCol w:w="6366"/>
      </w:tblGrid>
      <w:tr w:rsidR="004A6976" w14:paraId="3F0F492D" w14:textId="77777777" w:rsidTr="00812EFD">
        <w:tc>
          <w:tcPr>
            <w:tcW w:w="776" w:type="dxa"/>
            <w:vAlign w:val="center"/>
          </w:tcPr>
          <w:p w14:paraId="05711E7B" w14:textId="77777777" w:rsidR="004A6976" w:rsidRDefault="004A6976" w:rsidP="00812EFD">
            <w:pPr>
              <w:pStyle w:val="aff1"/>
              <w:jc w:val="center"/>
            </w:pPr>
            <w:r>
              <w:t>4</w:t>
            </w:r>
          </w:p>
        </w:tc>
        <w:tc>
          <w:tcPr>
            <w:tcW w:w="2428" w:type="dxa"/>
            <w:vAlign w:val="center"/>
          </w:tcPr>
          <w:p w14:paraId="5FAB0CE1" w14:textId="77777777" w:rsidR="004A6976" w:rsidRDefault="004A6976" w:rsidP="00812EFD">
            <w:pPr>
              <w:pStyle w:val="aff1"/>
              <w:jc w:val="center"/>
            </w:pPr>
            <w:r>
              <w:t>Вынести вердикт</w:t>
            </w:r>
          </w:p>
        </w:tc>
        <w:tc>
          <w:tcPr>
            <w:tcW w:w="6366" w:type="dxa"/>
          </w:tcPr>
          <w:p w14:paraId="4019F66B" w14:textId="77777777" w:rsidR="004A6976" w:rsidRDefault="004A6976" w:rsidP="00812EFD">
            <w:pPr>
              <w:pStyle w:val="aff1"/>
            </w:pPr>
            <w:r>
              <w:t>Вынесение вердикта с помощью Системы для пациента, прошедшего обследование.</w:t>
            </w:r>
          </w:p>
        </w:tc>
      </w:tr>
      <w:tr w:rsidR="004A6976" w14:paraId="2D906DFB" w14:textId="77777777" w:rsidTr="00812EFD">
        <w:tc>
          <w:tcPr>
            <w:tcW w:w="776" w:type="dxa"/>
            <w:vAlign w:val="center"/>
          </w:tcPr>
          <w:p w14:paraId="4877292D" w14:textId="77777777" w:rsidR="004A6976" w:rsidRDefault="004A6976" w:rsidP="00812EFD">
            <w:pPr>
              <w:pStyle w:val="aff1"/>
              <w:jc w:val="center"/>
            </w:pPr>
            <w:r>
              <w:t>4.1</w:t>
            </w:r>
          </w:p>
        </w:tc>
        <w:tc>
          <w:tcPr>
            <w:tcW w:w="2428" w:type="dxa"/>
            <w:vAlign w:val="center"/>
          </w:tcPr>
          <w:p w14:paraId="1E73776B" w14:textId="77777777" w:rsidR="004A6976" w:rsidRDefault="004A6976" w:rsidP="00812EFD">
            <w:pPr>
              <w:pStyle w:val="aff1"/>
              <w:jc w:val="center"/>
            </w:pPr>
            <w:r>
              <w:t>Изучить сегментированное изображение</w:t>
            </w:r>
          </w:p>
        </w:tc>
        <w:tc>
          <w:tcPr>
            <w:tcW w:w="6366" w:type="dxa"/>
          </w:tcPr>
          <w:p w14:paraId="4EB91611" w14:textId="77777777" w:rsidR="004A6976" w:rsidRDefault="004A6976" w:rsidP="00812EFD">
            <w:pPr>
              <w:pStyle w:val="aff1"/>
            </w:pPr>
            <w:r>
              <w:t>Изучение изображения, сегментированного изображения с его геометрическими параметрами с помощью Системы. Формирование части вердикта для пациента</w:t>
            </w:r>
          </w:p>
        </w:tc>
      </w:tr>
      <w:tr w:rsidR="004A6976" w14:paraId="3F83760A" w14:textId="77777777" w:rsidTr="00812EFD">
        <w:tc>
          <w:tcPr>
            <w:tcW w:w="776" w:type="dxa"/>
            <w:vAlign w:val="center"/>
          </w:tcPr>
          <w:p w14:paraId="18D80DED" w14:textId="77777777" w:rsidR="004A6976" w:rsidRDefault="004A6976" w:rsidP="00812EFD">
            <w:pPr>
              <w:pStyle w:val="aff1"/>
              <w:jc w:val="center"/>
            </w:pPr>
            <w:r>
              <w:t>4.2</w:t>
            </w:r>
          </w:p>
        </w:tc>
        <w:tc>
          <w:tcPr>
            <w:tcW w:w="2428" w:type="dxa"/>
            <w:vAlign w:val="center"/>
          </w:tcPr>
          <w:p w14:paraId="339B0B79" w14:textId="77777777" w:rsidR="004A6976" w:rsidRDefault="004A6976" w:rsidP="00812EFD">
            <w:pPr>
              <w:pStyle w:val="aff1"/>
              <w:jc w:val="center"/>
            </w:pPr>
            <w:r>
              <w:t>Изучить прогноз</w:t>
            </w:r>
          </w:p>
        </w:tc>
        <w:tc>
          <w:tcPr>
            <w:tcW w:w="6366" w:type="dxa"/>
          </w:tcPr>
          <w:p w14:paraId="5E13FAA5" w14:textId="77777777" w:rsidR="004A6976" w:rsidRDefault="004A6976" w:rsidP="00812EFD">
            <w:pPr>
              <w:pStyle w:val="aff1"/>
            </w:pPr>
            <w:r>
              <w:t>Изучение прогноза с помощью Системы. Формирование части вердикта для пациента.</w:t>
            </w:r>
          </w:p>
        </w:tc>
      </w:tr>
      <w:tr w:rsidR="004A6976" w14:paraId="53E46E0D" w14:textId="77777777" w:rsidTr="00812EFD">
        <w:tc>
          <w:tcPr>
            <w:tcW w:w="776" w:type="dxa"/>
            <w:vAlign w:val="center"/>
          </w:tcPr>
          <w:p w14:paraId="31543F44" w14:textId="77777777" w:rsidR="004A6976" w:rsidRDefault="004A6976" w:rsidP="00812EFD">
            <w:pPr>
              <w:pStyle w:val="aff1"/>
              <w:jc w:val="center"/>
            </w:pPr>
            <w:r>
              <w:t>4.3</w:t>
            </w:r>
          </w:p>
        </w:tc>
        <w:tc>
          <w:tcPr>
            <w:tcW w:w="2428" w:type="dxa"/>
            <w:vAlign w:val="center"/>
          </w:tcPr>
          <w:p w14:paraId="080BE12F" w14:textId="77777777" w:rsidR="004A6976" w:rsidRDefault="004A6976" w:rsidP="00812EFD">
            <w:pPr>
              <w:pStyle w:val="aff1"/>
              <w:jc w:val="center"/>
            </w:pPr>
            <w:r>
              <w:t>Сформировать вердикт</w:t>
            </w:r>
          </w:p>
        </w:tc>
        <w:tc>
          <w:tcPr>
            <w:tcW w:w="6366" w:type="dxa"/>
          </w:tcPr>
          <w:p w14:paraId="4ACA7482" w14:textId="77777777" w:rsidR="004A6976" w:rsidRDefault="004A6976" w:rsidP="00812EFD">
            <w:pPr>
              <w:pStyle w:val="aff1"/>
            </w:pPr>
            <w:r>
              <w:t>Оценка истории болезни пациента. Окончательное выставление вердикта.</w:t>
            </w:r>
          </w:p>
        </w:tc>
      </w:tr>
    </w:tbl>
    <w:p w14:paraId="2DA74790" w14:textId="77777777" w:rsidR="004A6976" w:rsidRPr="004A6976" w:rsidRDefault="004A6976" w:rsidP="004A6976">
      <w:pPr>
        <w:pStyle w:val="1-"/>
      </w:pPr>
    </w:p>
    <w:p w14:paraId="328990E4" w14:textId="02652040" w:rsidR="00AA4B5D" w:rsidRDefault="00AA4B5D" w:rsidP="00AA4B5D">
      <w:pPr>
        <w:pStyle w:val="2"/>
      </w:pPr>
      <w:bookmarkStart w:id="59" w:name="_Toc155114236"/>
      <w:r>
        <w:t>Таблица накопителей данных</w:t>
      </w:r>
      <w:bookmarkEnd w:id="59"/>
    </w:p>
    <w:p w14:paraId="37BCA662" w14:textId="7E63C8AD" w:rsidR="00AA4B5D" w:rsidRDefault="00BC76D6" w:rsidP="00AA4B5D">
      <w:pPr>
        <w:pStyle w:val="1-"/>
      </w:pPr>
      <w:r>
        <w:t>В таблице 18 представлены накопители данных.</w:t>
      </w:r>
    </w:p>
    <w:p w14:paraId="5CD71743" w14:textId="24C5F2CE" w:rsidR="00BC76D6" w:rsidRDefault="00BC76D6" w:rsidP="00D533B1">
      <w:pPr>
        <w:pStyle w:val="-1"/>
      </w:pPr>
      <w:r>
        <w:t>Таблица 18 – Таблица накопителей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BC76D6" w14:paraId="512CF0AD" w14:textId="77777777" w:rsidTr="00BC76D6">
        <w:tc>
          <w:tcPr>
            <w:tcW w:w="4785" w:type="dxa"/>
          </w:tcPr>
          <w:p w14:paraId="0D0AA993" w14:textId="1BB91393" w:rsidR="00BC76D6" w:rsidRPr="00BC76D6" w:rsidRDefault="00BC76D6" w:rsidP="00BC76D6">
            <w:pPr>
              <w:pStyle w:val="aff1"/>
              <w:jc w:val="center"/>
              <w:rPr>
                <w:b/>
                <w:bCs/>
              </w:rPr>
            </w:pPr>
            <w:r w:rsidRPr="00BC76D6">
              <w:rPr>
                <w:b/>
                <w:bCs/>
              </w:rPr>
              <w:t>Название</w:t>
            </w:r>
          </w:p>
        </w:tc>
        <w:tc>
          <w:tcPr>
            <w:tcW w:w="4785" w:type="dxa"/>
          </w:tcPr>
          <w:p w14:paraId="6D181D67" w14:textId="514353DF" w:rsidR="00BC76D6" w:rsidRPr="00BC76D6" w:rsidRDefault="00BC76D6" w:rsidP="00BC76D6">
            <w:pPr>
              <w:pStyle w:val="aff1"/>
              <w:jc w:val="center"/>
              <w:rPr>
                <w:b/>
                <w:bCs/>
              </w:rPr>
            </w:pPr>
            <w:r w:rsidRPr="00BC76D6">
              <w:rPr>
                <w:b/>
                <w:bCs/>
              </w:rPr>
              <w:t>Описание</w:t>
            </w:r>
          </w:p>
        </w:tc>
      </w:tr>
      <w:tr w:rsidR="00BC76D6" w14:paraId="7E048319" w14:textId="77777777" w:rsidTr="00BC76D6">
        <w:tc>
          <w:tcPr>
            <w:tcW w:w="4785" w:type="dxa"/>
            <w:vAlign w:val="center"/>
          </w:tcPr>
          <w:p w14:paraId="441A0B38" w14:textId="004A4519" w:rsidR="00BC76D6" w:rsidRDefault="00BC76D6" w:rsidP="00BC76D6">
            <w:pPr>
              <w:pStyle w:val="aff1"/>
              <w:jc w:val="center"/>
            </w:pPr>
            <w:r>
              <w:t>База данных</w:t>
            </w:r>
          </w:p>
        </w:tc>
        <w:tc>
          <w:tcPr>
            <w:tcW w:w="4785" w:type="dxa"/>
          </w:tcPr>
          <w:p w14:paraId="362D2C2D" w14:textId="33A6B24D" w:rsidR="00BC76D6" w:rsidRDefault="00BC76D6" w:rsidP="00BC76D6">
            <w:pPr>
              <w:pStyle w:val="aff1"/>
            </w:pPr>
            <w:r>
              <w:t>Хранилище, содержащее информацию об обследованиях пациентов</w:t>
            </w:r>
          </w:p>
        </w:tc>
      </w:tr>
    </w:tbl>
    <w:p w14:paraId="034633E2" w14:textId="77777777" w:rsidR="00BC76D6" w:rsidRDefault="00BC76D6" w:rsidP="00BC76D6">
      <w:pPr>
        <w:pStyle w:val="1-"/>
        <w:ind w:firstLine="0"/>
      </w:pPr>
    </w:p>
    <w:p w14:paraId="6DE89425" w14:textId="17BE17FD" w:rsidR="00AA4B5D" w:rsidRDefault="00AA4B5D" w:rsidP="00AA4B5D">
      <w:pPr>
        <w:pStyle w:val="2"/>
      </w:pPr>
      <w:bookmarkStart w:id="60" w:name="_Toc155114237"/>
      <w:r>
        <w:t>Таблица потоков данных</w:t>
      </w:r>
      <w:bookmarkEnd w:id="60"/>
    </w:p>
    <w:p w14:paraId="5B4475C0" w14:textId="7F07D565" w:rsidR="00AA4B5D" w:rsidRDefault="00BC76D6" w:rsidP="00AA4B5D">
      <w:pPr>
        <w:pStyle w:val="1-"/>
      </w:pPr>
      <w:r>
        <w:t>Таблица 19 описывает потоки данных.</w:t>
      </w:r>
    </w:p>
    <w:p w14:paraId="10A447E9" w14:textId="37964755" w:rsidR="00BC76D6" w:rsidRDefault="00BC76D6" w:rsidP="00D533B1">
      <w:pPr>
        <w:pStyle w:val="-1"/>
      </w:pPr>
      <w:r>
        <w:t>Таблица 19 – Таблица потоков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BC76D6" w14:paraId="2B7B42D4" w14:textId="77777777" w:rsidTr="00BC76D6">
        <w:tc>
          <w:tcPr>
            <w:tcW w:w="4785" w:type="dxa"/>
          </w:tcPr>
          <w:p w14:paraId="6C5FC918" w14:textId="57BC8D7C" w:rsidR="00BC76D6" w:rsidRPr="00BC76D6" w:rsidRDefault="00BC76D6" w:rsidP="00BC76D6">
            <w:pPr>
              <w:pStyle w:val="aff1"/>
              <w:jc w:val="center"/>
              <w:rPr>
                <w:b/>
                <w:bCs/>
              </w:rPr>
            </w:pPr>
            <w:r w:rsidRPr="00BC76D6">
              <w:rPr>
                <w:b/>
                <w:bCs/>
              </w:rPr>
              <w:t>Название</w:t>
            </w:r>
          </w:p>
        </w:tc>
        <w:tc>
          <w:tcPr>
            <w:tcW w:w="4785" w:type="dxa"/>
          </w:tcPr>
          <w:p w14:paraId="31B297EE" w14:textId="367FD84B" w:rsidR="00BC76D6" w:rsidRPr="00BC76D6" w:rsidRDefault="00BC76D6" w:rsidP="00BC76D6">
            <w:pPr>
              <w:pStyle w:val="aff1"/>
              <w:jc w:val="center"/>
              <w:rPr>
                <w:b/>
                <w:bCs/>
              </w:rPr>
            </w:pPr>
            <w:r w:rsidRPr="00BC76D6">
              <w:rPr>
                <w:b/>
                <w:bCs/>
              </w:rPr>
              <w:t>Описание</w:t>
            </w:r>
          </w:p>
        </w:tc>
      </w:tr>
      <w:tr w:rsidR="00BC76D6" w14:paraId="553A330D" w14:textId="77777777" w:rsidTr="00BC76D6">
        <w:tc>
          <w:tcPr>
            <w:tcW w:w="4785" w:type="dxa"/>
          </w:tcPr>
          <w:p w14:paraId="32BF8FCA" w14:textId="76DCF5C7" w:rsidR="00BC76D6" w:rsidRDefault="00266D9D" w:rsidP="00BC76D6">
            <w:pPr>
              <w:pStyle w:val="aff1"/>
            </w:pPr>
            <w:r>
              <w:t>История болезни пациента</w:t>
            </w:r>
          </w:p>
        </w:tc>
        <w:tc>
          <w:tcPr>
            <w:tcW w:w="4785" w:type="dxa"/>
          </w:tcPr>
          <w:p w14:paraId="79FC0AE0" w14:textId="42B4F06F" w:rsidR="003D2DD7" w:rsidRDefault="003D2DD7" w:rsidP="00BC76D6">
            <w:pPr>
              <w:pStyle w:val="aff1"/>
            </w:pPr>
            <w:r>
              <w:t>Информация, которая включает в себя все предыдущие вердикты Системы, изображения и прогнозы.</w:t>
            </w:r>
          </w:p>
        </w:tc>
      </w:tr>
      <w:tr w:rsidR="00BC76D6" w14:paraId="5481AC12" w14:textId="77777777" w:rsidTr="00BC76D6">
        <w:tc>
          <w:tcPr>
            <w:tcW w:w="4785" w:type="dxa"/>
          </w:tcPr>
          <w:p w14:paraId="34C56758" w14:textId="02B36F00" w:rsidR="00BC76D6" w:rsidRDefault="00266D9D" w:rsidP="00BC76D6">
            <w:pPr>
              <w:pStyle w:val="aff1"/>
            </w:pPr>
            <w:r>
              <w:t>Новое обследование</w:t>
            </w:r>
          </w:p>
        </w:tc>
        <w:tc>
          <w:tcPr>
            <w:tcW w:w="4785" w:type="dxa"/>
          </w:tcPr>
          <w:p w14:paraId="141A6AD8" w14:textId="0426A977" w:rsidR="00BC76D6" w:rsidRDefault="003D2DD7" w:rsidP="00BC76D6">
            <w:pPr>
              <w:pStyle w:val="aff1"/>
            </w:pPr>
            <w:r>
              <w:t xml:space="preserve">Обследование, по которому вынесли вердикт, но оно ещё не было сохранено. </w:t>
            </w:r>
          </w:p>
        </w:tc>
      </w:tr>
      <w:tr w:rsidR="00BC76D6" w14:paraId="26BD109F" w14:textId="77777777" w:rsidTr="00BC76D6">
        <w:tc>
          <w:tcPr>
            <w:tcW w:w="4785" w:type="dxa"/>
          </w:tcPr>
          <w:p w14:paraId="0DB312F2" w14:textId="53941E94" w:rsidR="00BC76D6" w:rsidRDefault="00266D9D" w:rsidP="00BC76D6">
            <w:pPr>
              <w:pStyle w:val="aff1"/>
            </w:pPr>
            <w:r>
              <w:t>Биологические данные</w:t>
            </w:r>
          </w:p>
        </w:tc>
        <w:tc>
          <w:tcPr>
            <w:tcW w:w="4785" w:type="dxa"/>
          </w:tcPr>
          <w:p w14:paraId="29EA90AD" w14:textId="1AF789E7" w:rsidR="00BC76D6" w:rsidRDefault="003D2DD7" w:rsidP="00BC76D6">
            <w:pPr>
              <w:pStyle w:val="aff1"/>
            </w:pPr>
            <w:r>
              <w:t>Биометрия пациента, используемая для МРТ.</w:t>
            </w:r>
          </w:p>
        </w:tc>
      </w:tr>
      <w:tr w:rsidR="00BC76D6" w14:paraId="3982CC9D" w14:textId="77777777" w:rsidTr="00BC76D6">
        <w:tc>
          <w:tcPr>
            <w:tcW w:w="4785" w:type="dxa"/>
          </w:tcPr>
          <w:p w14:paraId="3E335A16" w14:textId="494E6C86" w:rsidR="00BC76D6" w:rsidRDefault="00266D9D" w:rsidP="00BC76D6">
            <w:pPr>
              <w:pStyle w:val="aff1"/>
            </w:pPr>
            <w:r>
              <w:t>Вердикт</w:t>
            </w:r>
          </w:p>
        </w:tc>
        <w:tc>
          <w:tcPr>
            <w:tcW w:w="4785" w:type="dxa"/>
          </w:tcPr>
          <w:p w14:paraId="5313CBEB" w14:textId="667DFD94" w:rsidR="00BC76D6" w:rsidRDefault="003D2DD7" w:rsidP="00BC76D6">
            <w:pPr>
              <w:pStyle w:val="aff1"/>
            </w:pPr>
            <w:r>
              <w:t>Вердикт, поставленный Системой по текущему обследованию.</w:t>
            </w:r>
          </w:p>
        </w:tc>
      </w:tr>
      <w:tr w:rsidR="00BC76D6" w14:paraId="2E9872EC" w14:textId="77777777" w:rsidTr="00BC76D6">
        <w:tc>
          <w:tcPr>
            <w:tcW w:w="4785" w:type="dxa"/>
          </w:tcPr>
          <w:p w14:paraId="69F07F7F" w14:textId="60827CEB" w:rsidR="00BC76D6" w:rsidRDefault="00266D9D" w:rsidP="00BC76D6">
            <w:pPr>
              <w:pStyle w:val="aff1"/>
            </w:pPr>
            <w:r>
              <w:t>Запрос на обследование</w:t>
            </w:r>
          </w:p>
        </w:tc>
        <w:tc>
          <w:tcPr>
            <w:tcW w:w="4785" w:type="dxa"/>
          </w:tcPr>
          <w:p w14:paraId="4A580A85" w14:textId="5EB61A0F" w:rsidR="00BC76D6" w:rsidRDefault="003D2DD7" w:rsidP="00BC76D6">
            <w:pPr>
              <w:pStyle w:val="aff1"/>
            </w:pPr>
            <w:r>
              <w:t>Запрос на обследование пациента с помощью МРТ.</w:t>
            </w:r>
          </w:p>
        </w:tc>
      </w:tr>
      <w:tr w:rsidR="00BC76D6" w14:paraId="32EF361B" w14:textId="77777777" w:rsidTr="00BC76D6">
        <w:tc>
          <w:tcPr>
            <w:tcW w:w="4785" w:type="dxa"/>
          </w:tcPr>
          <w:p w14:paraId="297DA313" w14:textId="08B33617" w:rsidR="00BC76D6" w:rsidRDefault="00266D9D" w:rsidP="00BC76D6">
            <w:pPr>
              <w:pStyle w:val="aff1"/>
            </w:pPr>
            <w:r>
              <w:t>Результаты обследования</w:t>
            </w:r>
          </w:p>
        </w:tc>
        <w:tc>
          <w:tcPr>
            <w:tcW w:w="4785" w:type="dxa"/>
          </w:tcPr>
          <w:p w14:paraId="53E5D37D" w14:textId="0FC1F6EF" w:rsidR="00BC76D6" w:rsidRDefault="003D2DD7" w:rsidP="00BC76D6">
            <w:pPr>
              <w:pStyle w:val="aff1"/>
            </w:pPr>
            <w:r>
              <w:t>Результат обследования, полученный от МРТ.</w:t>
            </w:r>
          </w:p>
        </w:tc>
      </w:tr>
    </w:tbl>
    <w:p w14:paraId="02C5A883" w14:textId="77777777" w:rsidR="004A6976" w:rsidRDefault="004A6976" w:rsidP="004A6976">
      <w:pPr>
        <w:pStyle w:val="-1"/>
      </w:pPr>
    </w:p>
    <w:p w14:paraId="338B7386" w14:textId="77777777" w:rsidR="004A6976" w:rsidRDefault="004A6976">
      <w:pPr>
        <w:rPr>
          <w:rFonts w:eastAsiaTheme="minorEastAsia"/>
          <w:sz w:val="28"/>
          <w:szCs w:val="28"/>
        </w:rPr>
      </w:pPr>
      <w:r>
        <w:br w:type="page"/>
      </w:r>
    </w:p>
    <w:p w14:paraId="4D57C197" w14:textId="73DE55B8" w:rsidR="00BC76D6" w:rsidRDefault="004A6976" w:rsidP="004A6976">
      <w:pPr>
        <w:pStyle w:val="-1"/>
      </w:pPr>
      <w:r>
        <w:t>Продолжение таблицы 19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4A6976" w14:paraId="15B8DB01" w14:textId="77777777" w:rsidTr="00812EFD">
        <w:tc>
          <w:tcPr>
            <w:tcW w:w="4785" w:type="dxa"/>
          </w:tcPr>
          <w:p w14:paraId="63CA200D" w14:textId="77777777" w:rsidR="004A6976" w:rsidRDefault="004A6976" w:rsidP="00812EFD">
            <w:pPr>
              <w:pStyle w:val="aff1"/>
            </w:pPr>
            <w:r>
              <w:t>Запросы на анализ изображения и получение моделей</w:t>
            </w:r>
          </w:p>
        </w:tc>
        <w:tc>
          <w:tcPr>
            <w:tcW w:w="4785" w:type="dxa"/>
          </w:tcPr>
          <w:p w14:paraId="5C3C709B" w14:textId="77777777" w:rsidR="004A6976" w:rsidRDefault="004A6976" w:rsidP="00812EFD">
            <w:pPr>
              <w:pStyle w:val="aff1"/>
            </w:pPr>
            <w:r>
              <w:t xml:space="preserve">Запросы Системе для получения моделей для сегментации и прогноза. Запросы на анализ изображения Системой. Запросы на изучение полученных в ходе работы результатов. </w:t>
            </w:r>
          </w:p>
        </w:tc>
      </w:tr>
      <w:tr w:rsidR="004A6976" w14:paraId="7D444E55" w14:textId="77777777" w:rsidTr="00812EFD">
        <w:tc>
          <w:tcPr>
            <w:tcW w:w="4785" w:type="dxa"/>
          </w:tcPr>
          <w:p w14:paraId="6FB67008" w14:textId="77777777" w:rsidR="004A6976" w:rsidRDefault="004A6976" w:rsidP="00812EFD">
            <w:pPr>
              <w:pStyle w:val="aff1"/>
            </w:pPr>
            <w:r>
              <w:t>Результаты анализов и модели</w:t>
            </w:r>
          </w:p>
        </w:tc>
        <w:tc>
          <w:tcPr>
            <w:tcW w:w="4785" w:type="dxa"/>
          </w:tcPr>
          <w:p w14:paraId="44F4C55D" w14:textId="77777777" w:rsidR="004A6976" w:rsidRDefault="004A6976" w:rsidP="00812EFD">
            <w:pPr>
              <w:pStyle w:val="aff1"/>
            </w:pPr>
            <w:r>
              <w:t>Ответ Системы, в котором содержаться модели, или результат исследования анализов, или изученные в ходе работы результаты.</w:t>
            </w:r>
          </w:p>
        </w:tc>
      </w:tr>
      <w:tr w:rsidR="004A6976" w14:paraId="44525F36" w14:textId="77777777" w:rsidTr="00812EFD">
        <w:tc>
          <w:tcPr>
            <w:tcW w:w="4785" w:type="dxa"/>
          </w:tcPr>
          <w:p w14:paraId="407E1302" w14:textId="77777777" w:rsidR="004A6976" w:rsidRDefault="004A6976" w:rsidP="00812EFD">
            <w:pPr>
              <w:pStyle w:val="aff1"/>
            </w:pPr>
            <w:r>
              <w:t>Сегментированное изображение с геометрическими параметрами</w:t>
            </w:r>
          </w:p>
        </w:tc>
        <w:tc>
          <w:tcPr>
            <w:tcW w:w="4785" w:type="dxa"/>
          </w:tcPr>
          <w:p w14:paraId="3FABFE95" w14:textId="77777777" w:rsidR="004A6976" w:rsidRDefault="004A6976" w:rsidP="00812EFD">
            <w:pPr>
              <w:pStyle w:val="aff1"/>
            </w:pPr>
            <w:r>
              <w:t>Полученное в результате обработки, сегментированное изображение с его геометрическими параметрами.</w:t>
            </w:r>
          </w:p>
        </w:tc>
      </w:tr>
      <w:tr w:rsidR="004A6976" w14:paraId="3A387747" w14:textId="77777777" w:rsidTr="00812EFD">
        <w:tc>
          <w:tcPr>
            <w:tcW w:w="4785" w:type="dxa"/>
          </w:tcPr>
          <w:p w14:paraId="271B8697" w14:textId="77777777" w:rsidR="004A6976" w:rsidRDefault="004A6976" w:rsidP="00812EFD">
            <w:pPr>
              <w:pStyle w:val="aff1"/>
            </w:pPr>
            <w:r>
              <w:t>Запрос моделей и анализа</w:t>
            </w:r>
          </w:p>
        </w:tc>
        <w:tc>
          <w:tcPr>
            <w:tcW w:w="4785" w:type="dxa"/>
          </w:tcPr>
          <w:p w14:paraId="66071EE0" w14:textId="77777777" w:rsidR="004A6976" w:rsidRDefault="004A6976" w:rsidP="00812EFD">
            <w:pPr>
              <w:pStyle w:val="aff1"/>
            </w:pPr>
            <w:r>
              <w:t>Запрос моделей для сегментации и подсчёта геометрических параметров, на анализ качества сегментированного изображения Системой.</w:t>
            </w:r>
          </w:p>
        </w:tc>
      </w:tr>
      <w:tr w:rsidR="004A6976" w14:paraId="087DF0AF" w14:textId="77777777" w:rsidTr="00812EFD">
        <w:tc>
          <w:tcPr>
            <w:tcW w:w="4785" w:type="dxa"/>
          </w:tcPr>
          <w:p w14:paraId="2344BAF5" w14:textId="77777777" w:rsidR="004A6976" w:rsidRDefault="004A6976" w:rsidP="00812EFD">
            <w:pPr>
              <w:pStyle w:val="aff1"/>
            </w:pPr>
            <w:r>
              <w:t>Изображение</w:t>
            </w:r>
          </w:p>
        </w:tc>
        <w:tc>
          <w:tcPr>
            <w:tcW w:w="4785" w:type="dxa"/>
          </w:tcPr>
          <w:p w14:paraId="1EC50C84" w14:textId="77777777" w:rsidR="004A6976" w:rsidRDefault="004A6976" w:rsidP="00812EFD">
            <w:pPr>
              <w:pStyle w:val="aff1"/>
            </w:pPr>
            <w:r>
              <w:t>Изображение, полученное в результате работы МРТ.</w:t>
            </w:r>
          </w:p>
        </w:tc>
      </w:tr>
      <w:tr w:rsidR="004A6976" w14:paraId="600FF514" w14:textId="77777777" w:rsidTr="00812EFD">
        <w:tc>
          <w:tcPr>
            <w:tcW w:w="4785" w:type="dxa"/>
          </w:tcPr>
          <w:p w14:paraId="62871D0C" w14:textId="77777777" w:rsidR="004A6976" w:rsidRDefault="004A6976" w:rsidP="00812EFD">
            <w:pPr>
              <w:pStyle w:val="aff1"/>
            </w:pPr>
            <w:r>
              <w:t>Модели для сегментации и нахождения геометрических параметров, результаты анализа</w:t>
            </w:r>
          </w:p>
        </w:tc>
        <w:tc>
          <w:tcPr>
            <w:tcW w:w="4785" w:type="dxa"/>
          </w:tcPr>
          <w:p w14:paraId="74724D64" w14:textId="77777777" w:rsidR="004A6976" w:rsidRDefault="004A6976" w:rsidP="00812EFD">
            <w:pPr>
              <w:pStyle w:val="aff1"/>
            </w:pPr>
            <w:r>
              <w:t>Ответ системы, который включает модели для обработки и анализа изображения, результатов анализа сегментации.</w:t>
            </w:r>
          </w:p>
        </w:tc>
      </w:tr>
      <w:tr w:rsidR="004A6976" w14:paraId="47E3CFEE" w14:textId="77777777" w:rsidTr="00812EFD">
        <w:tc>
          <w:tcPr>
            <w:tcW w:w="4785" w:type="dxa"/>
          </w:tcPr>
          <w:p w14:paraId="5F39F4ED" w14:textId="77777777" w:rsidR="004A6976" w:rsidRDefault="004A6976" w:rsidP="00812EFD">
            <w:pPr>
              <w:pStyle w:val="aff1"/>
            </w:pPr>
            <w:r>
              <w:t>Запрос моделей для прогноза</w:t>
            </w:r>
          </w:p>
        </w:tc>
        <w:tc>
          <w:tcPr>
            <w:tcW w:w="4785" w:type="dxa"/>
          </w:tcPr>
          <w:p w14:paraId="4D76212E" w14:textId="77777777" w:rsidR="004A6976" w:rsidRDefault="004A6976" w:rsidP="00812EFD">
            <w:pPr>
              <w:pStyle w:val="aff1"/>
            </w:pPr>
            <w:r>
              <w:t>Запрос у Системы моделей для выставления прогноза по сегментированному изображению.</w:t>
            </w:r>
          </w:p>
        </w:tc>
      </w:tr>
      <w:tr w:rsidR="004A6976" w14:paraId="5A724481" w14:textId="77777777" w:rsidTr="00812EFD">
        <w:tc>
          <w:tcPr>
            <w:tcW w:w="4785" w:type="dxa"/>
          </w:tcPr>
          <w:p w14:paraId="09ACBEB9" w14:textId="77777777" w:rsidR="004A6976" w:rsidRDefault="004A6976" w:rsidP="00812EFD">
            <w:pPr>
              <w:pStyle w:val="aff1"/>
            </w:pPr>
            <w:r>
              <w:t>Модели для прогноза</w:t>
            </w:r>
          </w:p>
        </w:tc>
        <w:tc>
          <w:tcPr>
            <w:tcW w:w="4785" w:type="dxa"/>
          </w:tcPr>
          <w:p w14:paraId="431D69D7" w14:textId="77777777" w:rsidR="004A6976" w:rsidRDefault="004A6976" w:rsidP="00812EFD">
            <w:pPr>
              <w:pStyle w:val="aff1"/>
            </w:pPr>
            <w:r>
              <w:t>Модели, нужные для выставления прогноза.</w:t>
            </w:r>
          </w:p>
        </w:tc>
      </w:tr>
      <w:tr w:rsidR="004A6976" w14:paraId="4BC0132D" w14:textId="77777777" w:rsidTr="00812EFD">
        <w:tc>
          <w:tcPr>
            <w:tcW w:w="4785" w:type="dxa"/>
          </w:tcPr>
          <w:p w14:paraId="6CBAFC2D" w14:textId="77777777" w:rsidR="004A6976" w:rsidRDefault="004A6976" w:rsidP="00812EFD">
            <w:pPr>
              <w:pStyle w:val="aff1"/>
            </w:pPr>
            <w:r>
              <w:t xml:space="preserve">Прогноз с </w:t>
            </w:r>
            <w:proofErr w:type="spellStart"/>
            <w:r>
              <w:t>сегм</w:t>
            </w:r>
            <w:proofErr w:type="spellEnd"/>
            <w:r>
              <w:t>. изображением и геом. параметрами</w:t>
            </w:r>
          </w:p>
        </w:tc>
        <w:tc>
          <w:tcPr>
            <w:tcW w:w="4785" w:type="dxa"/>
          </w:tcPr>
          <w:p w14:paraId="5C693917" w14:textId="77777777" w:rsidR="004A6976" w:rsidRDefault="004A6976" w:rsidP="00812EFD">
            <w:pPr>
              <w:pStyle w:val="aff1"/>
            </w:pPr>
            <w:r>
              <w:t>Прогноз системы, в котором также содержаться вся информацию по обследованию, изображение, сегментированное изображение и его геометрические параметры.</w:t>
            </w:r>
          </w:p>
        </w:tc>
      </w:tr>
      <w:tr w:rsidR="004A6976" w14:paraId="3D9D823E" w14:textId="77777777" w:rsidTr="00812EFD">
        <w:tc>
          <w:tcPr>
            <w:tcW w:w="4785" w:type="dxa"/>
          </w:tcPr>
          <w:p w14:paraId="22AC8DCD" w14:textId="77777777" w:rsidR="004A6976" w:rsidRDefault="004A6976" w:rsidP="00812EFD">
            <w:pPr>
              <w:pStyle w:val="aff1"/>
            </w:pPr>
            <w:r>
              <w:t>Обработанные исследования</w:t>
            </w:r>
          </w:p>
        </w:tc>
        <w:tc>
          <w:tcPr>
            <w:tcW w:w="4785" w:type="dxa"/>
          </w:tcPr>
          <w:p w14:paraId="50C8ACE4" w14:textId="77777777" w:rsidR="004A6976" w:rsidRDefault="004A6976" w:rsidP="00812EFD">
            <w:pPr>
              <w:pStyle w:val="aff1"/>
            </w:pPr>
            <w:r>
              <w:t>Проверенные Системой изображение, сегментированное изображение и его геометрические параметры, прогноз.</w:t>
            </w:r>
          </w:p>
        </w:tc>
      </w:tr>
      <w:tr w:rsidR="004A6976" w14:paraId="6CF9EB32" w14:textId="77777777" w:rsidTr="00812EFD">
        <w:tc>
          <w:tcPr>
            <w:tcW w:w="4785" w:type="dxa"/>
          </w:tcPr>
          <w:p w14:paraId="5E9A4F13" w14:textId="77777777" w:rsidR="004A6976" w:rsidRDefault="004A6976" w:rsidP="00812EFD">
            <w:pPr>
              <w:pStyle w:val="aff1"/>
            </w:pPr>
            <w:r>
              <w:t>Запрос на обработку полученных исследований</w:t>
            </w:r>
          </w:p>
        </w:tc>
        <w:tc>
          <w:tcPr>
            <w:tcW w:w="4785" w:type="dxa"/>
          </w:tcPr>
          <w:p w14:paraId="60D881D6" w14:textId="77777777" w:rsidR="004A6976" w:rsidRDefault="004A6976" w:rsidP="00812EFD">
            <w:pPr>
              <w:pStyle w:val="aff1"/>
            </w:pPr>
            <w:r>
              <w:t>Запрос Системе на обработку всех результатов.</w:t>
            </w:r>
          </w:p>
        </w:tc>
      </w:tr>
      <w:tr w:rsidR="004A6976" w:rsidRPr="00544142" w14:paraId="5E4A4C30" w14:textId="77777777" w:rsidTr="00812EFD">
        <w:tc>
          <w:tcPr>
            <w:tcW w:w="4785" w:type="dxa"/>
          </w:tcPr>
          <w:p w14:paraId="4AC0D20D" w14:textId="77777777" w:rsidR="004A6976" w:rsidRDefault="004A6976" w:rsidP="00812EFD">
            <w:pPr>
              <w:pStyle w:val="aff1"/>
            </w:pPr>
            <w:r>
              <w:t>Новое обследование</w:t>
            </w:r>
          </w:p>
        </w:tc>
        <w:tc>
          <w:tcPr>
            <w:tcW w:w="4785" w:type="dxa"/>
          </w:tcPr>
          <w:p w14:paraId="62472459" w14:textId="77777777" w:rsidR="004A6976" w:rsidRPr="00544142" w:rsidRDefault="004A6976" w:rsidP="00812EFD">
            <w:pPr>
              <w:pStyle w:val="aff1"/>
            </w:pPr>
            <w:r>
              <w:t>Обследование, которое отправляется в хранилище</w:t>
            </w:r>
            <w:r w:rsidRPr="00544142">
              <w:t xml:space="preserve"> “</w:t>
            </w:r>
            <w:r>
              <w:t>История пациентов</w:t>
            </w:r>
            <w:r w:rsidRPr="00544142">
              <w:t>”</w:t>
            </w:r>
            <w:r>
              <w:t>, в виде вердикта.</w:t>
            </w:r>
          </w:p>
        </w:tc>
      </w:tr>
      <w:tr w:rsidR="004A6976" w14:paraId="540C7628" w14:textId="77777777" w:rsidTr="00812EFD">
        <w:tc>
          <w:tcPr>
            <w:tcW w:w="4785" w:type="dxa"/>
          </w:tcPr>
          <w:p w14:paraId="6359AFD1" w14:textId="77777777" w:rsidR="004A6976" w:rsidRDefault="004A6976" w:rsidP="00812EFD">
            <w:pPr>
              <w:pStyle w:val="aff1"/>
            </w:pPr>
            <w:r>
              <w:t>История болезни пациента</w:t>
            </w:r>
          </w:p>
        </w:tc>
        <w:tc>
          <w:tcPr>
            <w:tcW w:w="4785" w:type="dxa"/>
          </w:tcPr>
          <w:p w14:paraId="02BAD1BA" w14:textId="77777777" w:rsidR="004A6976" w:rsidRDefault="004A6976" w:rsidP="00812EFD">
            <w:pPr>
              <w:pStyle w:val="aff1"/>
            </w:pPr>
            <w:r>
              <w:t>Все обследования, которые проходил пациент.</w:t>
            </w:r>
          </w:p>
        </w:tc>
      </w:tr>
    </w:tbl>
    <w:p w14:paraId="1DEB37D8" w14:textId="248EF4E7" w:rsidR="004A6976" w:rsidRDefault="004A6976" w:rsidP="004A6976">
      <w:pPr>
        <w:pStyle w:val="-1"/>
      </w:pPr>
      <w:r>
        <w:t>Продолжение таблицы 19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4A6976" w14:paraId="5B0D9ACF" w14:textId="77777777" w:rsidTr="00812EFD">
        <w:tc>
          <w:tcPr>
            <w:tcW w:w="4785" w:type="dxa"/>
          </w:tcPr>
          <w:p w14:paraId="10BF4309" w14:textId="77777777" w:rsidR="004A6976" w:rsidRDefault="004A6976" w:rsidP="00812EFD">
            <w:pPr>
              <w:pStyle w:val="aff1"/>
            </w:pPr>
            <w:r>
              <w:t>Запрос моделей для сегментации</w:t>
            </w:r>
          </w:p>
        </w:tc>
        <w:tc>
          <w:tcPr>
            <w:tcW w:w="4785" w:type="dxa"/>
          </w:tcPr>
          <w:p w14:paraId="147B58E2" w14:textId="77777777" w:rsidR="004A6976" w:rsidRDefault="004A6976" w:rsidP="00812EFD">
            <w:pPr>
              <w:pStyle w:val="aff1"/>
            </w:pPr>
            <w:r>
              <w:t>Запрос Системе для получения моделей для сегментации.</w:t>
            </w:r>
          </w:p>
        </w:tc>
      </w:tr>
      <w:tr w:rsidR="004A6976" w14:paraId="7C789A20" w14:textId="77777777" w:rsidTr="00812EFD">
        <w:tc>
          <w:tcPr>
            <w:tcW w:w="4785" w:type="dxa"/>
          </w:tcPr>
          <w:p w14:paraId="33F8E6B2" w14:textId="77777777" w:rsidR="004A6976" w:rsidRDefault="004A6976" w:rsidP="00812EFD">
            <w:pPr>
              <w:pStyle w:val="aff1"/>
            </w:pPr>
            <w:r>
              <w:t>Модели для сегментации</w:t>
            </w:r>
          </w:p>
        </w:tc>
        <w:tc>
          <w:tcPr>
            <w:tcW w:w="4785" w:type="dxa"/>
          </w:tcPr>
          <w:p w14:paraId="6EB6F8ED" w14:textId="77777777" w:rsidR="004A6976" w:rsidRDefault="004A6976" w:rsidP="00812EFD">
            <w:pPr>
              <w:pStyle w:val="aff1"/>
            </w:pPr>
            <w:r>
              <w:t>Модели для сегментации изображения</w:t>
            </w:r>
          </w:p>
        </w:tc>
      </w:tr>
      <w:tr w:rsidR="004A6976" w14:paraId="6B060EE0" w14:textId="77777777" w:rsidTr="00812EFD">
        <w:tc>
          <w:tcPr>
            <w:tcW w:w="4785" w:type="dxa"/>
          </w:tcPr>
          <w:p w14:paraId="39BDAB8C" w14:textId="77777777" w:rsidR="004A6976" w:rsidRDefault="004A6976" w:rsidP="00812EFD">
            <w:pPr>
              <w:pStyle w:val="aff1"/>
            </w:pPr>
            <w:r>
              <w:t>Запрос модели для подсчёта геометрических параметров</w:t>
            </w:r>
          </w:p>
        </w:tc>
        <w:tc>
          <w:tcPr>
            <w:tcW w:w="4785" w:type="dxa"/>
          </w:tcPr>
          <w:p w14:paraId="3C6ADF52" w14:textId="77777777" w:rsidR="004A6976" w:rsidRDefault="004A6976" w:rsidP="00812EFD">
            <w:pPr>
              <w:pStyle w:val="aff1"/>
            </w:pPr>
            <w:r>
              <w:t>Запрос на получение моделей, предназначенных для подсчёта геометрических параметров.</w:t>
            </w:r>
          </w:p>
        </w:tc>
      </w:tr>
      <w:tr w:rsidR="004A6976" w14:paraId="08B05458" w14:textId="77777777" w:rsidTr="00812EFD">
        <w:tc>
          <w:tcPr>
            <w:tcW w:w="4785" w:type="dxa"/>
          </w:tcPr>
          <w:p w14:paraId="62758928" w14:textId="77777777" w:rsidR="004A6976" w:rsidRDefault="004A6976" w:rsidP="00812EFD">
            <w:pPr>
              <w:pStyle w:val="aff1"/>
            </w:pPr>
            <w:r>
              <w:t>Модель для подсчёта геометрических параметров</w:t>
            </w:r>
          </w:p>
        </w:tc>
        <w:tc>
          <w:tcPr>
            <w:tcW w:w="4785" w:type="dxa"/>
          </w:tcPr>
          <w:p w14:paraId="521B9F05" w14:textId="77777777" w:rsidR="004A6976" w:rsidRDefault="004A6976" w:rsidP="00812EFD">
            <w:pPr>
              <w:pStyle w:val="aff1"/>
            </w:pPr>
            <w:r>
              <w:t xml:space="preserve">Модель, которая необходима для подсчёта геометрических параметров у сегментированного изображения. </w:t>
            </w:r>
          </w:p>
        </w:tc>
      </w:tr>
      <w:tr w:rsidR="004A6976" w14:paraId="1A638487" w14:textId="77777777" w:rsidTr="00812EFD">
        <w:tc>
          <w:tcPr>
            <w:tcW w:w="4785" w:type="dxa"/>
          </w:tcPr>
          <w:p w14:paraId="6FA0590E" w14:textId="77777777" w:rsidR="004A6976" w:rsidRDefault="004A6976" w:rsidP="00812EFD">
            <w:pPr>
              <w:pStyle w:val="aff1"/>
            </w:pPr>
            <w:r>
              <w:t>Сегментированное изображение</w:t>
            </w:r>
          </w:p>
        </w:tc>
        <w:tc>
          <w:tcPr>
            <w:tcW w:w="4785" w:type="dxa"/>
          </w:tcPr>
          <w:p w14:paraId="75856AEA" w14:textId="77777777" w:rsidR="004A6976" w:rsidRDefault="004A6976" w:rsidP="00812EFD">
            <w:pPr>
              <w:pStyle w:val="aff1"/>
            </w:pPr>
            <w:proofErr w:type="spellStart"/>
            <w:r>
              <w:t>Предобработнное</w:t>
            </w:r>
            <w:proofErr w:type="spellEnd"/>
            <w:r>
              <w:t xml:space="preserve"> изображение, которое подверглось сегментации.</w:t>
            </w:r>
          </w:p>
        </w:tc>
      </w:tr>
      <w:tr w:rsidR="004A6976" w14:paraId="6A7C4DF3" w14:textId="77777777" w:rsidTr="00812EFD">
        <w:tc>
          <w:tcPr>
            <w:tcW w:w="4785" w:type="dxa"/>
          </w:tcPr>
          <w:p w14:paraId="76DFE9B5" w14:textId="77777777" w:rsidR="004A6976" w:rsidRDefault="004A6976" w:rsidP="00812EFD">
            <w:pPr>
              <w:pStyle w:val="aff1"/>
            </w:pPr>
            <w:r>
              <w:t>Сегментированное изображение и геометрические параметры</w:t>
            </w:r>
          </w:p>
        </w:tc>
        <w:tc>
          <w:tcPr>
            <w:tcW w:w="4785" w:type="dxa"/>
          </w:tcPr>
          <w:p w14:paraId="0715CD94" w14:textId="77777777" w:rsidR="004A6976" w:rsidRDefault="004A6976" w:rsidP="00812EFD">
            <w:pPr>
              <w:pStyle w:val="aff1"/>
            </w:pPr>
            <w:r>
              <w:t>Сегментированное изображение и его геометрические параметры до их обработки в единый ответ.</w:t>
            </w:r>
          </w:p>
        </w:tc>
      </w:tr>
      <w:tr w:rsidR="004A6976" w14:paraId="3D520D8F" w14:textId="77777777" w:rsidTr="00812EFD">
        <w:tc>
          <w:tcPr>
            <w:tcW w:w="4785" w:type="dxa"/>
          </w:tcPr>
          <w:p w14:paraId="3DC76368" w14:textId="77777777" w:rsidR="004A6976" w:rsidRDefault="004A6976" w:rsidP="00812EFD">
            <w:pPr>
              <w:pStyle w:val="aff1"/>
            </w:pPr>
            <w:r>
              <w:t>Сегментированное изображение с геометрическими параметрами</w:t>
            </w:r>
          </w:p>
        </w:tc>
        <w:tc>
          <w:tcPr>
            <w:tcW w:w="4785" w:type="dxa"/>
          </w:tcPr>
          <w:p w14:paraId="253D577D" w14:textId="77777777" w:rsidR="004A6976" w:rsidRDefault="004A6976" w:rsidP="00812EFD">
            <w:pPr>
              <w:pStyle w:val="aff1"/>
            </w:pPr>
            <w:r>
              <w:t>Сформированный ответ для дальнейшего анализа, включающий в себя сегментированное изображение и его геометрические параметры.</w:t>
            </w:r>
          </w:p>
        </w:tc>
      </w:tr>
      <w:tr w:rsidR="004A6976" w14:paraId="0C351EF9" w14:textId="77777777" w:rsidTr="00812EFD">
        <w:tc>
          <w:tcPr>
            <w:tcW w:w="4785" w:type="dxa"/>
          </w:tcPr>
          <w:p w14:paraId="0FDEF4CE" w14:textId="77777777" w:rsidR="004A6976" w:rsidRDefault="004A6976" w:rsidP="00812EFD">
            <w:pPr>
              <w:pStyle w:val="aff1"/>
            </w:pPr>
            <w:r>
              <w:t>Нормализованные данные</w:t>
            </w:r>
          </w:p>
        </w:tc>
        <w:tc>
          <w:tcPr>
            <w:tcW w:w="4785" w:type="dxa"/>
          </w:tcPr>
          <w:p w14:paraId="77622BBE" w14:textId="77777777" w:rsidR="004A6976" w:rsidRDefault="004A6976" w:rsidP="00812EFD">
            <w:pPr>
              <w:pStyle w:val="aff1"/>
            </w:pPr>
            <w:r>
              <w:t>Нормализованный формат сегментированного изображения с геометрическими параметрами.</w:t>
            </w:r>
          </w:p>
        </w:tc>
      </w:tr>
      <w:tr w:rsidR="004A6976" w14:paraId="550CA0DF" w14:textId="77777777" w:rsidTr="00812EFD">
        <w:tc>
          <w:tcPr>
            <w:tcW w:w="4785" w:type="dxa"/>
          </w:tcPr>
          <w:p w14:paraId="6CF1EF2D" w14:textId="77777777" w:rsidR="004A6976" w:rsidRDefault="004A6976" w:rsidP="00812EFD">
            <w:pPr>
              <w:pStyle w:val="aff1"/>
            </w:pPr>
            <w:r>
              <w:t>Предварительный прогноз</w:t>
            </w:r>
          </w:p>
        </w:tc>
        <w:tc>
          <w:tcPr>
            <w:tcW w:w="4785" w:type="dxa"/>
          </w:tcPr>
          <w:p w14:paraId="18717E72" w14:textId="77777777" w:rsidR="004A6976" w:rsidRDefault="004A6976" w:rsidP="00812EFD">
            <w:pPr>
              <w:pStyle w:val="aff1"/>
            </w:pPr>
            <w:r>
              <w:t>Прогноз, выставленный моделью прогноза, но не утверждённый Системой.</w:t>
            </w:r>
          </w:p>
        </w:tc>
      </w:tr>
      <w:tr w:rsidR="004A6976" w14:paraId="5C8556B7" w14:textId="77777777" w:rsidTr="00812EFD">
        <w:tc>
          <w:tcPr>
            <w:tcW w:w="4785" w:type="dxa"/>
          </w:tcPr>
          <w:p w14:paraId="60847376" w14:textId="77777777" w:rsidR="004A6976" w:rsidRDefault="004A6976" w:rsidP="00812EFD">
            <w:pPr>
              <w:pStyle w:val="aff1"/>
            </w:pPr>
            <w:r>
              <w:t>Прогноз неверный или ещё не получен</w:t>
            </w:r>
          </w:p>
        </w:tc>
        <w:tc>
          <w:tcPr>
            <w:tcW w:w="4785" w:type="dxa"/>
          </w:tcPr>
          <w:p w14:paraId="544E57A6" w14:textId="77777777" w:rsidR="004A6976" w:rsidRDefault="004A6976" w:rsidP="00812EFD">
            <w:pPr>
              <w:pStyle w:val="aff1"/>
            </w:pPr>
            <w:r>
              <w:t>Прогноз не прошёл проверку Системы либо ещё не был отправлен ей. В это состояние входит рекомендация Системы для изменения модели прогноза.</w:t>
            </w:r>
          </w:p>
        </w:tc>
      </w:tr>
      <w:tr w:rsidR="004A6976" w14:paraId="7E0E6194" w14:textId="77777777" w:rsidTr="00812EFD">
        <w:tc>
          <w:tcPr>
            <w:tcW w:w="4785" w:type="dxa"/>
          </w:tcPr>
          <w:p w14:paraId="025C9B67" w14:textId="77777777" w:rsidR="004A6976" w:rsidRDefault="004A6976" w:rsidP="00812EFD">
            <w:pPr>
              <w:pStyle w:val="aff1"/>
            </w:pPr>
            <w:r>
              <w:t>Запрос на изучение сегментированного изображения</w:t>
            </w:r>
          </w:p>
        </w:tc>
        <w:tc>
          <w:tcPr>
            <w:tcW w:w="4785" w:type="dxa"/>
          </w:tcPr>
          <w:p w14:paraId="35C267A1" w14:textId="77777777" w:rsidR="004A6976" w:rsidRDefault="004A6976" w:rsidP="00812EFD">
            <w:pPr>
              <w:pStyle w:val="aff1"/>
            </w:pPr>
            <w:r>
              <w:t>Запрос на изучение Системой сегментированного изображения с геометрическими параметрами для выставления вердикта.</w:t>
            </w:r>
          </w:p>
        </w:tc>
      </w:tr>
      <w:tr w:rsidR="004A6976" w14:paraId="19670869" w14:textId="77777777" w:rsidTr="00812EFD">
        <w:tc>
          <w:tcPr>
            <w:tcW w:w="4785" w:type="dxa"/>
          </w:tcPr>
          <w:p w14:paraId="08C276A9" w14:textId="77777777" w:rsidR="004A6976" w:rsidRDefault="004A6976" w:rsidP="00812EFD">
            <w:pPr>
              <w:pStyle w:val="aff1"/>
            </w:pPr>
            <w:r>
              <w:t>Запрос на изучение прогноза</w:t>
            </w:r>
          </w:p>
        </w:tc>
        <w:tc>
          <w:tcPr>
            <w:tcW w:w="4785" w:type="dxa"/>
          </w:tcPr>
          <w:p w14:paraId="274EE9AB" w14:textId="77777777" w:rsidR="004A6976" w:rsidRDefault="004A6976" w:rsidP="00812EFD">
            <w:pPr>
              <w:pStyle w:val="aff1"/>
            </w:pPr>
            <w:r>
              <w:t>Запрос на изучение Системой выставленного прогноза для выставления вердикта.</w:t>
            </w:r>
          </w:p>
        </w:tc>
      </w:tr>
      <w:tr w:rsidR="004A6976" w14:paraId="1168B960" w14:textId="77777777" w:rsidTr="00812EFD">
        <w:tc>
          <w:tcPr>
            <w:tcW w:w="4785" w:type="dxa"/>
          </w:tcPr>
          <w:p w14:paraId="20BA5BF8" w14:textId="77777777" w:rsidR="004A6976" w:rsidRDefault="004A6976" w:rsidP="00812EFD">
            <w:pPr>
              <w:pStyle w:val="aff1"/>
            </w:pPr>
            <w:r>
              <w:t>Решение по изученному сегментированному изображению</w:t>
            </w:r>
          </w:p>
        </w:tc>
        <w:tc>
          <w:tcPr>
            <w:tcW w:w="4785" w:type="dxa"/>
          </w:tcPr>
          <w:p w14:paraId="2866F8EF" w14:textId="77777777" w:rsidR="004A6976" w:rsidRDefault="004A6976" w:rsidP="00812EFD">
            <w:pPr>
              <w:pStyle w:val="aff1"/>
            </w:pPr>
            <w:r>
              <w:t>Ответ Системы на изучение сегментированного изображения с геометрическими параметрами.</w:t>
            </w:r>
          </w:p>
        </w:tc>
      </w:tr>
      <w:tr w:rsidR="004A6976" w14:paraId="5674FFDA" w14:textId="77777777" w:rsidTr="00812EFD">
        <w:tc>
          <w:tcPr>
            <w:tcW w:w="4785" w:type="dxa"/>
          </w:tcPr>
          <w:p w14:paraId="799C5576" w14:textId="77777777" w:rsidR="004A6976" w:rsidRDefault="004A6976" w:rsidP="00812EFD">
            <w:pPr>
              <w:pStyle w:val="aff1"/>
            </w:pPr>
            <w:r>
              <w:t>Решение по изученному прогнозу</w:t>
            </w:r>
          </w:p>
        </w:tc>
        <w:tc>
          <w:tcPr>
            <w:tcW w:w="4785" w:type="dxa"/>
          </w:tcPr>
          <w:p w14:paraId="7D879BE8" w14:textId="77777777" w:rsidR="004A6976" w:rsidRDefault="004A6976" w:rsidP="00812EFD">
            <w:pPr>
              <w:pStyle w:val="aff1"/>
            </w:pPr>
            <w:r>
              <w:t>Ответ Системы на изучение прогноза.</w:t>
            </w:r>
          </w:p>
        </w:tc>
      </w:tr>
    </w:tbl>
    <w:p w14:paraId="0DB9174B" w14:textId="6776E949" w:rsidR="004A6976" w:rsidRDefault="004A6976" w:rsidP="004A6976">
      <w:pPr>
        <w:pStyle w:val="-1"/>
      </w:pPr>
      <w:r>
        <w:t>Продолжение таблицы 19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4A6976" w14:paraId="483299C7" w14:textId="77777777" w:rsidTr="00812EFD">
        <w:tc>
          <w:tcPr>
            <w:tcW w:w="4785" w:type="dxa"/>
          </w:tcPr>
          <w:p w14:paraId="7C15F00B" w14:textId="77777777" w:rsidR="004A6976" w:rsidRDefault="004A6976" w:rsidP="00812EFD">
            <w:pPr>
              <w:pStyle w:val="aff1"/>
            </w:pPr>
            <w:proofErr w:type="spellStart"/>
            <w:r>
              <w:t>Предобработанное</w:t>
            </w:r>
            <w:proofErr w:type="spellEnd"/>
            <w:r>
              <w:t xml:space="preserve"> изображение</w:t>
            </w:r>
          </w:p>
        </w:tc>
        <w:tc>
          <w:tcPr>
            <w:tcW w:w="4785" w:type="dxa"/>
          </w:tcPr>
          <w:p w14:paraId="70A6C077" w14:textId="77777777" w:rsidR="004A6976" w:rsidRDefault="004A6976" w:rsidP="00812EFD">
            <w:pPr>
              <w:pStyle w:val="aff1"/>
            </w:pPr>
            <w:r>
              <w:t>Изображение, подвергшееся предварительной обработке для увеличения точности сегментации.</w:t>
            </w:r>
          </w:p>
        </w:tc>
      </w:tr>
      <w:tr w:rsidR="004A6976" w14:paraId="4FF6746B" w14:textId="77777777" w:rsidTr="00812EFD">
        <w:tc>
          <w:tcPr>
            <w:tcW w:w="4785" w:type="dxa"/>
          </w:tcPr>
          <w:p w14:paraId="58424D92" w14:textId="77777777" w:rsidR="004A6976" w:rsidRDefault="004A6976" w:rsidP="00812EFD">
            <w:pPr>
              <w:pStyle w:val="aff1"/>
            </w:pPr>
            <w:r>
              <w:t>Предварительно сегментированное изображение</w:t>
            </w:r>
          </w:p>
        </w:tc>
        <w:tc>
          <w:tcPr>
            <w:tcW w:w="4785" w:type="dxa"/>
          </w:tcPr>
          <w:p w14:paraId="02A6B18F" w14:textId="77777777" w:rsidR="004A6976" w:rsidRDefault="004A6976" w:rsidP="00812EFD">
            <w:pPr>
              <w:pStyle w:val="aff1"/>
            </w:pPr>
            <w:r>
              <w:t>Сегментированное изображение, которое не прошло проверку Системой.</w:t>
            </w:r>
          </w:p>
        </w:tc>
      </w:tr>
      <w:tr w:rsidR="004A6976" w14:paraId="17651440" w14:textId="77777777" w:rsidTr="00812EFD">
        <w:tc>
          <w:tcPr>
            <w:tcW w:w="4785" w:type="dxa"/>
          </w:tcPr>
          <w:p w14:paraId="3CDD12ED" w14:textId="77777777" w:rsidR="004A6976" w:rsidRDefault="004A6976" w:rsidP="00812EFD">
            <w:pPr>
              <w:pStyle w:val="aff1"/>
            </w:pPr>
            <w:r>
              <w:t>Запрос на анализ качества сегментации изображения</w:t>
            </w:r>
          </w:p>
        </w:tc>
        <w:tc>
          <w:tcPr>
            <w:tcW w:w="4785" w:type="dxa"/>
          </w:tcPr>
          <w:p w14:paraId="082BE7B7" w14:textId="77777777" w:rsidR="004A6976" w:rsidRDefault="004A6976" w:rsidP="00812EFD">
            <w:pPr>
              <w:pStyle w:val="aff1"/>
            </w:pPr>
            <w:r>
              <w:t>Запрос на проверку Системой качества сегментированного изображения.</w:t>
            </w:r>
          </w:p>
        </w:tc>
      </w:tr>
      <w:tr w:rsidR="004A6976" w14:paraId="589BB387" w14:textId="77777777" w:rsidTr="00812EFD">
        <w:tc>
          <w:tcPr>
            <w:tcW w:w="4785" w:type="dxa"/>
          </w:tcPr>
          <w:p w14:paraId="1BC69AA4" w14:textId="77777777" w:rsidR="004A6976" w:rsidRDefault="004A6976" w:rsidP="00812EFD">
            <w:pPr>
              <w:pStyle w:val="aff1"/>
            </w:pPr>
            <w:r>
              <w:t>Решение по анализу качества сегментации</w:t>
            </w:r>
          </w:p>
        </w:tc>
        <w:tc>
          <w:tcPr>
            <w:tcW w:w="4785" w:type="dxa"/>
          </w:tcPr>
          <w:p w14:paraId="2D2752AE" w14:textId="77777777" w:rsidR="004A6976" w:rsidRDefault="004A6976" w:rsidP="00812EFD">
            <w:pPr>
              <w:pStyle w:val="aff1"/>
            </w:pPr>
            <w:r>
              <w:t>Ответ Системы о точности сегментации.</w:t>
            </w:r>
          </w:p>
        </w:tc>
      </w:tr>
      <w:tr w:rsidR="004A6976" w14:paraId="18EE3D54" w14:textId="77777777" w:rsidTr="00812EFD">
        <w:tc>
          <w:tcPr>
            <w:tcW w:w="4785" w:type="dxa"/>
          </w:tcPr>
          <w:p w14:paraId="68432578" w14:textId="77777777" w:rsidR="004A6976" w:rsidRDefault="004A6976" w:rsidP="00812EFD">
            <w:pPr>
              <w:pStyle w:val="aff1"/>
            </w:pPr>
            <w:r>
              <w:t>Сегментация не качественная или ещё не была получена</w:t>
            </w:r>
          </w:p>
        </w:tc>
        <w:tc>
          <w:tcPr>
            <w:tcW w:w="4785" w:type="dxa"/>
          </w:tcPr>
          <w:p w14:paraId="73016E38" w14:textId="77777777" w:rsidR="004A6976" w:rsidRDefault="004A6976" w:rsidP="00812EFD">
            <w:pPr>
              <w:pStyle w:val="aff1"/>
            </w:pPr>
            <w:r>
              <w:t>Сегментация не прошла проверку Системы либо ещё не была отправлен ей. В это состояние входит рекомендация Системы для изменения модели сегментации.</w:t>
            </w:r>
          </w:p>
        </w:tc>
      </w:tr>
      <w:tr w:rsidR="004A6976" w14:paraId="22FA9B26" w14:textId="77777777" w:rsidTr="00812EFD">
        <w:tc>
          <w:tcPr>
            <w:tcW w:w="4785" w:type="dxa"/>
          </w:tcPr>
          <w:p w14:paraId="06B3710C" w14:textId="77777777" w:rsidR="004A6976" w:rsidRDefault="004A6976" w:rsidP="00812EFD">
            <w:pPr>
              <w:pStyle w:val="aff1"/>
            </w:pPr>
            <w:r>
              <w:t>Ответ модели прогноза</w:t>
            </w:r>
          </w:p>
        </w:tc>
        <w:tc>
          <w:tcPr>
            <w:tcW w:w="4785" w:type="dxa"/>
          </w:tcPr>
          <w:p w14:paraId="2D048F4F" w14:textId="77777777" w:rsidR="004A6976" w:rsidRDefault="004A6976" w:rsidP="00812EFD">
            <w:pPr>
              <w:pStyle w:val="aff1"/>
            </w:pPr>
            <w:r>
              <w:t>Ответ модели прогноза о возможном будущем состоянии пациента после лечения, но не интерпретированный в тот формат, который воспринимается Системой.</w:t>
            </w:r>
          </w:p>
        </w:tc>
      </w:tr>
      <w:tr w:rsidR="004A6976" w14:paraId="26312697" w14:textId="77777777" w:rsidTr="00812EFD">
        <w:tc>
          <w:tcPr>
            <w:tcW w:w="4785" w:type="dxa"/>
          </w:tcPr>
          <w:p w14:paraId="031EC54B" w14:textId="77777777" w:rsidR="004A6976" w:rsidRDefault="004A6976" w:rsidP="00812EFD">
            <w:pPr>
              <w:pStyle w:val="aff1"/>
            </w:pPr>
            <w:r>
              <w:t>Интерпретированный ответ</w:t>
            </w:r>
          </w:p>
        </w:tc>
        <w:tc>
          <w:tcPr>
            <w:tcW w:w="4785" w:type="dxa"/>
          </w:tcPr>
          <w:p w14:paraId="4E838278" w14:textId="77777777" w:rsidR="004A6976" w:rsidRDefault="004A6976" w:rsidP="00812EFD">
            <w:pPr>
              <w:pStyle w:val="aff1"/>
            </w:pPr>
            <w:r>
              <w:t>Интерпретированный ответ модели прогноза, который воспринимается Системой.</w:t>
            </w:r>
          </w:p>
        </w:tc>
      </w:tr>
      <w:tr w:rsidR="004A6976" w14:paraId="0F3C0BDC" w14:textId="77777777" w:rsidTr="00812EFD">
        <w:tc>
          <w:tcPr>
            <w:tcW w:w="4785" w:type="dxa"/>
          </w:tcPr>
          <w:p w14:paraId="46A2360A" w14:textId="77777777" w:rsidR="004A6976" w:rsidRPr="003D2DD7" w:rsidRDefault="004A6976" w:rsidP="00812EFD">
            <w:pPr>
              <w:pStyle w:val="aff1"/>
            </w:pPr>
            <w:r>
              <w:t>Запрос на анализ качества прогноза</w:t>
            </w:r>
          </w:p>
        </w:tc>
        <w:tc>
          <w:tcPr>
            <w:tcW w:w="4785" w:type="dxa"/>
          </w:tcPr>
          <w:p w14:paraId="57FFE689" w14:textId="77777777" w:rsidR="004A6976" w:rsidRDefault="004A6976" w:rsidP="00812EFD">
            <w:pPr>
              <w:pStyle w:val="aff1"/>
            </w:pPr>
            <w:r>
              <w:t>Запрос Системе на проверку качества полученного прогноза.</w:t>
            </w:r>
          </w:p>
        </w:tc>
      </w:tr>
      <w:tr w:rsidR="004A6976" w14:paraId="1E80E618" w14:textId="77777777" w:rsidTr="00812EFD">
        <w:tc>
          <w:tcPr>
            <w:tcW w:w="4785" w:type="dxa"/>
          </w:tcPr>
          <w:p w14:paraId="0D9FB497" w14:textId="77777777" w:rsidR="004A6976" w:rsidRDefault="004A6976" w:rsidP="00812EFD">
            <w:pPr>
              <w:pStyle w:val="aff1"/>
            </w:pPr>
            <w:r>
              <w:t>Решение по анализу качества прогноза</w:t>
            </w:r>
          </w:p>
        </w:tc>
        <w:tc>
          <w:tcPr>
            <w:tcW w:w="4785" w:type="dxa"/>
          </w:tcPr>
          <w:p w14:paraId="42DFCB23" w14:textId="77777777" w:rsidR="004A6976" w:rsidRDefault="004A6976" w:rsidP="00812EFD">
            <w:pPr>
              <w:pStyle w:val="aff1"/>
            </w:pPr>
            <w:r>
              <w:t>Ответ Системе о качестве прогноза.</w:t>
            </w:r>
          </w:p>
        </w:tc>
      </w:tr>
      <w:tr w:rsidR="004A6976" w14:paraId="68F728B5" w14:textId="77777777" w:rsidTr="00812EFD">
        <w:tc>
          <w:tcPr>
            <w:tcW w:w="4785" w:type="dxa"/>
          </w:tcPr>
          <w:p w14:paraId="5207DB2B" w14:textId="77777777" w:rsidR="004A6976" w:rsidRDefault="004A6976" w:rsidP="00812EFD">
            <w:pPr>
              <w:pStyle w:val="aff1"/>
            </w:pPr>
            <w:r>
              <w:t>Модели для прогноза и решение по анализу</w:t>
            </w:r>
          </w:p>
        </w:tc>
        <w:tc>
          <w:tcPr>
            <w:tcW w:w="4785" w:type="dxa"/>
          </w:tcPr>
          <w:p w14:paraId="126FE028" w14:textId="77777777" w:rsidR="004A6976" w:rsidRDefault="004A6976" w:rsidP="00812EFD">
            <w:pPr>
              <w:pStyle w:val="aff1"/>
            </w:pPr>
            <w:r>
              <w:t>Модели, которые нужны для составления прогноза, а также решение по анализу прогноза Системой.</w:t>
            </w:r>
          </w:p>
        </w:tc>
      </w:tr>
      <w:tr w:rsidR="004A6976" w14:paraId="400B1314" w14:textId="77777777" w:rsidTr="00812EFD">
        <w:tc>
          <w:tcPr>
            <w:tcW w:w="4785" w:type="dxa"/>
          </w:tcPr>
          <w:p w14:paraId="6CE1A136" w14:textId="77777777" w:rsidR="004A6976" w:rsidRDefault="004A6976" w:rsidP="00812EFD">
            <w:pPr>
              <w:pStyle w:val="aff1"/>
            </w:pPr>
            <w:r>
              <w:t>Запрос моделей для прогноза и анализа прогноза</w:t>
            </w:r>
          </w:p>
        </w:tc>
        <w:tc>
          <w:tcPr>
            <w:tcW w:w="4785" w:type="dxa"/>
          </w:tcPr>
          <w:p w14:paraId="26F27F51" w14:textId="77777777" w:rsidR="004A6976" w:rsidRDefault="004A6976" w:rsidP="00812EFD">
            <w:pPr>
              <w:pStyle w:val="aff1"/>
            </w:pPr>
            <w:r>
              <w:t>Запрос у Системы моделей для прогноза, анализа этого прогноза.</w:t>
            </w:r>
          </w:p>
        </w:tc>
      </w:tr>
      <w:tr w:rsidR="004A6976" w14:paraId="4B2ED93E" w14:textId="77777777" w:rsidTr="00812EFD">
        <w:tc>
          <w:tcPr>
            <w:tcW w:w="4785" w:type="dxa"/>
          </w:tcPr>
          <w:p w14:paraId="03E7B924" w14:textId="77777777" w:rsidR="004A6976" w:rsidRDefault="004A6976" w:rsidP="00812EFD">
            <w:pPr>
              <w:pStyle w:val="aff1"/>
            </w:pPr>
            <w:r>
              <w:t>Модели для сегментации и результаты анализа</w:t>
            </w:r>
          </w:p>
        </w:tc>
        <w:tc>
          <w:tcPr>
            <w:tcW w:w="4785" w:type="dxa"/>
          </w:tcPr>
          <w:p w14:paraId="6BB64981" w14:textId="77777777" w:rsidR="004A6976" w:rsidRDefault="004A6976" w:rsidP="00812EFD">
            <w:pPr>
              <w:pStyle w:val="aff1"/>
            </w:pPr>
            <w:r>
              <w:t xml:space="preserve">Модели, полученные для сегментации, а также результат качества сегментации. </w:t>
            </w:r>
          </w:p>
        </w:tc>
      </w:tr>
      <w:tr w:rsidR="004A6976" w14:paraId="4C3053B4" w14:textId="77777777" w:rsidTr="00812EFD">
        <w:tc>
          <w:tcPr>
            <w:tcW w:w="4785" w:type="dxa"/>
          </w:tcPr>
          <w:p w14:paraId="5F50F145" w14:textId="77777777" w:rsidR="004A6976" w:rsidRDefault="004A6976" w:rsidP="00812EFD">
            <w:pPr>
              <w:pStyle w:val="aff1"/>
            </w:pPr>
            <w:r>
              <w:t>Запрос моделей для сегментации и анализа</w:t>
            </w:r>
          </w:p>
        </w:tc>
        <w:tc>
          <w:tcPr>
            <w:tcW w:w="4785" w:type="dxa"/>
          </w:tcPr>
          <w:p w14:paraId="3F44C46D" w14:textId="77777777" w:rsidR="004A6976" w:rsidRDefault="004A6976" w:rsidP="00812EFD">
            <w:pPr>
              <w:pStyle w:val="aff1"/>
            </w:pPr>
            <w:r>
              <w:t>Запрос у Системы анализа сегментации, получения моделей от неё.</w:t>
            </w:r>
          </w:p>
        </w:tc>
      </w:tr>
    </w:tbl>
    <w:p w14:paraId="0CCBA8C3" w14:textId="77777777" w:rsidR="004A6976" w:rsidRPr="004A6976" w:rsidRDefault="004A6976" w:rsidP="004A6976"/>
    <w:p w14:paraId="4854E7B9" w14:textId="1BCA1200" w:rsidR="00AA4B5D" w:rsidRDefault="00AA4B5D" w:rsidP="00AA4B5D">
      <w:pPr>
        <w:pStyle w:val="2"/>
      </w:pPr>
      <w:bookmarkStart w:id="61" w:name="_Toc155114238"/>
      <w:r>
        <w:t>Таблица трассировки требований</w:t>
      </w:r>
      <w:bookmarkEnd w:id="61"/>
    </w:p>
    <w:p w14:paraId="1124C1D8" w14:textId="7190D19B" w:rsidR="00AA4B5D" w:rsidRDefault="00D31E01" w:rsidP="00AA4B5D">
      <w:pPr>
        <w:pStyle w:val="1-"/>
      </w:pPr>
      <w:r>
        <w:t>В таблице 20 можно увидеть трассировку требований.</w:t>
      </w:r>
    </w:p>
    <w:p w14:paraId="58E16133" w14:textId="048A1E6D" w:rsidR="00D31E01" w:rsidRDefault="00D31E01" w:rsidP="00D533B1">
      <w:pPr>
        <w:pStyle w:val="-1"/>
      </w:pPr>
      <w:r>
        <w:t>Таблица 20 – Таблица трассировки требований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01"/>
        <w:gridCol w:w="7869"/>
      </w:tblGrid>
      <w:tr w:rsidR="00D31E01" w14:paraId="26925B3E" w14:textId="77777777" w:rsidTr="00217E9B">
        <w:tc>
          <w:tcPr>
            <w:tcW w:w="1701" w:type="dxa"/>
          </w:tcPr>
          <w:p w14:paraId="23C8EAC0" w14:textId="636502CC" w:rsidR="00D31E01" w:rsidRPr="00D31E01" w:rsidRDefault="00D31E01" w:rsidP="00D31E01">
            <w:pPr>
              <w:pStyle w:val="aff1"/>
              <w:jc w:val="center"/>
              <w:rPr>
                <w:b/>
                <w:bCs/>
              </w:rPr>
            </w:pPr>
            <w:r w:rsidRPr="00D31E01">
              <w:rPr>
                <w:b/>
                <w:bCs/>
              </w:rPr>
              <w:t>Требование</w:t>
            </w:r>
          </w:p>
        </w:tc>
        <w:tc>
          <w:tcPr>
            <w:tcW w:w="7869" w:type="dxa"/>
          </w:tcPr>
          <w:p w14:paraId="6DE28843" w14:textId="75DA8A49" w:rsidR="00D31E01" w:rsidRPr="00D31E01" w:rsidRDefault="00D31E01" w:rsidP="00D31E01">
            <w:pPr>
              <w:pStyle w:val="aff1"/>
              <w:jc w:val="center"/>
              <w:rPr>
                <w:b/>
                <w:bCs/>
              </w:rPr>
            </w:pPr>
            <w:r w:rsidRPr="00D31E01">
              <w:rPr>
                <w:b/>
                <w:bCs/>
              </w:rPr>
              <w:t>Последовательность</w:t>
            </w:r>
          </w:p>
        </w:tc>
      </w:tr>
      <w:tr w:rsidR="00D31E01" w14:paraId="6B61A141" w14:textId="77777777" w:rsidTr="00217E9B">
        <w:tc>
          <w:tcPr>
            <w:tcW w:w="1701" w:type="dxa"/>
            <w:vAlign w:val="center"/>
          </w:tcPr>
          <w:p w14:paraId="57C31863" w14:textId="1234C2EA" w:rsidR="00D31E01" w:rsidRDefault="00217E9B" w:rsidP="00217E9B">
            <w:pPr>
              <w:pStyle w:val="aff1"/>
              <w:jc w:val="center"/>
            </w:pPr>
            <w:r>
              <w:t>1</w:t>
            </w:r>
          </w:p>
        </w:tc>
        <w:tc>
          <w:tcPr>
            <w:tcW w:w="7869" w:type="dxa"/>
          </w:tcPr>
          <w:p w14:paraId="728B7703" w14:textId="79279974" w:rsidR="00D31E01" w:rsidRDefault="00217E9B" w:rsidP="00D31E01">
            <w:pPr>
              <w:pStyle w:val="aff1"/>
            </w:pPr>
            <w:r>
              <w:t xml:space="preserve">3.1 Нормализовать данные – Нормализованные данные – 3.2.1 Сформировать ответ модели прогноза – Ответ модели прогноза – 3.2.2 Интерпретировать ответ модели – Интерпретированный ответ – 3.2.3 Сформировать прогноз модели – Предварительный прогноз – 3.3 Проверить прогноз – Прогноз с </w:t>
            </w:r>
            <w:proofErr w:type="spellStart"/>
            <w:r>
              <w:t>сегм</w:t>
            </w:r>
            <w:proofErr w:type="spellEnd"/>
            <w:r>
              <w:t>. изображением и геом. параметрами</w:t>
            </w:r>
          </w:p>
        </w:tc>
      </w:tr>
      <w:tr w:rsidR="00217E9B" w14:paraId="7F540CC4" w14:textId="77777777" w:rsidTr="00217E9B">
        <w:tc>
          <w:tcPr>
            <w:tcW w:w="1701" w:type="dxa"/>
            <w:vAlign w:val="center"/>
          </w:tcPr>
          <w:p w14:paraId="0098129D" w14:textId="0D263A71" w:rsidR="00217E9B" w:rsidRDefault="00217E9B" w:rsidP="00217E9B">
            <w:pPr>
              <w:pStyle w:val="aff1"/>
              <w:jc w:val="center"/>
            </w:pPr>
            <w:r>
              <w:t>2</w:t>
            </w:r>
          </w:p>
        </w:tc>
        <w:tc>
          <w:tcPr>
            <w:tcW w:w="7869" w:type="dxa"/>
          </w:tcPr>
          <w:p w14:paraId="650EAEC8" w14:textId="75CB88D9" w:rsidR="00217E9B" w:rsidRDefault="00217E9B" w:rsidP="00D31E01">
            <w:pPr>
              <w:pStyle w:val="aff1"/>
            </w:pPr>
            <w:r>
              <w:t xml:space="preserve">2.1.1 </w:t>
            </w:r>
            <w:proofErr w:type="spellStart"/>
            <w:r>
              <w:t>Предобработать</w:t>
            </w:r>
            <w:proofErr w:type="spellEnd"/>
            <w:r>
              <w:t xml:space="preserve"> изображение – </w:t>
            </w:r>
            <w:proofErr w:type="spellStart"/>
            <w:r>
              <w:t>Предобработанное</w:t>
            </w:r>
            <w:proofErr w:type="spellEnd"/>
            <w:r>
              <w:t xml:space="preserve"> изображение – 2.1.2 Сегментировать </w:t>
            </w:r>
            <w:proofErr w:type="spellStart"/>
            <w:r>
              <w:t>предобработанное</w:t>
            </w:r>
            <w:proofErr w:type="spellEnd"/>
            <w:r>
              <w:t xml:space="preserve"> изображение – Предварительно сегментированное изображение - 2.1.3 Сформировать ответ – Сегментированное изображение</w:t>
            </w:r>
          </w:p>
        </w:tc>
      </w:tr>
      <w:tr w:rsidR="00217E9B" w14:paraId="66CC9A64" w14:textId="77777777" w:rsidTr="00217E9B">
        <w:tc>
          <w:tcPr>
            <w:tcW w:w="1701" w:type="dxa"/>
            <w:vAlign w:val="center"/>
          </w:tcPr>
          <w:p w14:paraId="25FDBAFC" w14:textId="0E9CB3B5" w:rsidR="00217E9B" w:rsidRDefault="00217E9B" w:rsidP="00217E9B">
            <w:pPr>
              <w:pStyle w:val="aff1"/>
              <w:jc w:val="center"/>
            </w:pPr>
            <w:r>
              <w:t>3</w:t>
            </w:r>
          </w:p>
        </w:tc>
        <w:tc>
          <w:tcPr>
            <w:tcW w:w="7869" w:type="dxa"/>
          </w:tcPr>
          <w:p w14:paraId="11FB0A73" w14:textId="75011EA3" w:rsidR="00217E9B" w:rsidRDefault="00217E9B" w:rsidP="00D31E01">
            <w:pPr>
              <w:pStyle w:val="aff1"/>
            </w:pPr>
            <w:r>
              <w:t>–</w:t>
            </w:r>
          </w:p>
        </w:tc>
      </w:tr>
      <w:tr w:rsidR="00217E9B" w14:paraId="7A464E47" w14:textId="77777777" w:rsidTr="00217E9B">
        <w:tc>
          <w:tcPr>
            <w:tcW w:w="1701" w:type="dxa"/>
            <w:vAlign w:val="center"/>
          </w:tcPr>
          <w:p w14:paraId="1FBD2358" w14:textId="2CA6D224" w:rsidR="00217E9B" w:rsidRDefault="00217E9B" w:rsidP="00217E9B">
            <w:pPr>
              <w:pStyle w:val="aff1"/>
              <w:jc w:val="center"/>
            </w:pPr>
            <w:r>
              <w:t>4</w:t>
            </w:r>
          </w:p>
        </w:tc>
        <w:tc>
          <w:tcPr>
            <w:tcW w:w="7869" w:type="dxa"/>
          </w:tcPr>
          <w:p w14:paraId="3601B33F" w14:textId="606BD616" w:rsidR="00217E9B" w:rsidRPr="00217E9B" w:rsidRDefault="00217E9B" w:rsidP="00D31E01">
            <w:pPr>
              <w:pStyle w:val="aff1"/>
            </w:pPr>
            <w:r>
              <w:t>4.3 Сформировать вердикт – Новое обследование</w:t>
            </w:r>
          </w:p>
        </w:tc>
      </w:tr>
      <w:tr w:rsidR="00217E9B" w14:paraId="266AF157" w14:textId="77777777" w:rsidTr="00217E9B">
        <w:tc>
          <w:tcPr>
            <w:tcW w:w="1701" w:type="dxa"/>
            <w:vAlign w:val="center"/>
          </w:tcPr>
          <w:p w14:paraId="3365CBD8" w14:textId="16D86913" w:rsidR="00217E9B" w:rsidRDefault="00217E9B" w:rsidP="00217E9B">
            <w:pPr>
              <w:pStyle w:val="aff1"/>
              <w:jc w:val="center"/>
            </w:pPr>
            <w:r>
              <w:t>5</w:t>
            </w:r>
          </w:p>
        </w:tc>
        <w:tc>
          <w:tcPr>
            <w:tcW w:w="7869" w:type="dxa"/>
          </w:tcPr>
          <w:p w14:paraId="6349EF37" w14:textId="1D3BCD24" w:rsidR="00217E9B" w:rsidRDefault="00217E9B" w:rsidP="00D31E01">
            <w:pPr>
              <w:pStyle w:val="aff1"/>
            </w:pPr>
            <w:r>
              <w:t>4.3 Сформировать вердикт – Вердикт</w:t>
            </w:r>
          </w:p>
        </w:tc>
      </w:tr>
      <w:tr w:rsidR="00217E9B" w14:paraId="36F5FFCE" w14:textId="77777777" w:rsidTr="00217E9B">
        <w:tc>
          <w:tcPr>
            <w:tcW w:w="1701" w:type="dxa"/>
            <w:vAlign w:val="center"/>
          </w:tcPr>
          <w:p w14:paraId="46C4A8A8" w14:textId="0743C803" w:rsidR="00217E9B" w:rsidRDefault="00217E9B" w:rsidP="00217E9B">
            <w:pPr>
              <w:pStyle w:val="aff1"/>
              <w:jc w:val="center"/>
            </w:pPr>
            <w:r>
              <w:t>6</w:t>
            </w:r>
          </w:p>
        </w:tc>
        <w:tc>
          <w:tcPr>
            <w:tcW w:w="7869" w:type="dxa"/>
          </w:tcPr>
          <w:p w14:paraId="018719D0" w14:textId="1D2D48FB" w:rsidR="00217E9B" w:rsidRDefault="00217E9B" w:rsidP="00D31E01">
            <w:pPr>
              <w:pStyle w:val="aff1"/>
            </w:pPr>
            <w:r>
              <w:t xml:space="preserve">– </w:t>
            </w:r>
          </w:p>
        </w:tc>
      </w:tr>
      <w:tr w:rsidR="00217E9B" w14:paraId="200FD2B6" w14:textId="77777777" w:rsidTr="00217E9B">
        <w:tc>
          <w:tcPr>
            <w:tcW w:w="1701" w:type="dxa"/>
            <w:vAlign w:val="center"/>
          </w:tcPr>
          <w:p w14:paraId="60A22BF9" w14:textId="4E5CC0DA" w:rsidR="00217E9B" w:rsidRDefault="00217E9B" w:rsidP="00217E9B">
            <w:pPr>
              <w:pStyle w:val="aff1"/>
              <w:jc w:val="center"/>
            </w:pPr>
            <w:r>
              <w:t>7</w:t>
            </w:r>
          </w:p>
        </w:tc>
        <w:tc>
          <w:tcPr>
            <w:tcW w:w="7869" w:type="dxa"/>
          </w:tcPr>
          <w:p w14:paraId="487DE039" w14:textId="2503851C" w:rsidR="00217E9B" w:rsidRDefault="00217E9B" w:rsidP="00217E9B">
            <w:pPr>
              <w:pStyle w:val="aff1"/>
            </w:pPr>
            <w:r>
              <w:t xml:space="preserve">– </w:t>
            </w:r>
          </w:p>
        </w:tc>
      </w:tr>
      <w:tr w:rsidR="00217E9B" w14:paraId="154FACF5" w14:textId="77777777" w:rsidTr="00217E9B">
        <w:tc>
          <w:tcPr>
            <w:tcW w:w="1701" w:type="dxa"/>
            <w:vAlign w:val="center"/>
          </w:tcPr>
          <w:p w14:paraId="60925E36" w14:textId="575F5A03" w:rsidR="00217E9B" w:rsidRDefault="00217E9B" w:rsidP="00217E9B">
            <w:pPr>
              <w:pStyle w:val="aff1"/>
              <w:jc w:val="center"/>
            </w:pPr>
            <w:r>
              <w:t>8</w:t>
            </w:r>
          </w:p>
        </w:tc>
        <w:tc>
          <w:tcPr>
            <w:tcW w:w="7869" w:type="dxa"/>
          </w:tcPr>
          <w:p w14:paraId="6A352EC2" w14:textId="4D5773FC" w:rsidR="00217E9B" w:rsidRDefault="00217E9B" w:rsidP="00217E9B">
            <w:pPr>
              <w:pStyle w:val="aff1"/>
            </w:pPr>
            <w:r>
              <w:t xml:space="preserve">– </w:t>
            </w:r>
          </w:p>
        </w:tc>
      </w:tr>
      <w:tr w:rsidR="00217E9B" w14:paraId="1242403A" w14:textId="77777777" w:rsidTr="00217E9B">
        <w:tc>
          <w:tcPr>
            <w:tcW w:w="1701" w:type="dxa"/>
            <w:vAlign w:val="center"/>
          </w:tcPr>
          <w:p w14:paraId="3F63234A" w14:textId="000D17BC" w:rsidR="00217E9B" w:rsidRDefault="00217E9B" w:rsidP="00217E9B">
            <w:pPr>
              <w:pStyle w:val="aff1"/>
              <w:jc w:val="center"/>
            </w:pPr>
            <w:r>
              <w:t>9</w:t>
            </w:r>
          </w:p>
        </w:tc>
        <w:tc>
          <w:tcPr>
            <w:tcW w:w="7869" w:type="dxa"/>
          </w:tcPr>
          <w:p w14:paraId="594DA1BA" w14:textId="6C3E872D" w:rsidR="00217E9B" w:rsidRDefault="00217E9B" w:rsidP="00217E9B">
            <w:pPr>
              <w:pStyle w:val="aff1"/>
            </w:pPr>
            <w:r>
              <w:t xml:space="preserve">– </w:t>
            </w:r>
          </w:p>
        </w:tc>
      </w:tr>
      <w:tr w:rsidR="00217E9B" w14:paraId="39B32773" w14:textId="77777777" w:rsidTr="00217E9B">
        <w:tc>
          <w:tcPr>
            <w:tcW w:w="1701" w:type="dxa"/>
            <w:vAlign w:val="center"/>
          </w:tcPr>
          <w:p w14:paraId="7196930F" w14:textId="66DB558D" w:rsidR="00217E9B" w:rsidRDefault="00217E9B" w:rsidP="00217E9B">
            <w:pPr>
              <w:pStyle w:val="aff1"/>
              <w:jc w:val="center"/>
            </w:pPr>
            <w:r>
              <w:t>10</w:t>
            </w:r>
          </w:p>
        </w:tc>
        <w:tc>
          <w:tcPr>
            <w:tcW w:w="7869" w:type="dxa"/>
          </w:tcPr>
          <w:p w14:paraId="3894A60E" w14:textId="34083586" w:rsidR="00217E9B" w:rsidRDefault="00D37C8C" w:rsidP="00217E9B">
            <w:pPr>
              <w:pStyle w:val="aff1"/>
            </w:pPr>
            <w:r>
              <w:t>4.1 Изучить сегментированное изображение – Решение по изученному сегментированному изображению – 4.2 Изучить прогноз – Решение по изученному прогнозу – 4.3 Сформировать вердикт – Вердикт</w:t>
            </w:r>
          </w:p>
        </w:tc>
      </w:tr>
      <w:tr w:rsidR="00217E9B" w14:paraId="0353DBE4" w14:textId="77777777" w:rsidTr="00217E9B">
        <w:tc>
          <w:tcPr>
            <w:tcW w:w="1701" w:type="dxa"/>
            <w:vAlign w:val="center"/>
          </w:tcPr>
          <w:p w14:paraId="5A41F70E" w14:textId="1E44888E" w:rsidR="00217E9B" w:rsidRDefault="00217E9B" w:rsidP="00217E9B">
            <w:pPr>
              <w:pStyle w:val="aff1"/>
              <w:jc w:val="center"/>
            </w:pPr>
            <w:r>
              <w:t>11</w:t>
            </w:r>
          </w:p>
        </w:tc>
        <w:tc>
          <w:tcPr>
            <w:tcW w:w="7869" w:type="dxa"/>
          </w:tcPr>
          <w:p w14:paraId="2FAFB8DE" w14:textId="279140DA" w:rsidR="00217E9B" w:rsidRDefault="00D37C8C" w:rsidP="00217E9B">
            <w:pPr>
              <w:pStyle w:val="aff1"/>
            </w:pPr>
            <w:r>
              <w:t>3.1 Нормализовать данные – Нормализованные данные</w:t>
            </w:r>
          </w:p>
        </w:tc>
      </w:tr>
      <w:tr w:rsidR="00217E9B" w14:paraId="72EDF167" w14:textId="77777777" w:rsidTr="00217E9B">
        <w:tc>
          <w:tcPr>
            <w:tcW w:w="1701" w:type="dxa"/>
            <w:vAlign w:val="center"/>
          </w:tcPr>
          <w:p w14:paraId="6C4535F3" w14:textId="17CB84B0" w:rsidR="00217E9B" w:rsidRDefault="00217E9B" w:rsidP="00217E9B">
            <w:pPr>
              <w:pStyle w:val="aff1"/>
              <w:jc w:val="center"/>
            </w:pPr>
            <w:r>
              <w:t>12</w:t>
            </w:r>
          </w:p>
        </w:tc>
        <w:tc>
          <w:tcPr>
            <w:tcW w:w="7869" w:type="dxa"/>
          </w:tcPr>
          <w:p w14:paraId="36338E7C" w14:textId="461464CF" w:rsidR="00217E9B" w:rsidRDefault="00D37C8C" w:rsidP="00217E9B">
            <w:pPr>
              <w:pStyle w:val="aff1"/>
            </w:pPr>
            <w:r>
              <w:t xml:space="preserve">3.1 Нормализовать данные – Нормализованные данные – 3.2.1 Сформировать ответ модели прогноза – Ответ модели прогноза – 3.2.2 Интерпретировать ответ модели – Интерпретированный ответ – 3.2.3 Сформировать прогноз модели – Предварительный прогноз – 3.3 Проверить прогноз – Прогноз с </w:t>
            </w:r>
            <w:proofErr w:type="spellStart"/>
            <w:r>
              <w:t>сегм</w:t>
            </w:r>
            <w:proofErr w:type="spellEnd"/>
            <w:r>
              <w:t>. изображением и геом. параметрами</w:t>
            </w:r>
          </w:p>
        </w:tc>
      </w:tr>
      <w:tr w:rsidR="00D37C8C" w14:paraId="119ED215" w14:textId="77777777" w:rsidTr="00217E9B">
        <w:tc>
          <w:tcPr>
            <w:tcW w:w="1701" w:type="dxa"/>
            <w:vAlign w:val="center"/>
          </w:tcPr>
          <w:p w14:paraId="47BC3E08" w14:textId="30569F92" w:rsidR="00D37C8C" w:rsidRDefault="00D37C8C" w:rsidP="00D37C8C">
            <w:pPr>
              <w:pStyle w:val="aff1"/>
              <w:jc w:val="center"/>
            </w:pPr>
            <w:r>
              <w:t>13</w:t>
            </w:r>
          </w:p>
        </w:tc>
        <w:tc>
          <w:tcPr>
            <w:tcW w:w="7869" w:type="dxa"/>
          </w:tcPr>
          <w:p w14:paraId="1BA48569" w14:textId="529EF6C4" w:rsidR="00D37C8C" w:rsidRDefault="00D37C8C" w:rsidP="00D37C8C">
            <w:pPr>
              <w:pStyle w:val="aff1"/>
            </w:pPr>
            <w:r>
              <w:t xml:space="preserve">– </w:t>
            </w:r>
          </w:p>
        </w:tc>
      </w:tr>
      <w:tr w:rsidR="00D37C8C" w14:paraId="1B7C018C" w14:textId="77777777" w:rsidTr="00217E9B">
        <w:tc>
          <w:tcPr>
            <w:tcW w:w="1701" w:type="dxa"/>
            <w:vAlign w:val="center"/>
          </w:tcPr>
          <w:p w14:paraId="1B741B80" w14:textId="22DA1FEF" w:rsidR="00D37C8C" w:rsidRDefault="00D37C8C" w:rsidP="00D37C8C">
            <w:pPr>
              <w:pStyle w:val="aff1"/>
              <w:jc w:val="center"/>
            </w:pPr>
            <w:r>
              <w:t>14</w:t>
            </w:r>
          </w:p>
        </w:tc>
        <w:tc>
          <w:tcPr>
            <w:tcW w:w="7869" w:type="dxa"/>
          </w:tcPr>
          <w:p w14:paraId="504FABBB" w14:textId="64AC42B9" w:rsidR="00D37C8C" w:rsidRDefault="00D37C8C" w:rsidP="00D37C8C">
            <w:pPr>
              <w:pStyle w:val="aff1"/>
            </w:pPr>
            <w:r>
              <w:t xml:space="preserve">2.1.2 Сегментировать </w:t>
            </w:r>
            <w:proofErr w:type="spellStart"/>
            <w:r>
              <w:t>предобработанное</w:t>
            </w:r>
            <w:proofErr w:type="spellEnd"/>
            <w:r>
              <w:t xml:space="preserve"> изображение – Предварительно сегментированное изображение – 2.1.3 Сформировать ответ – Сегментированное изображение</w:t>
            </w:r>
          </w:p>
        </w:tc>
      </w:tr>
      <w:tr w:rsidR="00D37C8C" w14:paraId="7DDD7D1E" w14:textId="77777777" w:rsidTr="00217E9B">
        <w:tc>
          <w:tcPr>
            <w:tcW w:w="1701" w:type="dxa"/>
            <w:vAlign w:val="center"/>
          </w:tcPr>
          <w:p w14:paraId="7F541ED0" w14:textId="3B10319F" w:rsidR="00D37C8C" w:rsidRDefault="00D37C8C" w:rsidP="00D37C8C">
            <w:pPr>
              <w:pStyle w:val="aff1"/>
              <w:jc w:val="center"/>
            </w:pPr>
            <w:r>
              <w:t>15</w:t>
            </w:r>
          </w:p>
        </w:tc>
        <w:tc>
          <w:tcPr>
            <w:tcW w:w="7869" w:type="dxa"/>
          </w:tcPr>
          <w:p w14:paraId="592F124A" w14:textId="748977AD" w:rsidR="00D37C8C" w:rsidRDefault="00D37C8C" w:rsidP="00D37C8C">
            <w:pPr>
              <w:pStyle w:val="aff1"/>
            </w:pPr>
            <w:r>
              <w:t xml:space="preserve">3.1 Нормализовать данные – Нормализованные данные – 3.2.1 Сформировать ответ модели прогноза – Ответ модели прогноза – 3.2.2 Интерпретировать ответ модели – Интерпретированный ответ – 3.2.3 Сформировать прогноз модели – Предварительный прогноз – 3.3 Проверить прогноз – Прогноз с </w:t>
            </w:r>
            <w:proofErr w:type="spellStart"/>
            <w:r>
              <w:t>сегм</w:t>
            </w:r>
            <w:proofErr w:type="spellEnd"/>
            <w:r>
              <w:t>. изображением и геом. параметрами</w:t>
            </w:r>
          </w:p>
        </w:tc>
      </w:tr>
      <w:tr w:rsidR="00D37C8C" w14:paraId="0F6BEF72" w14:textId="77777777" w:rsidTr="00217E9B">
        <w:tc>
          <w:tcPr>
            <w:tcW w:w="1701" w:type="dxa"/>
            <w:vAlign w:val="center"/>
          </w:tcPr>
          <w:p w14:paraId="3515D8BE" w14:textId="7E4DA1DF" w:rsidR="00D37C8C" w:rsidRDefault="00D37C8C" w:rsidP="00D37C8C">
            <w:pPr>
              <w:pStyle w:val="aff1"/>
              <w:jc w:val="center"/>
            </w:pPr>
            <w:r>
              <w:t>16</w:t>
            </w:r>
          </w:p>
        </w:tc>
        <w:tc>
          <w:tcPr>
            <w:tcW w:w="7869" w:type="dxa"/>
          </w:tcPr>
          <w:p w14:paraId="2228B9C8" w14:textId="5BBCF849" w:rsidR="00D37C8C" w:rsidRDefault="00D37C8C" w:rsidP="00D37C8C">
            <w:pPr>
              <w:pStyle w:val="aff1"/>
            </w:pPr>
            <w:r>
              <w:t>4.1 Изучить сегментированное изображение – Решение по изученному сегментированному изображению – 4.2 Изучить прогноз – Решение по изученному прогнозу – 4.3 Сформировать вердикт – Вердикт</w:t>
            </w:r>
          </w:p>
        </w:tc>
      </w:tr>
    </w:tbl>
    <w:p w14:paraId="2F5B5422" w14:textId="257869B1" w:rsidR="00D31E01" w:rsidRDefault="004A6976" w:rsidP="004A6976">
      <w:pPr>
        <w:pStyle w:val="-1"/>
      </w:pPr>
      <w:r>
        <w:t>Продолжение таблицы 20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01"/>
        <w:gridCol w:w="7869"/>
      </w:tblGrid>
      <w:tr w:rsidR="004A6976" w14:paraId="2877B8EB" w14:textId="77777777" w:rsidTr="00812EFD">
        <w:tc>
          <w:tcPr>
            <w:tcW w:w="1701" w:type="dxa"/>
            <w:vAlign w:val="center"/>
          </w:tcPr>
          <w:p w14:paraId="272D018A" w14:textId="77777777" w:rsidR="004A6976" w:rsidRDefault="004A6976" w:rsidP="00812EFD">
            <w:pPr>
              <w:pStyle w:val="aff1"/>
              <w:jc w:val="center"/>
            </w:pPr>
            <w:r>
              <w:t>17</w:t>
            </w:r>
          </w:p>
        </w:tc>
        <w:tc>
          <w:tcPr>
            <w:tcW w:w="7869" w:type="dxa"/>
          </w:tcPr>
          <w:p w14:paraId="04A0D0D2" w14:textId="77777777" w:rsidR="004A6976" w:rsidRDefault="004A6976" w:rsidP="00812EFD">
            <w:pPr>
              <w:pStyle w:val="aff1"/>
            </w:pPr>
            <w:r>
              <w:t xml:space="preserve">2.1.1 </w:t>
            </w:r>
            <w:proofErr w:type="spellStart"/>
            <w:r>
              <w:t>Предобработать</w:t>
            </w:r>
            <w:proofErr w:type="spellEnd"/>
            <w:r>
              <w:t xml:space="preserve"> изображение – </w:t>
            </w:r>
            <w:proofErr w:type="spellStart"/>
            <w:r>
              <w:t>Предобработанное</w:t>
            </w:r>
            <w:proofErr w:type="spellEnd"/>
            <w:r>
              <w:t xml:space="preserve"> изображение</w:t>
            </w:r>
          </w:p>
        </w:tc>
      </w:tr>
      <w:tr w:rsidR="004A6976" w14:paraId="206D1EBA" w14:textId="77777777" w:rsidTr="00812EFD">
        <w:tc>
          <w:tcPr>
            <w:tcW w:w="1701" w:type="dxa"/>
            <w:vAlign w:val="center"/>
          </w:tcPr>
          <w:p w14:paraId="13FDE4CB" w14:textId="77777777" w:rsidR="004A6976" w:rsidRDefault="004A6976" w:rsidP="00812EFD">
            <w:pPr>
              <w:pStyle w:val="aff1"/>
              <w:jc w:val="center"/>
            </w:pPr>
            <w:r>
              <w:t>18</w:t>
            </w:r>
          </w:p>
        </w:tc>
        <w:tc>
          <w:tcPr>
            <w:tcW w:w="7869" w:type="dxa"/>
          </w:tcPr>
          <w:p w14:paraId="0E3EF5EC" w14:textId="77777777" w:rsidR="004A6976" w:rsidRDefault="004A6976" w:rsidP="00812EFD">
            <w:pPr>
              <w:pStyle w:val="aff1"/>
            </w:pPr>
            <w:r>
              <w:t>–</w:t>
            </w:r>
          </w:p>
        </w:tc>
      </w:tr>
      <w:tr w:rsidR="004A6976" w14:paraId="5FD31884" w14:textId="77777777" w:rsidTr="00812EFD">
        <w:tc>
          <w:tcPr>
            <w:tcW w:w="1701" w:type="dxa"/>
            <w:vAlign w:val="center"/>
          </w:tcPr>
          <w:p w14:paraId="15407DB2" w14:textId="77777777" w:rsidR="004A6976" w:rsidRDefault="004A6976" w:rsidP="00812EFD">
            <w:pPr>
              <w:pStyle w:val="aff1"/>
              <w:jc w:val="center"/>
            </w:pPr>
            <w:r>
              <w:t>19</w:t>
            </w:r>
          </w:p>
        </w:tc>
        <w:tc>
          <w:tcPr>
            <w:tcW w:w="7869" w:type="dxa"/>
          </w:tcPr>
          <w:p w14:paraId="6622CB03" w14:textId="77777777" w:rsidR="004A6976" w:rsidRDefault="004A6976" w:rsidP="00812EFD">
            <w:pPr>
              <w:pStyle w:val="aff1"/>
            </w:pPr>
            <w:r>
              <w:t>–</w:t>
            </w:r>
          </w:p>
        </w:tc>
      </w:tr>
      <w:tr w:rsidR="004A6976" w:rsidRPr="007D53B2" w14:paraId="3DDD0950" w14:textId="77777777" w:rsidTr="00812EFD">
        <w:tc>
          <w:tcPr>
            <w:tcW w:w="1701" w:type="dxa"/>
            <w:vAlign w:val="center"/>
          </w:tcPr>
          <w:p w14:paraId="40606568" w14:textId="77777777" w:rsidR="004A6976" w:rsidRDefault="004A6976" w:rsidP="00812EFD">
            <w:pPr>
              <w:pStyle w:val="aff1"/>
              <w:jc w:val="center"/>
            </w:pPr>
            <w:r>
              <w:t>20</w:t>
            </w:r>
          </w:p>
        </w:tc>
        <w:tc>
          <w:tcPr>
            <w:tcW w:w="7869" w:type="dxa"/>
          </w:tcPr>
          <w:p w14:paraId="4D1F1E5F" w14:textId="77777777" w:rsidR="004A6976" w:rsidRPr="007D53B2" w:rsidRDefault="004A6976" w:rsidP="00812EFD">
            <w:pPr>
              <w:pStyle w:val="aff1"/>
              <w:rPr>
                <w:lang w:val="en-US"/>
              </w:rPr>
            </w:pPr>
            <w:r>
              <w:t>–</w:t>
            </w:r>
          </w:p>
        </w:tc>
      </w:tr>
    </w:tbl>
    <w:p w14:paraId="5027EFF2" w14:textId="77777777" w:rsidR="004A6976" w:rsidRPr="004A6976" w:rsidRDefault="004A6976" w:rsidP="004A6976"/>
    <w:p w14:paraId="5A559524" w14:textId="77777777" w:rsidR="00AA4B5D" w:rsidRPr="00AA4B5D" w:rsidRDefault="00AA4B5D" w:rsidP="00AA4B5D">
      <w:pPr>
        <w:pStyle w:val="1-"/>
      </w:pPr>
    </w:p>
    <w:p w14:paraId="72499ECF" w14:textId="29D3B27E" w:rsidR="009F34FE" w:rsidRDefault="007C286E" w:rsidP="007C286E">
      <w:pPr>
        <w:pStyle w:val="1"/>
      </w:pPr>
      <w:bookmarkStart w:id="62" w:name="_Toc155114239"/>
      <w:r>
        <w:t>Объектно-ориентированное проектирование ПС</w:t>
      </w:r>
      <w:bookmarkEnd w:id="62"/>
    </w:p>
    <w:p w14:paraId="4E82C239" w14:textId="77777777" w:rsidR="008F4EF4" w:rsidRDefault="007C286E" w:rsidP="007C286E">
      <w:pPr>
        <w:pStyle w:val="1-"/>
      </w:pPr>
      <w:r w:rsidRPr="007C286E">
        <w:t>Объектно-ориентированная модель позволяет структурировать систему как совокупность слабо связанных объектов с чётко определёнными интерфейсами.</w:t>
      </w:r>
    </w:p>
    <w:p w14:paraId="0B69D513" w14:textId="1D88F791" w:rsidR="008F4EF4" w:rsidRDefault="008F4EF4" w:rsidP="008F4EF4">
      <w:pPr>
        <w:pStyle w:val="2"/>
      </w:pPr>
      <w:bookmarkStart w:id="63" w:name="_Toc155114240"/>
      <w:r>
        <w:t>Диаграмма классов</w:t>
      </w:r>
      <w:bookmarkEnd w:id="63"/>
    </w:p>
    <w:p w14:paraId="6F9CD912" w14:textId="0961E3B9" w:rsidR="007C286E" w:rsidRDefault="007C286E" w:rsidP="007C286E">
      <w:pPr>
        <w:pStyle w:val="1-"/>
      </w:pPr>
      <w:r w:rsidRPr="007C286E">
        <w:t>Диаграмма классов представлена на рисунке 1</w:t>
      </w:r>
      <w:r>
        <w:t>8</w:t>
      </w:r>
      <w:r w:rsidRPr="007C286E">
        <w:t>.</w:t>
      </w:r>
    </w:p>
    <w:p w14:paraId="6094BE15" w14:textId="792DEF58" w:rsidR="007C286E" w:rsidRDefault="005432E3" w:rsidP="008F4EF4">
      <w:pPr>
        <w:pStyle w:val="-"/>
      </w:pPr>
      <w:r>
        <w:rPr>
          <w:noProof/>
        </w:rPr>
        <w:drawing>
          <wp:inline distT="0" distB="0" distL="0" distR="0" wp14:anchorId="52C2BDBB" wp14:editId="33C575FF">
            <wp:extent cx="4591050" cy="3548970"/>
            <wp:effectExtent l="0" t="0" r="0" b="0"/>
            <wp:docPr id="193977160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651" cy="356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C6A03" w14:textId="247EBF22" w:rsidR="008F4EF4" w:rsidRDefault="008F4EF4" w:rsidP="008F4EF4">
      <w:pPr>
        <w:pStyle w:val="-"/>
      </w:pPr>
      <w:r>
        <w:t>Рисунок 18 – Диаграмма классов</w:t>
      </w:r>
    </w:p>
    <w:p w14:paraId="15FC8C9C" w14:textId="01DBFE47" w:rsidR="008F4EF4" w:rsidRDefault="008F4EF4" w:rsidP="008F4EF4">
      <w:pPr>
        <w:pStyle w:val="2"/>
      </w:pPr>
      <w:bookmarkStart w:id="64" w:name="_Toc155114241"/>
      <w:r>
        <w:t>Таблица с детальным описанием для каждого класса</w:t>
      </w:r>
      <w:bookmarkEnd w:id="64"/>
    </w:p>
    <w:p w14:paraId="65F97632" w14:textId="0718185A" w:rsidR="008F4EF4" w:rsidRDefault="008F4EF4" w:rsidP="008F4EF4">
      <w:pPr>
        <w:pStyle w:val="1-"/>
      </w:pPr>
      <w:r>
        <w:t xml:space="preserve">Таблица </w:t>
      </w:r>
      <w:r w:rsidR="004A6976">
        <w:t>21</w:t>
      </w:r>
      <w:r>
        <w:t xml:space="preserve"> представляет собой детальное описание для каждого класса.</w:t>
      </w:r>
    </w:p>
    <w:p w14:paraId="3BAE823E" w14:textId="2E4BDB59" w:rsidR="008F4EF4" w:rsidRDefault="008F4EF4" w:rsidP="00D533B1">
      <w:pPr>
        <w:pStyle w:val="-1"/>
      </w:pPr>
      <w:r>
        <w:t xml:space="preserve">Таблица </w:t>
      </w:r>
      <w:r w:rsidR="004A6976">
        <w:t>21</w:t>
      </w:r>
      <w:r>
        <w:t xml:space="preserve"> – Описание классов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7761"/>
      </w:tblGrid>
      <w:tr w:rsidR="008F4EF4" w14:paraId="789FC18E" w14:textId="77777777" w:rsidTr="008F4EF4">
        <w:tc>
          <w:tcPr>
            <w:tcW w:w="1809" w:type="dxa"/>
          </w:tcPr>
          <w:p w14:paraId="429BCDAC" w14:textId="65CEE331" w:rsidR="008F4EF4" w:rsidRPr="008F4EF4" w:rsidRDefault="008F4EF4" w:rsidP="008F4EF4">
            <w:pPr>
              <w:pStyle w:val="aff1"/>
              <w:jc w:val="center"/>
              <w:rPr>
                <w:b/>
                <w:bCs/>
              </w:rPr>
            </w:pPr>
            <w:r w:rsidRPr="008F4EF4">
              <w:rPr>
                <w:b/>
                <w:bCs/>
              </w:rPr>
              <w:t>Класс</w:t>
            </w:r>
          </w:p>
        </w:tc>
        <w:tc>
          <w:tcPr>
            <w:tcW w:w="7761" w:type="dxa"/>
          </w:tcPr>
          <w:p w14:paraId="6E2E131A" w14:textId="55808B00" w:rsidR="008F4EF4" w:rsidRPr="008F4EF4" w:rsidRDefault="008F4EF4" w:rsidP="008F4EF4">
            <w:pPr>
              <w:pStyle w:val="aff1"/>
              <w:jc w:val="center"/>
              <w:rPr>
                <w:b/>
                <w:bCs/>
              </w:rPr>
            </w:pPr>
            <w:r w:rsidRPr="008F4EF4">
              <w:rPr>
                <w:b/>
                <w:bCs/>
              </w:rPr>
              <w:t>Описание</w:t>
            </w:r>
          </w:p>
        </w:tc>
      </w:tr>
      <w:tr w:rsidR="008F4EF4" w14:paraId="042AD699" w14:textId="77777777" w:rsidTr="008F4EF4">
        <w:tc>
          <w:tcPr>
            <w:tcW w:w="1809" w:type="dxa"/>
          </w:tcPr>
          <w:p w14:paraId="23D16132" w14:textId="111B8BCB" w:rsidR="008F4EF4" w:rsidRDefault="008F4EF4" w:rsidP="008F4EF4">
            <w:pPr>
              <w:pStyle w:val="aff1"/>
            </w:pPr>
            <w:r>
              <w:t>Пациент</w:t>
            </w:r>
          </w:p>
        </w:tc>
        <w:tc>
          <w:tcPr>
            <w:tcW w:w="7761" w:type="dxa"/>
          </w:tcPr>
          <w:p w14:paraId="4FCB0D76" w14:textId="77777777" w:rsidR="008F4EF4" w:rsidRDefault="008F4EF4" w:rsidP="008F4EF4">
            <w:pPr>
              <w:pStyle w:val="aff1"/>
            </w:pPr>
            <w:r>
              <w:t>Этот класс представляет собой пациента, пришедшего на обследование. Он исследуется на МРТ.</w:t>
            </w:r>
          </w:p>
          <w:p w14:paraId="72D6FDC5" w14:textId="77777777" w:rsidR="008F4EF4" w:rsidRDefault="008F4EF4" w:rsidP="008F4EF4">
            <w:pPr>
              <w:pStyle w:val="aff1"/>
            </w:pPr>
            <w:proofErr w:type="spellStart"/>
            <w:r w:rsidRPr="008F4EF4">
              <w:rPr>
                <w:b/>
                <w:bCs/>
              </w:rPr>
              <w:t>Артибуты</w:t>
            </w:r>
            <w:proofErr w:type="spellEnd"/>
            <w:r w:rsidRPr="008F4EF4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>
              <w:rPr>
                <w:lang w:val="en-US"/>
              </w:rPr>
              <w:t>id</w:t>
            </w:r>
            <w:r w:rsidRPr="008F4EF4">
              <w:t xml:space="preserve"> – </w:t>
            </w:r>
            <w:r>
              <w:t>уникальный идентификатор</w:t>
            </w:r>
            <w:r w:rsidRPr="008F4EF4">
              <w:t xml:space="preserve">; </w:t>
            </w:r>
            <w:r>
              <w:rPr>
                <w:lang w:val="en-US"/>
              </w:rPr>
              <w:t>age</w:t>
            </w:r>
            <w:r w:rsidRPr="008F4EF4">
              <w:t xml:space="preserve"> –</w:t>
            </w:r>
            <w:r>
              <w:t xml:space="preserve"> возраст</w:t>
            </w:r>
            <w:r w:rsidRPr="008F4EF4">
              <w:t xml:space="preserve">; </w:t>
            </w:r>
            <w:r>
              <w:rPr>
                <w:lang w:val="en-US"/>
              </w:rPr>
              <w:t>gender</w:t>
            </w:r>
            <w:r w:rsidRPr="008F4EF4">
              <w:t xml:space="preserve"> </w:t>
            </w:r>
            <w:r>
              <w:t>–</w:t>
            </w:r>
            <w:r w:rsidRPr="008F4EF4">
              <w:t xml:space="preserve"> </w:t>
            </w:r>
            <w:r>
              <w:t>пол.</w:t>
            </w:r>
          </w:p>
          <w:p w14:paraId="328A7157" w14:textId="25EFD510" w:rsidR="008F4EF4" w:rsidRPr="00D31E01" w:rsidRDefault="008F4EF4" w:rsidP="008F4EF4">
            <w:pPr>
              <w:pStyle w:val="aff1"/>
              <w:rPr>
                <w:b/>
                <w:bCs/>
              </w:rPr>
            </w:pPr>
            <w:r>
              <w:rPr>
                <w:b/>
                <w:bCs/>
              </w:rPr>
              <w:t>Методы</w:t>
            </w:r>
            <w:r w:rsidRPr="008F4EF4">
              <w:rPr>
                <w:b/>
                <w:bCs/>
              </w:rPr>
              <w:t xml:space="preserve">: </w:t>
            </w:r>
            <w:proofErr w:type="spellStart"/>
            <w:r w:rsidRPr="008F4EF4">
              <w:rPr>
                <w:lang w:val="en-US"/>
              </w:rPr>
              <w:t>get</w:t>
            </w:r>
            <w:r>
              <w:rPr>
                <w:lang w:val="en-US"/>
              </w:rPr>
              <w:t>Information</w:t>
            </w:r>
            <w:proofErr w:type="spellEnd"/>
            <w:r w:rsidRPr="008F4EF4">
              <w:t xml:space="preserve"> </w:t>
            </w:r>
            <w:r>
              <w:t>– получение информации о пациенте</w:t>
            </w:r>
            <w:r w:rsidRPr="008F4EF4">
              <w:t xml:space="preserve">; </w:t>
            </w:r>
            <w:proofErr w:type="spellStart"/>
            <w:r>
              <w:rPr>
                <w:lang w:val="en-US"/>
              </w:rPr>
              <w:t>getVerdict</w:t>
            </w:r>
            <w:proofErr w:type="spellEnd"/>
            <w:r w:rsidRPr="008F4EF4">
              <w:t xml:space="preserve"> </w:t>
            </w:r>
            <w:r>
              <w:t>– получение вердикта врача после обследования</w:t>
            </w:r>
            <w:r w:rsidR="00D31E01" w:rsidRPr="00D31E01">
              <w:t xml:space="preserve">; </w:t>
            </w:r>
            <w:r w:rsidR="00D31E01">
              <w:rPr>
                <w:lang w:val="en-US"/>
              </w:rPr>
              <w:t>send</w:t>
            </w:r>
            <w:r w:rsidR="00D31E01" w:rsidRPr="00D31E01">
              <w:t>_</w:t>
            </w:r>
            <w:r w:rsidR="00D31E01">
              <w:rPr>
                <w:lang w:val="en-US"/>
              </w:rPr>
              <w:t>bio</w:t>
            </w:r>
            <w:r w:rsidR="00D31E01" w:rsidRPr="00D31E01">
              <w:t xml:space="preserve"> </w:t>
            </w:r>
            <w:r w:rsidR="00D31E01">
              <w:t>–</w:t>
            </w:r>
            <w:r w:rsidR="00D31E01" w:rsidRPr="00D31E01">
              <w:t xml:space="preserve"> </w:t>
            </w:r>
            <w:r w:rsidR="00D31E01">
              <w:t>отправка пациента для создания изображения с помощью МРТ.</w:t>
            </w:r>
          </w:p>
        </w:tc>
      </w:tr>
    </w:tbl>
    <w:p w14:paraId="0E91E144" w14:textId="62A03F69" w:rsidR="00D31E01" w:rsidRDefault="004A6976" w:rsidP="004A6976">
      <w:pPr>
        <w:pStyle w:val="-1"/>
      </w:pPr>
      <w:r>
        <w:t>Продолжение таблицы 21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7761"/>
      </w:tblGrid>
      <w:tr w:rsidR="004A6976" w:rsidRPr="00955037" w14:paraId="14F1257F" w14:textId="77777777" w:rsidTr="00812EFD">
        <w:tc>
          <w:tcPr>
            <w:tcW w:w="1809" w:type="dxa"/>
          </w:tcPr>
          <w:p w14:paraId="70FE8547" w14:textId="77777777" w:rsidR="004A6976" w:rsidRDefault="004A6976" w:rsidP="00812EFD">
            <w:pPr>
              <w:pStyle w:val="aff1"/>
            </w:pPr>
            <w:r>
              <w:t>МРТ</w:t>
            </w:r>
          </w:p>
        </w:tc>
        <w:tc>
          <w:tcPr>
            <w:tcW w:w="7761" w:type="dxa"/>
          </w:tcPr>
          <w:p w14:paraId="6F4BE781" w14:textId="77777777" w:rsidR="004A6976" w:rsidRDefault="004A6976" w:rsidP="00812EFD">
            <w:pPr>
              <w:pStyle w:val="aff1"/>
            </w:pPr>
            <w:r>
              <w:t>Класс МРТ, который создает изображение мозга пациента.</w:t>
            </w:r>
          </w:p>
          <w:p w14:paraId="4DFD43A9" w14:textId="77777777" w:rsidR="004A6976" w:rsidRPr="00A869DC" w:rsidRDefault="004A6976" w:rsidP="00812EFD">
            <w:pPr>
              <w:pStyle w:val="aff1"/>
            </w:pPr>
            <w:proofErr w:type="spellStart"/>
            <w:r w:rsidRPr="00A32A62">
              <w:rPr>
                <w:b/>
                <w:bCs/>
              </w:rPr>
              <w:t>Артибуты</w:t>
            </w:r>
            <w:proofErr w:type="spellEnd"/>
            <w:r w:rsidRPr="00A869DC">
              <w:rPr>
                <w:b/>
                <w:bCs/>
              </w:rPr>
              <w:t>:</w:t>
            </w:r>
          </w:p>
          <w:p w14:paraId="081997B8" w14:textId="77777777" w:rsidR="004A6976" w:rsidRDefault="004A6976" w:rsidP="00812EFD">
            <w:pPr>
              <w:pStyle w:val="aff1"/>
            </w:pPr>
            <w:r>
              <w:rPr>
                <w:lang w:val="en-US"/>
              </w:rPr>
              <w:t>image</w:t>
            </w:r>
            <w:r w:rsidRPr="00A32A62">
              <w:t xml:space="preserve"> </w:t>
            </w:r>
            <w:r>
              <w:t>– изображение, полученное от пациента</w:t>
            </w:r>
            <w:r w:rsidRPr="00A32A62">
              <w:t xml:space="preserve">; </w:t>
            </w:r>
            <w:proofErr w:type="spellStart"/>
            <w:r>
              <w:rPr>
                <w:lang w:val="en-US"/>
              </w:rPr>
              <w:t>pacients</w:t>
            </w:r>
            <w:proofErr w:type="spellEnd"/>
            <w:r w:rsidRPr="00A32A62">
              <w:t xml:space="preserve"> </w:t>
            </w:r>
            <w:r>
              <w:t>–</w:t>
            </w:r>
            <w:r w:rsidRPr="00A32A62">
              <w:t xml:space="preserve"> </w:t>
            </w:r>
            <w:r>
              <w:t>пациенты, проходившие обследование</w:t>
            </w:r>
            <w:r w:rsidRPr="00A32A62">
              <w:t xml:space="preserve">; </w:t>
            </w:r>
            <w:r>
              <w:rPr>
                <w:lang w:val="en-US"/>
              </w:rPr>
              <w:t>parameters</w:t>
            </w:r>
            <w:r w:rsidRPr="00A32A62">
              <w:t xml:space="preserve"> </w:t>
            </w:r>
            <w:r>
              <w:t>– параметры МРТ</w:t>
            </w:r>
            <w:r w:rsidRPr="00A32A62">
              <w:t>.</w:t>
            </w:r>
          </w:p>
          <w:p w14:paraId="58DE21D8" w14:textId="77777777" w:rsidR="004A6976" w:rsidRDefault="004A6976" w:rsidP="00812EFD">
            <w:pPr>
              <w:pStyle w:val="aff1"/>
            </w:pPr>
            <w:r w:rsidRPr="00A32A62">
              <w:rPr>
                <w:b/>
                <w:bCs/>
              </w:rPr>
              <w:t xml:space="preserve">Методы: </w:t>
            </w:r>
            <w:proofErr w:type="spellStart"/>
            <w:r>
              <w:rPr>
                <w:lang w:val="en-US"/>
              </w:rPr>
              <w:t>startOperation</w:t>
            </w:r>
            <w:proofErr w:type="spellEnd"/>
            <w:r w:rsidRPr="00A32A62">
              <w:t xml:space="preserve"> – </w:t>
            </w:r>
            <w:r>
              <w:t>начать операцию съёмки</w:t>
            </w:r>
            <w:r w:rsidRPr="00A32A62">
              <w:t xml:space="preserve">; </w:t>
            </w:r>
            <w:proofErr w:type="spellStart"/>
            <w:r>
              <w:rPr>
                <w:lang w:val="en-US"/>
              </w:rPr>
              <w:t>getImage</w:t>
            </w:r>
            <w:proofErr w:type="spellEnd"/>
            <w:r w:rsidRPr="00A32A62">
              <w:t xml:space="preserve"> </w:t>
            </w:r>
            <w:r>
              <w:t>–</w:t>
            </w:r>
            <w:r w:rsidRPr="00A32A62">
              <w:t xml:space="preserve"> </w:t>
            </w:r>
            <w:r>
              <w:t>получить определенное изображение, нужного пациента</w:t>
            </w:r>
            <w:r w:rsidRPr="00955037">
              <w:t xml:space="preserve">; </w:t>
            </w:r>
          </w:p>
          <w:p w14:paraId="5CC5378E" w14:textId="77777777" w:rsidR="004A6976" w:rsidRPr="00955037" w:rsidRDefault="004A6976" w:rsidP="00812EFD">
            <w:pPr>
              <w:pStyle w:val="aff1"/>
            </w:pPr>
            <w:proofErr w:type="spellStart"/>
            <w:r>
              <w:rPr>
                <w:lang w:val="en-US"/>
              </w:rPr>
              <w:t>getParameters</w:t>
            </w:r>
            <w:proofErr w:type="spellEnd"/>
            <w:r w:rsidRPr="00955037">
              <w:t xml:space="preserve"> </w:t>
            </w:r>
            <w:r>
              <w:t>–</w:t>
            </w:r>
            <w:r w:rsidRPr="00955037">
              <w:t xml:space="preserve"> </w:t>
            </w:r>
            <w:r>
              <w:t>получить параметры</w:t>
            </w:r>
            <w:r w:rsidRPr="00955037">
              <w:t xml:space="preserve">; </w:t>
            </w:r>
            <w:proofErr w:type="spellStart"/>
            <w:r>
              <w:rPr>
                <w:lang w:val="en-US"/>
              </w:rPr>
              <w:t>getPacients</w:t>
            </w:r>
            <w:proofErr w:type="spellEnd"/>
            <w:r w:rsidRPr="00955037">
              <w:t xml:space="preserve"> </w:t>
            </w:r>
            <w:r>
              <w:t>–</w:t>
            </w:r>
            <w:r w:rsidRPr="00955037">
              <w:t xml:space="preserve"> </w:t>
            </w:r>
            <w:r>
              <w:t>получить вех пациентов, прошедших обследование</w:t>
            </w:r>
            <w:r w:rsidRPr="00955037">
              <w:t>.</w:t>
            </w:r>
          </w:p>
        </w:tc>
      </w:tr>
      <w:tr w:rsidR="004A6976" w:rsidRPr="00D31E01" w14:paraId="0C5169E5" w14:textId="77777777" w:rsidTr="00812EFD">
        <w:tc>
          <w:tcPr>
            <w:tcW w:w="1809" w:type="dxa"/>
          </w:tcPr>
          <w:p w14:paraId="023823A0" w14:textId="77777777" w:rsidR="004A6976" w:rsidRDefault="004A6976" w:rsidP="00812EFD">
            <w:pPr>
              <w:pStyle w:val="aff1"/>
            </w:pPr>
            <w:r>
              <w:t>Графический интерфейс</w:t>
            </w:r>
          </w:p>
        </w:tc>
        <w:tc>
          <w:tcPr>
            <w:tcW w:w="7761" w:type="dxa"/>
          </w:tcPr>
          <w:p w14:paraId="3EBB643A" w14:textId="77777777" w:rsidR="004A6976" w:rsidRDefault="004A6976" w:rsidP="00812EFD">
            <w:pPr>
              <w:pStyle w:val="aff1"/>
            </w:pPr>
            <w:r>
              <w:t>Класс, являющийся связующим звеном между врачом и основными компонентами.</w:t>
            </w:r>
          </w:p>
          <w:p w14:paraId="3600DA44" w14:textId="77777777" w:rsidR="004A6976" w:rsidRPr="00D31E01" w:rsidRDefault="004A6976" w:rsidP="00812EFD">
            <w:pPr>
              <w:pStyle w:val="aff1"/>
              <w:rPr>
                <w:b/>
                <w:bCs/>
              </w:rPr>
            </w:pPr>
            <w:r w:rsidRPr="004A3D67">
              <w:rPr>
                <w:b/>
                <w:bCs/>
              </w:rPr>
              <w:t>Атрибуты</w:t>
            </w:r>
            <w:r w:rsidRPr="00425477">
              <w:rPr>
                <w:b/>
                <w:bCs/>
              </w:rPr>
              <w:t xml:space="preserve">: </w:t>
            </w:r>
            <w:proofErr w:type="spellStart"/>
            <w:r>
              <w:rPr>
                <w:lang w:val="en-US"/>
              </w:rPr>
              <w:t>dataBase</w:t>
            </w:r>
            <w:proofErr w:type="spellEnd"/>
            <w:r w:rsidRPr="00425477">
              <w:t xml:space="preserve"> – </w:t>
            </w:r>
            <w:r>
              <w:t>база</w:t>
            </w:r>
            <w:r w:rsidRPr="00425477">
              <w:t xml:space="preserve"> </w:t>
            </w:r>
            <w:r>
              <w:t>данных</w:t>
            </w:r>
            <w:r w:rsidRPr="00425477">
              <w:t xml:space="preserve">; </w:t>
            </w:r>
            <w:proofErr w:type="spellStart"/>
            <w:r>
              <w:rPr>
                <w:lang w:val="en-US"/>
              </w:rPr>
              <w:t>predictSystem</w:t>
            </w:r>
            <w:proofErr w:type="spellEnd"/>
            <w:r w:rsidRPr="00425477">
              <w:t xml:space="preserve"> – </w:t>
            </w:r>
            <w:r>
              <w:t>система</w:t>
            </w:r>
            <w:r w:rsidRPr="00425477">
              <w:t xml:space="preserve"> </w:t>
            </w:r>
            <w:r>
              <w:t>прогноза</w:t>
            </w:r>
            <w:r w:rsidRPr="00425477">
              <w:t xml:space="preserve">; </w:t>
            </w:r>
            <w:proofErr w:type="spellStart"/>
            <w:r>
              <w:rPr>
                <w:lang w:val="en-US"/>
              </w:rPr>
              <w:t>segmSystem</w:t>
            </w:r>
            <w:proofErr w:type="spellEnd"/>
            <w:r w:rsidRPr="00425477">
              <w:t xml:space="preserve"> – </w:t>
            </w:r>
            <w:r>
              <w:t>система</w:t>
            </w:r>
            <w:r w:rsidRPr="00425477">
              <w:t xml:space="preserve"> </w:t>
            </w:r>
            <w:r>
              <w:t>обработки</w:t>
            </w:r>
            <w:r w:rsidRPr="00425477">
              <w:t xml:space="preserve"> </w:t>
            </w:r>
            <w:r>
              <w:t>изображения</w:t>
            </w:r>
            <w:r w:rsidRPr="00425477">
              <w:t xml:space="preserve">; </w:t>
            </w:r>
            <w:proofErr w:type="spellStart"/>
            <w:r>
              <w:rPr>
                <w:lang w:val="en-US"/>
              </w:rPr>
              <w:t>mri</w:t>
            </w:r>
            <w:proofErr w:type="spellEnd"/>
            <w:r w:rsidRPr="00425477">
              <w:t xml:space="preserve"> – </w:t>
            </w:r>
            <w:r>
              <w:t>МРТ</w:t>
            </w:r>
            <w:r w:rsidRPr="00D31E01">
              <w:t xml:space="preserve">; </w:t>
            </w:r>
            <w:r>
              <w:rPr>
                <w:lang w:val="en-US"/>
              </w:rPr>
              <w:t>doctor</w:t>
            </w:r>
            <w:r>
              <w:t xml:space="preserve"> – врач.</w:t>
            </w:r>
          </w:p>
          <w:p w14:paraId="59C24156" w14:textId="77777777" w:rsidR="004A6976" w:rsidRPr="00D31E01" w:rsidRDefault="004A6976" w:rsidP="00812EFD">
            <w:pPr>
              <w:pStyle w:val="aff1"/>
            </w:pPr>
            <w:r w:rsidRPr="004A3D67">
              <w:rPr>
                <w:b/>
                <w:bCs/>
              </w:rPr>
              <w:t xml:space="preserve">Методы: </w:t>
            </w:r>
            <w:proofErr w:type="spellStart"/>
            <w:r w:rsidRPr="004A3D67">
              <w:rPr>
                <w:lang w:val="en-US"/>
              </w:rPr>
              <w:t>save</w:t>
            </w:r>
            <w:r>
              <w:rPr>
                <w:lang w:val="en-US"/>
              </w:rPr>
              <w:t>Analyzes</w:t>
            </w:r>
            <w:proofErr w:type="spellEnd"/>
            <w:r w:rsidRPr="004A3D67">
              <w:t xml:space="preserve"> –</w:t>
            </w:r>
            <w:r>
              <w:t xml:space="preserve"> сохранение</w:t>
            </w:r>
            <w:r w:rsidRPr="004A3D67">
              <w:t>/</w:t>
            </w:r>
            <w:r>
              <w:t>обновление обследований пациентов</w:t>
            </w:r>
            <w:r w:rsidRPr="004A3D67">
              <w:t xml:space="preserve">; </w:t>
            </w:r>
            <w:proofErr w:type="spellStart"/>
            <w:r>
              <w:rPr>
                <w:lang w:val="en-US"/>
              </w:rPr>
              <w:t>getImage</w:t>
            </w:r>
            <w:proofErr w:type="spellEnd"/>
            <w:r>
              <w:t xml:space="preserve"> – получение определенного снимка нужного пациента</w:t>
            </w:r>
            <w:r w:rsidRPr="00D31E01">
              <w:t xml:space="preserve">; </w:t>
            </w:r>
            <w:r>
              <w:t>s</w:t>
            </w:r>
            <w:proofErr w:type="spellStart"/>
            <w:r>
              <w:rPr>
                <w:lang w:val="en-US"/>
              </w:rPr>
              <w:t>tartAnalyse</w:t>
            </w:r>
            <w:proofErr w:type="spellEnd"/>
            <w:r w:rsidRPr="00D31E01">
              <w:t xml:space="preserve"> </w:t>
            </w:r>
            <w:r>
              <w:t>–</w:t>
            </w:r>
            <w:r w:rsidRPr="00D31E01">
              <w:t xml:space="preserve"> </w:t>
            </w:r>
            <w:r>
              <w:t>процесс получения из изображения вердикта.</w:t>
            </w:r>
          </w:p>
        </w:tc>
      </w:tr>
      <w:tr w:rsidR="004A6976" w:rsidRPr="00A869DC" w14:paraId="155980CC" w14:textId="77777777" w:rsidTr="00812EFD">
        <w:tc>
          <w:tcPr>
            <w:tcW w:w="1809" w:type="dxa"/>
          </w:tcPr>
          <w:p w14:paraId="2A582E04" w14:textId="77777777" w:rsidR="004A6976" w:rsidRDefault="004A6976" w:rsidP="00812EFD">
            <w:pPr>
              <w:pStyle w:val="aff1"/>
            </w:pPr>
            <w:r>
              <w:t>База данных</w:t>
            </w:r>
          </w:p>
        </w:tc>
        <w:tc>
          <w:tcPr>
            <w:tcW w:w="7761" w:type="dxa"/>
          </w:tcPr>
          <w:p w14:paraId="13EA0F4C" w14:textId="77777777" w:rsidR="004A6976" w:rsidRPr="00A869DC" w:rsidRDefault="004A6976" w:rsidP="00812EFD">
            <w:pPr>
              <w:pStyle w:val="aff1"/>
            </w:pPr>
            <w:r>
              <w:t>Класс, характеризующий хранилище всех обследований</w:t>
            </w:r>
          </w:p>
        </w:tc>
      </w:tr>
      <w:tr w:rsidR="004A6976" w:rsidRPr="00D31E01" w14:paraId="2927311D" w14:textId="77777777" w:rsidTr="00812EFD">
        <w:tc>
          <w:tcPr>
            <w:tcW w:w="1809" w:type="dxa"/>
          </w:tcPr>
          <w:p w14:paraId="25AECFB4" w14:textId="77777777" w:rsidR="004A6976" w:rsidRDefault="004A6976" w:rsidP="00812EFD">
            <w:pPr>
              <w:pStyle w:val="aff1"/>
            </w:pPr>
            <w:r>
              <w:t>Система прогноза</w:t>
            </w:r>
          </w:p>
        </w:tc>
        <w:tc>
          <w:tcPr>
            <w:tcW w:w="7761" w:type="dxa"/>
          </w:tcPr>
          <w:p w14:paraId="3E62EBB5" w14:textId="77777777" w:rsidR="004A6976" w:rsidRDefault="004A6976" w:rsidP="00812EFD">
            <w:pPr>
              <w:pStyle w:val="aff1"/>
            </w:pPr>
            <w:r>
              <w:t>Класс, описывающий систему прогноза, которая анализирует полученное изображение и выдает прогноз.</w:t>
            </w:r>
          </w:p>
          <w:p w14:paraId="73F944E2" w14:textId="77777777" w:rsidR="004A6976" w:rsidRDefault="004A6976" w:rsidP="00812EFD">
            <w:pPr>
              <w:pStyle w:val="aff1"/>
            </w:pPr>
            <w:r w:rsidRPr="00425477">
              <w:rPr>
                <w:b/>
                <w:bCs/>
              </w:rPr>
              <w:t xml:space="preserve">Атрибуты: </w:t>
            </w:r>
            <w:r w:rsidRPr="00425477">
              <w:rPr>
                <w:lang w:val="en-US"/>
              </w:rPr>
              <w:t>model</w:t>
            </w:r>
            <w:r w:rsidRPr="00425477">
              <w:t xml:space="preserve"> – </w:t>
            </w:r>
            <w:r>
              <w:t>модель, которая производит анализ изображения</w:t>
            </w:r>
            <w:r w:rsidRPr="00425477">
              <w:t xml:space="preserve">; </w:t>
            </w:r>
            <w:r>
              <w:rPr>
                <w:lang w:val="en-US"/>
              </w:rPr>
              <w:t>parameters</w:t>
            </w:r>
            <w:r w:rsidRPr="00425477">
              <w:t xml:space="preserve"> </w:t>
            </w:r>
            <w:r>
              <w:t>–</w:t>
            </w:r>
            <w:r w:rsidRPr="00425477">
              <w:t xml:space="preserve"> </w:t>
            </w:r>
            <w:r>
              <w:t>содержит себе настройки модели.</w:t>
            </w:r>
          </w:p>
          <w:p w14:paraId="3CD492E7" w14:textId="77777777" w:rsidR="004A6976" w:rsidRDefault="004A6976" w:rsidP="00812EFD">
            <w:pPr>
              <w:pStyle w:val="aff1"/>
            </w:pPr>
            <w:r w:rsidRPr="005432E3">
              <w:rPr>
                <w:b/>
                <w:bCs/>
              </w:rPr>
              <w:t>Методы:</w:t>
            </w:r>
            <w:r>
              <w:t xml:space="preserve"> </w:t>
            </w:r>
            <w:proofErr w:type="spellStart"/>
            <w:r>
              <w:rPr>
                <w:lang w:val="en-US"/>
              </w:rPr>
              <w:t>getPredict</w:t>
            </w:r>
            <w:proofErr w:type="spellEnd"/>
            <w:r w:rsidRPr="00425477">
              <w:t xml:space="preserve"> – </w:t>
            </w:r>
            <w:r>
              <w:t>получить прогноз по изображению</w:t>
            </w:r>
            <w:r w:rsidRPr="00425477">
              <w:t>;</w:t>
            </w:r>
          </w:p>
          <w:p w14:paraId="42148B0C" w14:textId="77777777" w:rsidR="004A6976" w:rsidRPr="00D31E01" w:rsidRDefault="004A6976" w:rsidP="00812EFD">
            <w:pPr>
              <w:pStyle w:val="aff1"/>
            </w:pPr>
            <w:proofErr w:type="spellStart"/>
            <w:r>
              <w:rPr>
                <w:lang w:val="en-US"/>
              </w:rPr>
              <w:t>setModel</w:t>
            </w:r>
            <w:proofErr w:type="spellEnd"/>
            <w:r>
              <w:t xml:space="preserve"> – установить другую модель</w:t>
            </w:r>
            <w:r w:rsidRPr="00425477">
              <w:t xml:space="preserve">; </w:t>
            </w:r>
            <w:r>
              <w:rPr>
                <w:lang w:val="en-US"/>
              </w:rPr>
              <w:t>preprocess</w:t>
            </w:r>
            <w:r w:rsidRPr="00D31E01">
              <w:t xml:space="preserve"> </w:t>
            </w:r>
            <w:r>
              <w:t>–нормализация данных, перед формированием прогноза.</w:t>
            </w:r>
          </w:p>
        </w:tc>
      </w:tr>
      <w:tr w:rsidR="004A6976" w:rsidRPr="00D31E01" w14:paraId="69186757" w14:textId="77777777" w:rsidTr="00812EFD">
        <w:tc>
          <w:tcPr>
            <w:tcW w:w="1809" w:type="dxa"/>
          </w:tcPr>
          <w:p w14:paraId="5F93F2A3" w14:textId="77777777" w:rsidR="004A6976" w:rsidRDefault="004A6976" w:rsidP="00812EFD">
            <w:pPr>
              <w:pStyle w:val="aff1"/>
            </w:pPr>
            <w:r>
              <w:t>Система обработки изображения</w:t>
            </w:r>
          </w:p>
        </w:tc>
        <w:tc>
          <w:tcPr>
            <w:tcW w:w="7761" w:type="dxa"/>
          </w:tcPr>
          <w:p w14:paraId="49D02D88" w14:textId="77777777" w:rsidR="004A6976" w:rsidRPr="00A869DC" w:rsidRDefault="004A6976" w:rsidP="00812EFD">
            <w:pPr>
              <w:pStyle w:val="aff1"/>
            </w:pPr>
            <w:r>
              <w:t>Класс, который сегментирует изображение и получает геометрические параметры этого изображения.</w:t>
            </w:r>
          </w:p>
          <w:p w14:paraId="526F9DD6" w14:textId="77777777" w:rsidR="004A6976" w:rsidRDefault="004A6976" w:rsidP="00812EFD">
            <w:pPr>
              <w:pStyle w:val="aff1"/>
            </w:pPr>
            <w:r w:rsidRPr="005432E3">
              <w:rPr>
                <w:b/>
                <w:bCs/>
              </w:rPr>
              <w:t>Атрибуты:</w:t>
            </w:r>
            <w:r>
              <w:t xml:space="preserve"> </w:t>
            </w:r>
            <w:proofErr w:type="spellStart"/>
            <w:r>
              <w:t>model</w:t>
            </w:r>
            <w:proofErr w:type="spellEnd"/>
            <w:r>
              <w:t xml:space="preserve"> – сегментирующая модель.</w:t>
            </w:r>
          </w:p>
          <w:p w14:paraId="1F06F602" w14:textId="77777777" w:rsidR="004A6976" w:rsidRPr="00D31E01" w:rsidRDefault="004A6976" w:rsidP="00812EFD">
            <w:pPr>
              <w:pStyle w:val="aff1"/>
            </w:pPr>
            <w:r w:rsidRPr="005432E3">
              <w:rPr>
                <w:b/>
                <w:bCs/>
              </w:rPr>
              <w:t xml:space="preserve">Методы: </w:t>
            </w:r>
            <w:proofErr w:type="spellStart"/>
            <w:r>
              <w:rPr>
                <w:lang w:val="en-US"/>
              </w:rPr>
              <w:t>getSegmImgAndGeomPar</w:t>
            </w:r>
            <w:proofErr w:type="spellEnd"/>
            <w:r w:rsidRPr="005432E3">
              <w:t xml:space="preserve"> – </w:t>
            </w:r>
            <w:r>
              <w:t>получение сегментированного изображения с его геометрическими параметрами</w:t>
            </w:r>
            <w:r w:rsidRPr="00D31E01">
              <w:t xml:space="preserve">; </w:t>
            </w:r>
            <w:r>
              <w:rPr>
                <w:lang w:val="en-US"/>
              </w:rPr>
              <w:t>preprocess</w:t>
            </w:r>
            <w:r w:rsidRPr="00D31E01">
              <w:t xml:space="preserve"> </w:t>
            </w:r>
            <w:r>
              <w:t>–</w:t>
            </w:r>
            <w:r w:rsidRPr="00D31E01">
              <w:t xml:space="preserve"> </w:t>
            </w:r>
            <w:r>
              <w:t>предварительная обработка изображения, перед сегментацией.</w:t>
            </w:r>
          </w:p>
        </w:tc>
      </w:tr>
      <w:tr w:rsidR="004A6976" w:rsidRPr="005432E3" w14:paraId="44A60E2B" w14:textId="77777777" w:rsidTr="00812EFD">
        <w:tc>
          <w:tcPr>
            <w:tcW w:w="1809" w:type="dxa"/>
          </w:tcPr>
          <w:p w14:paraId="684172C8" w14:textId="77777777" w:rsidR="004A6976" w:rsidRDefault="004A6976" w:rsidP="00812EFD">
            <w:pPr>
              <w:pStyle w:val="aff1"/>
            </w:pPr>
            <w:r>
              <w:t>Врач</w:t>
            </w:r>
          </w:p>
        </w:tc>
        <w:tc>
          <w:tcPr>
            <w:tcW w:w="7761" w:type="dxa"/>
          </w:tcPr>
          <w:p w14:paraId="31DD5E5D" w14:textId="77777777" w:rsidR="004A6976" w:rsidRDefault="004A6976" w:rsidP="00812EFD">
            <w:pPr>
              <w:pStyle w:val="aff1"/>
            </w:pPr>
            <w:r>
              <w:t>Класс, который осуществляет управление графическим интерфейсом, и всем анализом в целом.</w:t>
            </w:r>
          </w:p>
          <w:p w14:paraId="1479EB5B" w14:textId="77777777" w:rsidR="004A6976" w:rsidRDefault="004A6976" w:rsidP="00812EFD">
            <w:pPr>
              <w:pStyle w:val="aff1"/>
            </w:pPr>
            <w:r w:rsidRPr="00171341">
              <w:rPr>
                <w:b/>
                <w:bCs/>
              </w:rPr>
              <w:t>Атрибуты:</w:t>
            </w:r>
            <w:r w:rsidRPr="005432E3">
              <w:t xml:space="preserve"> </w:t>
            </w:r>
            <w:r>
              <w:rPr>
                <w:lang w:val="en-US"/>
              </w:rPr>
              <w:t>id</w:t>
            </w:r>
            <w:r w:rsidRPr="005432E3">
              <w:t xml:space="preserve"> – </w:t>
            </w:r>
            <w:r>
              <w:t>уникальный идентификатор</w:t>
            </w:r>
            <w:r w:rsidRPr="005432E3">
              <w:t xml:space="preserve">; </w:t>
            </w:r>
            <w:proofErr w:type="spellStart"/>
            <w:r>
              <w:rPr>
                <w:lang w:val="en-US"/>
              </w:rPr>
              <w:t>ui</w:t>
            </w:r>
            <w:proofErr w:type="spellEnd"/>
            <w:r w:rsidRPr="005432E3">
              <w:t xml:space="preserve"> </w:t>
            </w:r>
            <w:r>
              <w:t>– графический интерфейс</w:t>
            </w:r>
            <w:r w:rsidRPr="005432E3">
              <w:t>.</w:t>
            </w:r>
          </w:p>
          <w:p w14:paraId="2446C62C" w14:textId="77777777" w:rsidR="004A6976" w:rsidRDefault="004A6976" w:rsidP="00812EFD">
            <w:pPr>
              <w:pStyle w:val="aff1"/>
            </w:pPr>
            <w:r w:rsidRPr="00171341">
              <w:rPr>
                <w:b/>
                <w:bCs/>
              </w:rPr>
              <w:t>Методы:</w:t>
            </w:r>
            <w:r w:rsidRPr="005432E3">
              <w:t xml:space="preserve"> </w:t>
            </w:r>
            <w:proofErr w:type="spellStart"/>
            <w:r>
              <w:rPr>
                <w:lang w:val="en-US"/>
              </w:rPr>
              <w:t>analyseImage</w:t>
            </w:r>
            <w:proofErr w:type="spellEnd"/>
            <w:r w:rsidRPr="005432E3">
              <w:t xml:space="preserve"> – </w:t>
            </w:r>
            <w:r>
              <w:t>анализ изображения врачом</w:t>
            </w:r>
            <w:r w:rsidRPr="005432E3">
              <w:t>;</w:t>
            </w:r>
          </w:p>
          <w:p w14:paraId="4A2D3DBB" w14:textId="77777777" w:rsidR="004A6976" w:rsidRPr="005432E3" w:rsidRDefault="004A6976" w:rsidP="00812EFD">
            <w:pPr>
              <w:pStyle w:val="aff1"/>
            </w:pPr>
            <w:proofErr w:type="spellStart"/>
            <w:r>
              <w:rPr>
                <w:lang w:val="en-US"/>
              </w:rPr>
              <w:t>analyseSegmImg</w:t>
            </w:r>
            <w:proofErr w:type="spellEnd"/>
            <w:r w:rsidRPr="005432E3">
              <w:t xml:space="preserve"> </w:t>
            </w:r>
            <w:r>
              <w:t>– анализ сегментированного изображения и геометрических характеристик врачом</w:t>
            </w:r>
            <w:r w:rsidRPr="005432E3">
              <w:t xml:space="preserve">; </w:t>
            </w:r>
            <w:proofErr w:type="spellStart"/>
            <w:r>
              <w:rPr>
                <w:lang w:val="en-US"/>
              </w:rPr>
              <w:t>analysePredict</w:t>
            </w:r>
            <w:proofErr w:type="spellEnd"/>
            <w:r w:rsidRPr="005432E3">
              <w:t xml:space="preserve"> </w:t>
            </w:r>
            <w:r>
              <w:t>–</w:t>
            </w:r>
            <w:r w:rsidRPr="005432E3">
              <w:t xml:space="preserve"> </w:t>
            </w:r>
            <w:r>
              <w:t>анализ прогноза врачом</w:t>
            </w:r>
            <w:r w:rsidRPr="005432E3">
              <w:t xml:space="preserve">; </w:t>
            </w:r>
            <w:proofErr w:type="spellStart"/>
            <w:r>
              <w:rPr>
                <w:lang w:val="en-US"/>
              </w:rPr>
              <w:t>getVerdict</w:t>
            </w:r>
            <w:proofErr w:type="spellEnd"/>
            <w:r w:rsidRPr="005432E3">
              <w:t xml:space="preserve"> </w:t>
            </w:r>
            <w:r>
              <w:t>–</w:t>
            </w:r>
            <w:r w:rsidRPr="005432E3">
              <w:t xml:space="preserve"> </w:t>
            </w:r>
            <w:r>
              <w:t xml:space="preserve">вердикт, поставленный врачом. </w:t>
            </w:r>
          </w:p>
        </w:tc>
      </w:tr>
    </w:tbl>
    <w:p w14:paraId="409EF1C0" w14:textId="2CAD2027" w:rsidR="004A6976" w:rsidRDefault="004A6976" w:rsidP="004A6976">
      <w:pPr>
        <w:pStyle w:val="-1"/>
      </w:pPr>
      <w:r>
        <w:t>Продолжение таблицы 21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7761"/>
      </w:tblGrid>
      <w:tr w:rsidR="004A6976" w:rsidRPr="005F7327" w14:paraId="49D5F977" w14:textId="77777777" w:rsidTr="00812EFD">
        <w:tc>
          <w:tcPr>
            <w:tcW w:w="1809" w:type="dxa"/>
          </w:tcPr>
          <w:p w14:paraId="315E10E4" w14:textId="77777777" w:rsidR="004A6976" w:rsidRDefault="004A6976" w:rsidP="00812EFD">
            <w:pPr>
              <w:pStyle w:val="aff1"/>
            </w:pPr>
            <w:r>
              <w:t>Вердикт</w:t>
            </w:r>
          </w:p>
        </w:tc>
        <w:tc>
          <w:tcPr>
            <w:tcW w:w="7761" w:type="dxa"/>
          </w:tcPr>
          <w:p w14:paraId="00BACFE0" w14:textId="77777777" w:rsidR="004A6976" w:rsidRDefault="004A6976" w:rsidP="00812EFD">
            <w:pPr>
              <w:pStyle w:val="aff1"/>
            </w:pPr>
            <w:r>
              <w:t>Класс, являющийся вердиктом, поставленным врачом. Содержит в себе исчерпывающую информацию об обследовании.</w:t>
            </w:r>
          </w:p>
          <w:p w14:paraId="19C57E13" w14:textId="77777777" w:rsidR="004A6976" w:rsidRDefault="004A6976" w:rsidP="00812EFD">
            <w:pPr>
              <w:pStyle w:val="aff1"/>
            </w:pPr>
            <w:r w:rsidRPr="00171341">
              <w:rPr>
                <w:b/>
                <w:bCs/>
              </w:rPr>
              <w:t>Атрибуты:</w:t>
            </w:r>
            <w:r w:rsidRPr="00171341">
              <w:t xml:space="preserve"> </w:t>
            </w:r>
            <w:r>
              <w:rPr>
                <w:lang w:val="en-US"/>
              </w:rPr>
              <w:t>verdict</w:t>
            </w:r>
            <w:r w:rsidRPr="00171341">
              <w:t xml:space="preserve"> – </w:t>
            </w:r>
            <w:r>
              <w:t>вердикт врача</w:t>
            </w:r>
            <w:r w:rsidRPr="00171341">
              <w:t xml:space="preserve">; </w:t>
            </w:r>
            <w:r>
              <w:t>i</w:t>
            </w:r>
            <w:r>
              <w:rPr>
                <w:lang w:val="en-US"/>
              </w:rPr>
              <w:t>mage</w:t>
            </w:r>
            <w:r w:rsidRPr="00171341">
              <w:t xml:space="preserve"> </w:t>
            </w:r>
            <w:r>
              <w:t>–</w:t>
            </w:r>
            <w:r w:rsidRPr="00171341">
              <w:t xml:space="preserve"> </w:t>
            </w:r>
            <w:r>
              <w:t>изображение с МРТ</w:t>
            </w:r>
            <w:r w:rsidRPr="00171341">
              <w:t xml:space="preserve">; </w:t>
            </w:r>
            <w:r>
              <w:t>s</w:t>
            </w:r>
            <w:proofErr w:type="spellStart"/>
            <w:r>
              <w:rPr>
                <w:lang w:val="en-US"/>
              </w:rPr>
              <w:t>egmImage</w:t>
            </w:r>
            <w:proofErr w:type="spellEnd"/>
            <w:r w:rsidRPr="00171341">
              <w:t xml:space="preserve"> </w:t>
            </w:r>
            <w:r>
              <w:t>– результат, полученный с системы обработки изображений</w:t>
            </w:r>
            <w:r w:rsidRPr="00171341">
              <w:t xml:space="preserve">; </w:t>
            </w:r>
            <w:r>
              <w:t>p</w:t>
            </w:r>
            <w:proofErr w:type="spellStart"/>
            <w:r>
              <w:rPr>
                <w:lang w:val="en-US"/>
              </w:rPr>
              <w:t>redict</w:t>
            </w:r>
            <w:proofErr w:type="spellEnd"/>
            <w:r w:rsidRPr="00171341">
              <w:t xml:space="preserve"> </w:t>
            </w:r>
            <w:r>
              <w:t>– прогноз системы прогноза</w:t>
            </w:r>
            <w:r w:rsidRPr="00171341">
              <w:t>.</w:t>
            </w:r>
          </w:p>
          <w:p w14:paraId="48824D22" w14:textId="77777777" w:rsidR="004A6976" w:rsidRPr="005F7327" w:rsidRDefault="004A6976" w:rsidP="00812EFD">
            <w:pPr>
              <w:pStyle w:val="aff1"/>
              <w:rPr>
                <w:b/>
                <w:bCs/>
              </w:rPr>
            </w:pPr>
            <w:r w:rsidRPr="005F7327">
              <w:rPr>
                <w:b/>
                <w:bCs/>
              </w:rPr>
              <w:t>Методы:</w:t>
            </w:r>
            <w:r w:rsidRPr="005F7327">
              <w:t xml:space="preserve"> </w:t>
            </w:r>
            <w:proofErr w:type="spellStart"/>
            <w:r>
              <w:rPr>
                <w:lang w:val="en-US"/>
              </w:rPr>
              <w:t>getVerdict</w:t>
            </w:r>
            <w:proofErr w:type="spellEnd"/>
            <w:r w:rsidRPr="005F7327">
              <w:t xml:space="preserve"> – </w:t>
            </w:r>
            <w:r>
              <w:t>получение вердикта врача</w:t>
            </w:r>
            <w:r w:rsidRPr="005F7327">
              <w:t xml:space="preserve">; </w:t>
            </w:r>
            <w:proofErr w:type="spellStart"/>
            <w:r>
              <w:rPr>
                <w:lang w:val="en-US"/>
              </w:rPr>
              <w:t>getImage</w:t>
            </w:r>
            <w:proofErr w:type="spellEnd"/>
            <w:r w:rsidRPr="005F7327">
              <w:t xml:space="preserve"> </w:t>
            </w:r>
            <w:r>
              <w:t>–</w:t>
            </w:r>
            <w:r w:rsidRPr="005F7327">
              <w:t xml:space="preserve"> </w:t>
            </w:r>
            <w:r>
              <w:t>получение исходного изображения, по которому поставлен вердикт</w:t>
            </w:r>
            <w:r w:rsidRPr="005F7327">
              <w:t xml:space="preserve">; </w:t>
            </w:r>
            <w:proofErr w:type="spellStart"/>
            <w:r>
              <w:rPr>
                <w:lang w:val="en-US"/>
              </w:rPr>
              <w:t>getSegmImg</w:t>
            </w:r>
            <w:proofErr w:type="spellEnd"/>
            <w:r w:rsidRPr="005F7327">
              <w:t xml:space="preserve"> </w:t>
            </w:r>
            <w:r>
              <w:t>– получение сегментированного изображения с его геометрическими параметрами</w:t>
            </w:r>
            <w:r w:rsidRPr="005F7327">
              <w:t xml:space="preserve">; </w:t>
            </w:r>
            <w:proofErr w:type="spellStart"/>
            <w:r>
              <w:rPr>
                <w:lang w:val="en-US"/>
              </w:rPr>
              <w:t>getPredict</w:t>
            </w:r>
            <w:proofErr w:type="spellEnd"/>
            <w:r w:rsidRPr="005F7327">
              <w:t xml:space="preserve"> </w:t>
            </w:r>
            <w:r>
              <w:t>–</w:t>
            </w:r>
            <w:r w:rsidRPr="005F7327">
              <w:t xml:space="preserve"> </w:t>
            </w:r>
            <w:r>
              <w:t>получение прогноза</w:t>
            </w:r>
            <w:r w:rsidRPr="005F7327">
              <w:t>.</w:t>
            </w:r>
          </w:p>
        </w:tc>
      </w:tr>
    </w:tbl>
    <w:p w14:paraId="5CB90C9D" w14:textId="30D01FCD" w:rsidR="00D31E01" w:rsidRDefault="00D31E01">
      <w:pPr>
        <w:rPr>
          <w:rFonts w:eastAsiaTheme="minorEastAsia"/>
          <w:sz w:val="28"/>
          <w:szCs w:val="28"/>
        </w:rPr>
      </w:pPr>
    </w:p>
    <w:p w14:paraId="3D4FE919" w14:textId="77777777" w:rsidR="00D31E01" w:rsidRDefault="00D31E01" w:rsidP="008F4EF4">
      <w:pPr>
        <w:pStyle w:val="1-"/>
        <w:ind w:firstLine="0"/>
        <w:sectPr w:rsidR="00D31E01" w:rsidSect="00C63E10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0377E1F6" w14:textId="77777777" w:rsidR="00D31E01" w:rsidRDefault="00AA4B5D" w:rsidP="00D31E01">
      <w:pPr>
        <w:pStyle w:val="2"/>
      </w:pPr>
      <w:bookmarkStart w:id="65" w:name="_Toc155114242"/>
      <w:r w:rsidRPr="00AA4B5D">
        <w:t>Полная диаграмма последовательностей</w:t>
      </w:r>
      <w:bookmarkEnd w:id="65"/>
    </w:p>
    <w:p w14:paraId="227F0EAD" w14:textId="74D7BCF9" w:rsidR="00D31E01" w:rsidRDefault="00D31E01" w:rsidP="00D31E01">
      <w:pPr>
        <w:pStyle w:val="1-"/>
      </w:pPr>
      <w:r>
        <w:t>На рисунке 19 представлена полная диаграмма последовательностей.</w:t>
      </w:r>
    </w:p>
    <w:p w14:paraId="2608DCE2" w14:textId="74F081FE" w:rsidR="00D31E01" w:rsidRDefault="00D31E01" w:rsidP="00D31E01">
      <w:pPr>
        <w:pStyle w:val="-"/>
      </w:pPr>
      <w:r>
        <w:rPr>
          <w:noProof/>
        </w:rPr>
        <w:drawing>
          <wp:inline distT="0" distB="0" distL="0" distR="0" wp14:anchorId="75D04E26" wp14:editId="404E75D6">
            <wp:extent cx="7251700" cy="4298226"/>
            <wp:effectExtent l="0" t="0" r="6350" b="7620"/>
            <wp:docPr id="50918440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390" cy="433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30C3F" w14:textId="0B2BA5BA" w:rsidR="00D31E01" w:rsidRDefault="00D31E01" w:rsidP="00D31E01">
      <w:pPr>
        <w:pStyle w:val="-"/>
      </w:pPr>
      <w:r>
        <w:t>Рисунок 19 – Полная диаграмма последовательностей</w:t>
      </w:r>
    </w:p>
    <w:p w14:paraId="3DAE3FB8" w14:textId="0BCC382D" w:rsidR="00D31E01" w:rsidRPr="00D31E01" w:rsidRDefault="00D31E01" w:rsidP="00D31E01">
      <w:pPr>
        <w:pStyle w:val="1-"/>
        <w:ind w:firstLine="0"/>
        <w:sectPr w:rsidR="00D31E01" w:rsidRPr="00D31E01" w:rsidSect="00C63E10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45042E23" w14:textId="0F8C4001" w:rsidR="000C691F" w:rsidRDefault="00CD5C51" w:rsidP="00CD5C51">
      <w:pPr>
        <w:pStyle w:val="afc"/>
      </w:pPr>
      <w:bookmarkStart w:id="66" w:name="_Toc155114243"/>
      <w:r>
        <w:t>З</w:t>
      </w:r>
      <w:r w:rsidR="009045FE">
        <w:t>аключение</w:t>
      </w:r>
      <w:bookmarkEnd w:id="66"/>
    </w:p>
    <w:p w14:paraId="6C6EDE50" w14:textId="1C6DD282" w:rsidR="00CD5C51" w:rsidRPr="00EE738B" w:rsidRDefault="00CD5C51" w:rsidP="00CD5C51">
      <w:pPr>
        <w:pStyle w:val="1-"/>
      </w:pPr>
      <w:r>
        <w:t xml:space="preserve">В ходе данной работы было установлено название ПС. Было поставлено описание основного назначения ПС, цель его разработки, диаграмма </w:t>
      </w:r>
      <w:r>
        <w:rPr>
          <w:lang w:val="en-US"/>
        </w:rPr>
        <w:t>PDOM</w:t>
      </w:r>
      <w:r>
        <w:t>, словарь данных, таблица описания объектов, классов и атрибутов, а также таблица описаний ролей и зависимостей.</w:t>
      </w:r>
      <w:r w:rsidR="00DC6901">
        <w:t xml:space="preserve"> Была составлена диаграмма вариантов использования, таблица описания актёров системы, таблицы вариантов использования.</w:t>
      </w:r>
      <w:r w:rsidR="00375C09">
        <w:t xml:space="preserve"> </w:t>
      </w:r>
      <w:r w:rsidR="00375C09" w:rsidRPr="00375C09">
        <w:t>Документирование спецификации качества программного средства</w:t>
      </w:r>
      <w:r w:rsidR="00375C09">
        <w:t>.</w:t>
      </w:r>
      <w:r w:rsidR="00EE738B">
        <w:t xml:space="preserve"> Были составлены </w:t>
      </w:r>
      <w:r w:rsidR="00EE738B">
        <w:rPr>
          <w:lang w:val="en-US"/>
        </w:rPr>
        <w:t>IDEF</w:t>
      </w:r>
      <w:r w:rsidR="00EE738B" w:rsidRPr="00EE738B">
        <w:t>0</w:t>
      </w:r>
      <w:r w:rsidR="00EE738B">
        <w:t xml:space="preserve"> диаграммы. Таким образом, ПС детально описано, что позволяет, быстро и качественно начать его разработку.</w:t>
      </w:r>
    </w:p>
    <w:p w14:paraId="51452F7E" w14:textId="0361CF38" w:rsidR="008C014B" w:rsidRPr="00CD5C51" w:rsidRDefault="008C014B" w:rsidP="00CD5C51">
      <w:pPr>
        <w:pStyle w:val="1-"/>
      </w:pPr>
      <w:r>
        <w:t xml:space="preserve">Возможность предсказания прогрессирования первичных </w:t>
      </w:r>
      <w:proofErr w:type="spellStart"/>
      <w:r>
        <w:t>внемозговых</w:t>
      </w:r>
      <w:proofErr w:type="spellEnd"/>
      <w:r>
        <w:t xml:space="preserve"> опухолей позволит сократить процент неверных диагнозов, а </w:t>
      </w:r>
      <w:r w:rsidR="00433396">
        <w:t>также</w:t>
      </w:r>
      <w:r>
        <w:t xml:space="preserve"> упросить работу врачам.</w:t>
      </w:r>
    </w:p>
    <w:sectPr w:rsidR="008C014B" w:rsidRPr="00CD5C51" w:rsidSect="00C63E10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65159" w14:textId="77777777" w:rsidR="00CE231A" w:rsidRDefault="00CE231A">
      <w:r>
        <w:separator/>
      </w:r>
    </w:p>
  </w:endnote>
  <w:endnote w:type="continuationSeparator" w:id="0">
    <w:p w14:paraId="70771990" w14:textId="77777777" w:rsidR="00CE231A" w:rsidRDefault="00CE23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2809467"/>
      <w:docPartObj>
        <w:docPartGallery w:val="Page Numbers (Bottom of Page)"/>
        <w:docPartUnique/>
      </w:docPartObj>
    </w:sdtPr>
    <w:sdtContent>
      <w:p w14:paraId="3DF6F39F" w14:textId="52C13FDE" w:rsidR="00E96016" w:rsidRDefault="00C63E10" w:rsidP="00C63E1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8B629" w14:textId="287E7F8D" w:rsidR="00C63E10" w:rsidRDefault="00C63E10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C59D4" w14:textId="77777777" w:rsidR="00CE231A" w:rsidRDefault="00CE231A">
      <w:r>
        <w:separator/>
      </w:r>
    </w:p>
  </w:footnote>
  <w:footnote w:type="continuationSeparator" w:id="0">
    <w:p w14:paraId="7AE9C4FB" w14:textId="77777777" w:rsidR="00CE231A" w:rsidRDefault="00CE23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0169D"/>
    <w:multiLevelType w:val="hybridMultilevel"/>
    <w:tmpl w:val="3CE69060"/>
    <w:lvl w:ilvl="0" w:tplc="FEE40F50">
      <w:start w:val="10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F0310"/>
    <w:multiLevelType w:val="multilevel"/>
    <w:tmpl w:val="C34A75D4"/>
    <w:styleLink w:val="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2" w15:restartNumberingAfterBreak="0">
    <w:nsid w:val="063D0FAC"/>
    <w:multiLevelType w:val="multilevel"/>
    <w:tmpl w:val="C34A75D4"/>
    <w:numStyleLink w:val="a"/>
  </w:abstractNum>
  <w:abstractNum w:abstractNumId="3" w15:restartNumberingAfterBreak="0">
    <w:nsid w:val="0B654190"/>
    <w:multiLevelType w:val="hybridMultilevel"/>
    <w:tmpl w:val="DB7A759A"/>
    <w:lvl w:ilvl="0" w:tplc="ED627DA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1761AE9"/>
    <w:multiLevelType w:val="multilevel"/>
    <w:tmpl w:val="FB72CEB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5" w15:restartNumberingAfterBreak="0">
    <w:nsid w:val="14C7456E"/>
    <w:multiLevelType w:val="hybridMultilevel"/>
    <w:tmpl w:val="7B4EE79C"/>
    <w:lvl w:ilvl="0" w:tplc="ED627DA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4E42786"/>
    <w:multiLevelType w:val="hybridMultilevel"/>
    <w:tmpl w:val="014E8C90"/>
    <w:lvl w:ilvl="0" w:tplc="DAB84AA6">
      <w:start w:val="1"/>
      <w:numFmt w:val="bullet"/>
      <w:lvlText w:val="-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7" w15:restartNumberingAfterBreak="0">
    <w:nsid w:val="151D293C"/>
    <w:multiLevelType w:val="hybridMultilevel"/>
    <w:tmpl w:val="49326040"/>
    <w:lvl w:ilvl="0" w:tplc="FEE40F50">
      <w:start w:val="10"/>
      <w:numFmt w:val="decimal"/>
      <w:suff w:val="space"/>
      <w:lvlText w:val="%1)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90044F2"/>
    <w:multiLevelType w:val="hybridMultilevel"/>
    <w:tmpl w:val="9476148E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9" w15:restartNumberingAfterBreak="0">
    <w:nsid w:val="20AF226F"/>
    <w:multiLevelType w:val="multilevel"/>
    <w:tmpl w:val="1FF08DA8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0" w15:restartNumberingAfterBreak="0">
    <w:nsid w:val="2B5C3548"/>
    <w:multiLevelType w:val="hybridMultilevel"/>
    <w:tmpl w:val="70608D10"/>
    <w:lvl w:ilvl="0" w:tplc="FD8CA4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0155388"/>
    <w:multiLevelType w:val="hybridMultilevel"/>
    <w:tmpl w:val="96861E74"/>
    <w:lvl w:ilvl="0" w:tplc="7F509D88">
      <w:start w:val="19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9335A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285629A"/>
    <w:multiLevelType w:val="multilevel"/>
    <w:tmpl w:val="C34A75D4"/>
    <w:numStyleLink w:val="a"/>
  </w:abstractNum>
  <w:abstractNum w:abstractNumId="14" w15:restartNumberingAfterBreak="0">
    <w:nsid w:val="34224792"/>
    <w:multiLevelType w:val="hybridMultilevel"/>
    <w:tmpl w:val="A3B4E2BA"/>
    <w:lvl w:ilvl="0" w:tplc="C0EA77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6870E68"/>
    <w:multiLevelType w:val="multilevel"/>
    <w:tmpl w:val="C34A75D4"/>
    <w:numStyleLink w:val="a"/>
  </w:abstractNum>
  <w:abstractNum w:abstractNumId="16" w15:restartNumberingAfterBreak="0">
    <w:nsid w:val="3D534E60"/>
    <w:multiLevelType w:val="hybridMultilevel"/>
    <w:tmpl w:val="003410DA"/>
    <w:lvl w:ilvl="0" w:tplc="1E4E0AB6">
      <w:start w:val="1"/>
      <w:numFmt w:val="decimal"/>
      <w:lvlText w:val="%1)"/>
      <w:lvlJc w:val="left"/>
      <w:pPr>
        <w:tabs>
          <w:tab w:val="num" w:pos="870"/>
        </w:tabs>
        <w:ind w:left="87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D5D6949"/>
    <w:multiLevelType w:val="hybridMultilevel"/>
    <w:tmpl w:val="DEAE5DEC"/>
    <w:lvl w:ilvl="0" w:tplc="9FC84AA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39F72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947719D"/>
    <w:multiLevelType w:val="hybridMultilevel"/>
    <w:tmpl w:val="5C5825BE"/>
    <w:lvl w:ilvl="0" w:tplc="A908047C">
      <w:start w:val="1"/>
      <w:numFmt w:val="decimal"/>
      <w:lvlText w:val="%1)"/>
      <w:lvlJc w:val="left"/>
      <w:pPr>
        <w:tabs>
          <w:tab w:val="num" w:pos="870"/>
        </w:tabs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90"/>
        </w:tabs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10"/>
        </w:tabs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30"/>
        </w:tabs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50"/>
        </w:tabs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70"/>
        </w:tabs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90"/>
        </w:tabs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10"/>
        </w:tabs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30"/>
        </w:tabs>
        <w:ind w:left="6630" w:hanging="180"/>
      </w:pPr>
    </w:lvl>
  </w:abstractNum>
  <w:abstractNum w:abstractNumId="20" w15:restartNumberingAfterBreak="0">
    <w:nsid w:val="4C8136C1"/>
    <w:multiLevelType w:val="multilevel"/>
    <w:tmpl w:val="1E16B020"/>
    <w:lvl w:ilvl="0">
      <w:start w:val="1"/>
      <w:numFmt w:val="decimal"/>
      <w:suff w:val="space"/>
      <w:lvlText w:val="%1.1.1"/>
      <w:lvlJc w:val="left"/>
      <w:pPr>
        <w:ind w:left="284" w:firstLine="425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color w:val="auto"/>
        <w:sz w:val="28"/>
        <w:vertAlign w:val="baseline"/>
      </w:rPr>
    </w:lvl>
    <w:lvl w:ilvl="1">
      <w:start w:val="1"/>
      <w:numFmt w:val="decimal"/>
      <w:lvlText w:val="%2)"/>
      <w:lvlJc w:val="left"/>
      <w:pPr>
        <w:ind w:left="33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lowerRoman"/>
      <w:lvlText w:val="%3)"/>
      <w:lvlJc w:val="left"/>
      <w:pPr>
        <w:ind w:left="393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753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113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73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8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93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3" w:hanging="360"/>
      </w:pPr>
      <w:rPr>
        <w:rFonts w:hint="default"/>
      </w:rPr>
    </w:lvl>
  </w:abstractNum>
  <w:abstractNum w:abstractNumId="21" w15:restartNumberingAfterBreak="0">
    <w:nsid w:val="509D6F8E"/>
    <w:multiLevelType w:val="hybridMultilevel"/>
    <w:tmpl w:val="0FA22286"/>
    <w:lvl w:ilvl="0" w:tplc="8AB24C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2E31F2B"/>
    <w:multiLevelType w:val="multilevel"/>
    <w:tmpl w:val="C34A75D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23" w15:restartNumberingAfterBreak="0">
    <w:nsid w:val="53676BD4"/>
    <w:multiLevelType w:val="hybridMultilevel"/>
    <w:tmpl w:val="AD262342"/>
    <w:lvl w:ilvl="0" w:tplc="0434BAA0">
      <w:start w:val="1"/>
      <w:numFmt w:val="decimal"/>
      <w:lvlText w:val="%1.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59F30D47"/>
    <w:multiLevelType w:val="hybridMultilevel"/>
    <w:tmpl w:val="0EEE13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C2C4680"/>
    <w:multiLevelType w:val="hybridMultilevel"/>
    <w:tmpl w:val="A6F45DD8"/>
    <w:lvl w:ilvl="0" w:tplc="AE3C9F7A">
      <w:start w:val="1"/>
      <w:numFmt w:val="lowerLetter"/>
      <w:lvlText w:val="%1)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700"/>
        </w:tabs>
        <w:ind w:left="27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420"/>
        </w:tabs>
        <w:ind w:left="34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140"/>
        </w:tabs>
        <w:ind w:left="41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860"/>
        </w:tabs>
        <w:ind w:left="48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580"/>
        </w:tabs>
        <w:ind w:left="55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300"/>
        </w:tabs>
        <w:ind w:left="63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020"/>
        </w:tabs>
        <w:ind w:left="70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740"/>
        </w:tabs>
        <w:ind w:left="7740" w:hanging="180"/>
      </w:pPr>
    </w:lvl>
  </w:abstractNum>
  <w:abstractNum w:abstractNumId="26" w15:restartNumberingAfterBreak="0">
    <w:nsid w:val="5CF745FA"/>
    <w:multiLevelType w:val="hybridMultilevel"/>
    <w:tmpl w:val="889C5EB6"/>
    <w:lvl w:ilvl="0" w:tplc="FEE40F50">
      <w:start w:val="10"/>
      <w:numFmt w:val="decimal"/>
      <w:suff w:val="space"/>
      <w:lvlText w:val="%1)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E27395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5E4A75B9"/>
    <w:multiLevelType w:val="hybridMultilevel"/>
    <w:tmpl w:val="2CA8A1DE"/>
    <w:lvl w:ilvl="0" w:tplc="88B40544">
      <w:start w:val="19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9E7703"/>
    <w:multiLevelType w:val="hybridMultilevel"/>
    <w:tmpl w:val="44A274DC"/>
    <w:lvl w:ilvl="0" w:tplc="9920DCB0">
      <w:start w:val="1"/>
      <w:numFmt w:val="decimal"/>
      <w:pStyle w:val="a0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A91285"/>
    <w:multiLevelType w:val="hybridMultilevel"/>
    <w:tmpl w:val="4CFE37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1" w15:restartNumberingAfterBreak="0">
    <w:nsid w:val="68FE1AD8"/>
    <w:multiLevelType w:val="singleLevel"/>
    <w:tmpl w:val="19261838"/>
    <w:lvl w:ilvl="0">
      <w:numFmt w:val="bullet"/>
      <w:lvlText w:val="-"/>
      <w:lvlJc w:val="left"/>
      <w:pPr>
        <w:tabs>
          <w:tab w:val="num" w:pos="720"/>
        </w:tabs>
        <w:ind w:left="720" w:hanging="360"/>
      </w:pPr>
    </w:lvl>
  </w:abstractNum>
  <w:abstractNum w:abstractNumId="32" w15:restartNumberingAfterBreak="0">
    <w:nsid w:val="6BF60B8A"/>
    <w:multiLevelType w:val="hybridMultilevel"/>
    <w:tmpl w:val="5CA8EFB8"/>
    <w:lvl w:ilvl="0" w:tplc="8C924986">
      <w:start w:val="1"/>
      <w:numFmt w:val="decimal"/>
      <w:suff w:val="space"/>
      <w:lvlText w:val="%1)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FB12A63"/>
    <w:multiLevelType w:val="hybridMultilevel"/>
    <w:tmpl w:val="1E365586"/>
    <w:lvl w:ilvl="0" w:tplc="33EA10FE">
      <w:start w:val="5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759223A9"/>
    <w:multiLevelType w:val="hybridMultilevel"/>
    <w:tmpl w:val="7DB89AC8"/>
    <w:lvl w:ilvl="0" w:tplc="D1DA1EA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65321D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6" w15:restartNumberingAfterBreak="0">
    <w:nsid w:val="78F2366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 w15:restartNumberingAfterBreak="0">
    <w:nsid w:val="7ABA7CA7"/>
    <w:multiLevelType w:val="multilevel"/>
    <w:tmpl w:val="C34A75D4"/>
    <w:numStyleLink w:val="a"/>
  </w:abstractNum>
  <w:abstractNum w:abstractNumId="38" w15:restartNumberingAfterBreak="0">
    <w:nsid w:val="7EC47D60"/>
    <w:multiLevelType w:val="multilevel"/>
    <w:tmpl w:val="C34A75D4"/>
    <w:numStyleLink w:val="a"/>
  </w:abstractNum>
  <w:num w:numId="1" w16cid:durableId="809250889">
    <w:abstractNumId w:val="31"/>
  </w:num>
  <w:num w:numId="2" w16cid:durableId="1566376691">
    <w:abstractNumId w:val="19"/>
  </w:num>
  <w:num w:numId="3" w16cid:durableId="969093376">
    <w:abstractNumId w:val="17"/>
  </w:num>
  <w:num w:numId="4" w16cid:durableId="1537620841">
    <w:abstractNumId w:val="25"/>
  </w:num>
  <w:num w:numId="5" w16cid:durableId="1201360740">
    <w:abstractNumId w:val="16"/>
  </w:num>
  <w:num w:numId="6" w16cid:durableId="1622227682">
    <w:abstractNumId w:val="30"/>
  </w:num>
  <w:num w:numId="7" w16cid:durableId="1527869688">
    <w:abstractNumId w:val="23"/>
  </w:num>
  <w:num w:numId="8" w16cid:durableId="1990209627">
    <w:abstractNumId w:val="3"/>
  </w:num>
  <w:num w:numId="9" w16cid:durableId="1204902539">
    <w:abstractNumId w:val="5"/>
  </w:num>
  <w:num w:numId="10" w16cid:durableId="102893766">
    <w:abstractNumId w:val="33"/>
  </w:num>
  <w:num w:numId="11" w16cid:durableId="397828292">
    <w:abstractNumId w:val="35"/>
    <w:lvlOverride w:ilvl="0">
      <w:startOverride w:val="1"/>
    </w:lvlOverride>
  </w:num>
  <w:num w:numId="12" w16cid:durableId="934436664">
    <w:abstractNumId w:val="21"/>
  </w:num>
  <w:num w:numId="13" w16cid:durableId="1663578667">
    <w:abstractNumId w:val="34"/>
  </w:num>
  <w:num w:numId="14" w16cid:durableId="668025170">
    <w:abstractNumId w:val="10"/>
  </w:num>
  <w:num w:numId="15" w16cid:durableId="297691063">
    <w:abstractNumId w:val="29"/>
  </w:num>
  <w:num w:numId="16" w16cid:durableId="461922572">
    <w:abstractNumId w:val="8"/>
  </w:num>
  <w:num w:numId="17" w16cid:durableId="1896042562">
    <w:abstractNumId w:val="6"/>
  </w:num>
  <w:num w:numId="18" w16cid:durableId="775367462">
    <w:abstractNumId w:val="18"/>
  </w:num>
  <w:num w:numId="19" w16cid:durableId="1194808577">
    <w:abstractNumId w:val="4"/>
  </w:num>
  <w:num w:numId="20" w16cid:durableId="309217799">
    <w:abstractNumId w:val="9"/>
  </w:num>
  <w:num w:numId="21" w16cid:durableId="1684356601">
    <w:abstractNumId w:val="36"/>
  </w:num>
  <w:num w:numId="22" w16cid:durableId="74321607">
    <w:abstractNumId w:val="27"/>
  </w:num>
  <w:num w:numId="23" w16cid:durableId="1167402442">
    <w:abstractNumId w:val="20"/>
  </w:num>
  <w:num w:numId="24" w16cid:durableId="1137187776">
    <w:abstractNumId w:val="1"/>
  </w:num>
  <w:num w:numId="25" w16cid:durableId="5663780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8189126">
    <w:abstractNumId w:val="12"/>
  </w:num>
  <w:num w:numId="27" w16cid:durableId="1891260635">
    <w:abstractNumId w:val="13"/>
  </w:num>
  <w:num w:numId="28" w16cid:durableId="1629045755">
    <w:abstractNumId w:val="2"/>
  </w:num>
  <w:num w:numId="29" w16cid:durableId="2125609893">
    <w:abstractNumId w:val="15"/>
  </w:num>
  <w:num w:numId="30" w16cid:durableId="847403714">
    <w:abstractNumId w:val="38"/>
  </w:num>
  <w:num w:numId="31" w16cid:durableId="1517377567">
    <w:abstractNumId w:val="37"/>
  </w:num>
  <w:num w:numId="32" w16cid:durableId="1079058192">
    <w:abstractNumId w:val="22"/>
  </w:num>
  <w:num w:numId="33" w16cid:durableId="518934235">
    <w:abstractNumId w:val="14"/>
  </w:num>
  <w:num w:numId="34" w16cid:durableId="1512718759">
    <w:abstractNumId w:val="24"/>
  </w:num>
  <w:num w:numId="35" w16cid:durableId="382102798">
    <w:abstractNumId w:val="14"/>
    <w:lvlOverride w:ilvl="0">
      <w:lvl w:ilvl="0" w:tplc="C0EA7770">
        <w:start w:val="1"/>
        <w:numFmt w:val="decimal"/>
        <w:lvlText w:val="%1)"/>
        <w:lvlJc w:val="left"/>
        <w:pPr>
          <w:ind w:left="567" w:firstLine="142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6" w16cid:durableId="260768399">
    <w:abstractNumId w:val="14"/>
    <w:lvlOverride w:ilvl="0">
      <w:lvl w:ilvl="0" w:tplc="C0EA7770">
        <w:start w:val="1"/>
        <w:numFmt w:val="decimal"/>
        <w:lvlText w:val="%1)"/>
        <w:lvlJc w:val="left"/>
        <w:pPr>
          <w:ind w:left="0" w:firstLine="709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7" w16cid:durableId="2087989325">
    <w:abstractNumId w:val="14"/>
    <w:lvlOverride w:ilvl="0">
      <w:lvl w:ilvl="0" w:tplc="C0EA7770">
        <w:start w:val="1"/>
        <w:numFmt w:val="decimal"/>
        <w:suff w:val="space"/>
        <w:lvlText w:val="%1)"/>
        <w:lvlJc w:val="left"/>
        <w:pPr>
          <w:ind w:left="0" w:firstLine="709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8" w16cid:durableId="436484932">
    <w:abstractNumId w:val="32"/>
  </w:num>
  <w:num w:numId="39" w16cid:durableId="1806313477">
    <w:abstractNumId w:val="0"/>
  </w:num>
  <w:num w:numId="40" w16cid:durableId="1131939788">
    <w:abstractNumId w:val="26"/>
  </w:num>
  <w:num w:numId="41" w16cid:durableId="721099894">
    <w:abstractNumId w:val="7"/>
  </w:num>
  <w:num w:numId="42" w16cid:durableId="2006005544">
    <w:abstractNumId w:val="11"/>
  </w:num>
  <w:num w:numId="43" w16cid:durableId="79043912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D74A0"/>
    <w:rsid w:val="00000458"/>
    <w:rsid w:val="00000999"/>
    <w:rsid w:val="00000CA4"/>
    <w:rsid w:val="00001975"/>
    <w:rsid w:val="00002BBE"/>
    <w:rsid w:val="00003328"/>
    <w:rsid w:val="0000355A"/>
    <w:rsid w:val="00003EA0"/>
    <w:rsid w:val="00004152"/>
    <w:rsid w:val="000051B4"/>
    <w:rsid w:val="00006D97"/>
    <w:rsid w:val="00006FD8"/>
    <w:rsid w:val="0000758C"/>
    <w:rsid w:val="000101D2"/>
    <w:rsid w:val="00012096"/>
    <w:rsid w:val="00012ED8"/>
    <w:rsid w:val="00013D9F"/>
    <w:rsid w:val="00015EB4"/>
    <w:rsid w:val="00016301"/>
    <w:rsid w:val="00022241"/>
    <w:rsid w:val="000223D7"/>
    <w:rsid w:val="00023BF0"/>
    <w:rsid w:val="00023DE3"/>
    <w:rsid w:val="0002457D"/>
    <w:rsid w:val="0002506C"/>
    <w:rsid w:val="000254F5"/>
    <w:rsid w:val="0002706D"/>
    <w:rsid w:val="0002740F"/>
    <w:rsid w:val="00031A67"/>
    <w:rsid w:val="00035933"/>
    <w:rsid w:val="00036DE1"/>
    <w:rsid w:val="00036FC7"/>
    <w:rsid w:val="00043400"/>
    <w:rsid w:val="00043AE2"/>
    <w:rsid w:val="00045DCB"/>
    <w:rsid w:val="000466EB"/>
    <w:rsid w:val="00051597"/>
    <w:rsid w:val="00053D28"/>
    <w:rsid w:val="000558E6"/>
    <w:rsid w:val="00060795"/>
    <w:rsid w:val="000636BC"/>
    <w:rsid w:val="00065D35"/>
    <w:rsid w:val="00066CBB"/>
    <w:rsid w:val="000676CD"/>
    <w:rsid w:val="000679E3"/>
    <w:rsid w:val="00067B31"/>
    <w:rsid w:val="00070449"/>
    <w:rsid w:val="000707D3"/>
    <w:rsid w:val="00071A60"/>
    <w:rsid w:val="000748B9"/>
    <w:rsid w:val="000756D1"/>
    <w:rsid w:val="00083340"/>
    <w:rsid w:val="000836DC"/>
    <w:rsid w:val="00083E6A"/>
    <w:rsid w:val="0008603A"/>
    <w:rsid w:val="00091442"/>
    <w:rsid w:val="0009273A"/>
    <w:rsid w:val="00092FC0"/>
    <w:rsid w:val="00095673"/>
    <w:rsid w:val="00096046"/>
    <w:rsid w:val="00096146"/>
    <w:rsid w:val="0009637C"/>
    <w:rsid w:val="000966A5"/>
    <w:rsid w:val="00096D9F"/>
    <w:rsid w:val="000A0BF3"/>
    <w:rsid w:val="000A1C41"/>
    <w:rsid w:val="000A1FAA"/>
    <w:rsid w:val="000A482C"/>
    <w:rsid w:val="000A7CEE"/>
    <w:rsid w:val="000B25FA"/>
    <w:rsid w:val="000B30CF"/>
    <w:rsid w:val="000B30E9"/>
    <w:rsid w:val="000B3E08"/>
    <w:rsid w:val="000B670A"/>
    <w:rsid w:val="000B76B9"/>
    <w:rsid w:val="000C06AC"/>
    <w:rsid w:val="000C47BA"/>
    <w:rsid w:val="000C5AA0"/>
    <w:rsid w:val="000C5E5E"/>
    <w:rsid w:val="000C691F"/>
    <w:rsid w:val="000C726E"/>
    <w:rsid w:val="000D0744"/>
    <w:rsid w:val="000D0B78"/>
    <w:rsid w:val="000D1562"/>
    <w:rsid w:val="000D2953"/>
    <w:rsid w:val="000D3A79"/>
    <w:rsid w:val="000D5517"/>
    <w:rsid w:val="000D5ED1"/>
    <w:rsid w:val="000D5F4E"/>
    <w:rsid w:val="000D6731"/>
    <w:rsid w:val="000D6C7E"/>
    <w:rsid w:val="000E04C3"/>
    <w:rsid w:val="000E1AFC"/>
    <w:rsid w:val="000E1F55"/>
    <w:rsid w:val="000E3278"/>
    <w:rsid w:val="000E44D8"/>
    <w:rsid w:val="000E4CB3"/>
    <w:rsid w:val="000E4E0A"/>
    <w:rsid w:val="000E5B0E"/>
    <w:rsid w:val="000E61EE"/>
    <w:rsid w:val="000E7907"/>
    <w:rsid w:val="000E79C6"/>
    <w:rsid w:val="000F09E8"/>
    <w:rsid w:val="000F0C49"/>
    <w:rsid w:val="000F17F9"/>
    <w:rsid w:val="000F34B2"/>
    <w:rsid w:val="000F3997"/>
    <w:rsid w:val="000F4001"/>
    <w:rsid w:val="000F5C9F"/>
    <w:rsid w:val="000F6014"/>
    <w:rsid w:val="000F6874"/>
    <w:rsid w:val="000F6D3D"/>
    <w:rsid w:val="000F7ED6"/>
    <w:rsid w:val="0010611F"/>
    <w:rsid w:val="00111F83"/>
    <w:rsid w:val="0011238E"/>
    <w:rsid w:val="00112C81"/>
    <w:rsid w:val="00112F52"/>
    <w:rsid w:val="001149D1"/>
    <w:rsid w:val="001162B3"/>
    <w:rsid w:val="00116AAA"/>
    <w:rsid w:val="00117802"/>
    <w:rsid w:val="00120CA9"/>
    <w:rsid w:val="00120D72"/>
    <w:rsid w:val="001221B7"/>
    <w:rsid w:val="00123B66"/>
    <w:rsid w:val="00124C73"/>
    <w:rsid w:val="00125885"/>
    <w:rsid w:val="00125C75"/>
    <w:rsid w:val="00126ECA"/>
    <w:rsid w:val="001270A6"/>
    <w:rsid w:val="00127954"/>
    <w:rsid w:val="001330D7"/>
    <w:rsid w:val="00134076"/>
    <w:rsid w:val="00135451"/>
    <w:rsid w:val="0014090E"/>
    <w:rsid w:val="00140BB7"/>
    <w:rsid w:val="00140C01"/>
    <w:rsid w:val="001440AE"/>
    <w:rsid w:val="00145AF3"/>
    <w:rsid w:val="0014694C"/>
    <w:rsid w:val="00150350"/>
    <w:rsid w:val="00150B0B"/>
    <w:rsid w:val="00153BD9"/>
    <w:rsid w:val="00153D42"/>
    <w:rsid w:val="00155972"/>
    <w:rsid w:val="00155B94"/>
    <w:rsid w:val="00156766"/>
    <w:rsid w:val="0016011A"/>
    <w:rsid w:val="0016039C"/>
    <w:rsid w:val="00162758"/>
    <w:rsid w:val="00164A94"/>
    <w:rsid w:val="00165265"/>
    <w:rsid w:val="001671D7"/>
    <w:rsid w:val="0016748B"/>
    <w:rsid w:val="00170EE5"/>
    <w:rsid w:val="00171341"/>
    <w:rsid w:val="0017158A"/>
    <w:rsid w:val="00173460"/>
    <w:rsid w:val="00174DED"/>
    <w:rsid w:val="00174F51"/>
    <w:rsid w:val="001754D9"/>
    <w:rsid w:val="0017562D"/>
    <w:rsid w:val="0017709E"/>
    <w:rsid w:val="001801ED"/>
    <w:rsid w:val="00190447"/>
    <w:rsid w:val="00190496"/>
    <w:rsid w:val="00191F7B"/>
    <w:rsid w:val="00192CF2"/>
    <w:rsid w:val="00193A2F"/>
    <w:rsid w:val="0019489A"/>
    <w:rsid w:val="00195869"/>
    <w:rsid w:val="00196280"/>
    <w:rsid w:val="0019637B"/>
    <w:rsid w:val="001A000A"/>
    <w:rsid w:val="001A00BB"/>
    <w:rsid w:val="001A0A95"/>
    <w:rsid w:val="001A23D9"/>
    <w:rsid w:val="001A2B70"/>
    <w:rsid w:val="001A324A"/>
    <w:rsid w:val="001A3C15"/>
    <w:rsid w:val="001A3F8B"/>
    <w:rsid w:val="001A499F"/>
    <w:rsid w:val="001A6212"/>
    <w:rsid w:val="001A7481"/>
    <w:rsid w:val="001B005F"/>
    <w:rsid w:val="001B0307"/>
    <w:rsid w:val="001B409D"/>
    <w:rsid w:val="001B42CE"/>
    <w:rsid w:val="001C4FC9"/>
    <w:rsid w:val="001C512F"/>
    <w:rsid w:val="001C58DF"/>
    <w:rsid w:val="001C6352"/>
    <w:rsid w:val="001C6731"/>
    <w:rsid w:val="001C7B0B"/>
    <w:rsid w:val="001D019C"/>
    <w:rsid w:val="001D2C26"/>
    <w:rsid w:val="001D3414"/>
    <w:rsid w:val="001D525A"/>
    <w:rsid w:val="001D6BA6"/>
    <w:rsid w:val="001E0602"/>
    <w:rsid w:val="001E0C60"/>
    <w:rsid w:val="001E252E"/>
    <w:rsid w:val="001E2ABE"/>
    <w:rsid w:val="001E2D16"/>
    <w:rsid w:val="001E3D7C"/>
    <w:rsid w:val="001E4383"/>
    <w:rsid w:val="001E6F4A"/>
    <w:rsid w:val="001E7C37"/>
    <w:rsid w:val="001F065E"/>
    <w:rsid w:val="001F1477"/>
    <w:rsid w:val="001F2039"/>
    <w:rsid w:val="001F220E"/>
    <w:rsid w:val="001F23D2"/>
    <w:rsid w:val="001F27FD"/>
    <w:rsid w:val="001F396B"/>
    <w:rsid w:val="001F56AE"/>
    <w:rsid w:val="00200CAD"/>
    <w:rsid w:val="00203B88"/>
    <w:rsid w:val="00204923"/>
    <w:rsid w:val="00205668"/>
    <w:rsid w:val="00206763"/>
    <w:rsid w:val="00206C9B"/>
    <w:rsid w:val="00210850"/>
    <w:rsid w:val="0021218F"/>
    <w:rsid w:val="00212D44"/>
    <w:rsid w:val="00214752"/>
    <w:rsid w:val="002154D6"/>
    <w:rsid w:val="002156F8"/>
    <w:rsid w:val="00216E82"/>
    <w:rsid w:val="002170A8"/>
    <w:rsid w:val="00217652"/>
    <w:rsid w:val="00217E9B"/>
    <w:rsid w:val="002202C8"/>
    <w:rsid w:val="00220CCE"/>
    <w:rsid w:val="0022510C"/>
    <w:rsid w:val="0022615E"/>
    <w:rsid w:val="002269CA"/>
    <w:rsid w:val="00227160"/>
    <w:rsid w:val="00233B3C"/>
    <w:rsid w:val="00234E50"/>
    <w:rsid w:val="00234F20"/>
    <w:rsid w:val="00241E85"/>
    <w:rsid w:val="00243C0F"/>
    <w:rsid w:val="00247472"/>
    <w:rsid w:val="0024756E"/>
    <w:rsid w:val="002508D0"/>
    <w:rsid w:val="00250F0C"/>
    <w:rsid w:val="00253990"/>
    <w:rsid w:val="002550A1"/>
    <w:rsid w:val="002557F6"/>
    <w:rsid w:val="002618B1"/>
    <w:rsid w:val="002647DB"/>
    <w:rsid w:val="00266182"/>
    <w:rsid w:val="00266D9D"/>
    <w:rsid w:val="002678AD"/>
    <w:rsid w:val="00273A0B"/>
    <w:rsid w:val="00273B67"/>
    <w:rsid w:val="00273CF3"/>
    <w:rsid w:val="00274209"/>
    <w:rsid w:val="0027523A"/>
    <w:rsid w:val="00277A5C"/>
    <w:rsid w:val="0028159E"/>
    <w:rsid w:val="00282495"/>
    <w:rsid w:val="00287FF2"/>
    <w:rsid w:val="002902A8"/>
    <w:rsid w:val="002903D8"/>
    <w:rsid w:val="0029130D"/>
    <w:rsid w:val="0029271F"/>
    <w:rsid w:val="00292C41"/>
    <w:rsid w:val="0029363B"/>
    <w:rsid w:val="00293650"/>
    <w:rsid w:val="00293AB9"/>
    <w:rsid w:val="00294952"/>
    <w:rsid w:val="0029552B"/>
    <w:rsid w:val="00295FCF"/>
    <w:rsid w:val="002960C8"/>
    <w:rsid w:val="002962DD"/>
    <w:rsid w:val="0029689D"/>
    <w:rsid w:val="00297D1A"/>
    <w:rsid w:val="002A00D8"/>
    <w:rsid w:val="002A0BC2"/>
    <w:rsid w:val="002A0C91"/>
    <w:rsid w:val="002A0CB0"/>
    <w:rsid w:val="002A0E54"/>
    <w:rsid w:val="002A3376"/>
    <w:rsid w:val="002A3834"/>
    <w:rsid w:val="002A4ADC"/>
    <w:rsid w:val="002B00A2"/>
    <w:rsid w:val="002B12E6"/>
    <w:rsid w:val="002B3CE8"/>
    <w:rsid w:val="002B4438"/>
    <w:rsid w:val="002B56AA"/>
    <w:rsid w:val="002B7B77"/>
    <w:rsid w:val="002C0239"/>
    <w:rsid w:val="002C0FD5"/>
    <w:rsid w:val="002C2043"/>
    <w:rsid w:val="002C2D84"/>
    <w:rsid w:val="002C3346"/>
    <w:rsid w:val="002C5FA1"/>
    <w:rsid w:val="002C7753"/>
    <w:rsid w:val="002D00AE"/>
    <w:rsid w:val="002D4E48"/>
    <w:rsid w:val="002D4FEB"/>
    <w:rsid w:val="002D68C3"/>
    <w:rsid w:val="002E2E0A"/>
    <w:rsid w:val="002E3436"/>
    <w:rsid w:val="002E34B4"/>
    <w:rsid w:val="002E371A"/>
    <w:rsid w:val="002E67CA"/>
    <w:rsid w:val="002E6C93"/>
    <w:rsid w:val="002E7A54"/>
    <w:rsid w:val="002E7F4E"/>
    <w:rsid w:val="002F033A"/>
    <w:rsid w:val="002F0B03"/>
    <w:rsid w:val="002F224F"/>
    <w:rsid w:val="002F22EA"/>
    <w:rsid w:val="002F2EB3"/>
    <w:rsid w:val="002F431F"/>
    <w:rsid w:val="002F5073"/>
    <w:rsid w:val="002F7BE7"/>
    <w:rsid w:val="003016F9"/>
    <w:rsid w:val="003026F7"/>
    <w:rsid w:val="00304CF3"/>
    <w:rsid w:val="003067FF"/>
    <w:rsid w:val="0030694B"/>
    <w:rsid w:val="00306DB7"/>
    <w:rsid w:val="0030752F"/>
    <w:rsid w:val="00307EE0"/>
    <w:rsid w:val="00310318"/>
    <w:rsid w:val="003110F9"/>
    <w:rsid w:val="003117DC"/>
    <w:rsid w:val="00312A75"/>
    <w:rsid w:val="00313B27"/>
    <w:rsid w:val="00315966"/>
    <w:rsid w:val="0032158C"/>
    <w:rsid w:val="00324098"/>
    <w:rsid w:val="0032496A"/>
    <w:rsid w:val="00325123"/>
    <w:rsid w:val="00325D69"/>
    <w:rsid w:val="00326759"/>
    <w:rsid w:val="00326A9A"/>
    <w:rsid w:val="00326E4F"/>
    <w:rsid w:val="00327C75"/>
    <w:rsid w:val="00330324"/>
    <w:rsid w:val="00330826"/>
    <w:rsid w:val="00330B0D"/>
    <w:rsid w:val="0033336D"/>
    <w:rsid w:val="003334B4"/>
    <w:rsid w:val="0033646A"/>
    <w:rsid w:val="0034090C"/>
    <w:rsid w:val="00340DB0"/>
    <w:rsid w:val="00340F67"/>
    <w:rsid w:val="003441F6"/>
    <w:rsid w:val="003442B7"/>
    <w:rsid w:val="00350CC3"/>
    <w:rsid w:val="003512D5"/>
    <w:rsid w:val="003514AF"/>
    <w:rsid w:val="003523D9"/>
    <w:rsid w:val="0035607B"/>
    <w:rsid w:val="00356AFB"/>
    <w:rsid w:val="00357991"/>
    <w:rsid w:val="003605D7"/>
    <w:rsid w:val="00360941"/>
    <w:rsid w:val="00365E77"/>
    <w:rsid w:val="00371D26"/>
    <w:rsid w:val="003753E4"/>
    <w:rsid w:val="00375C09"/>
    <w:rsid w:val="0037608C"/>
    <w:rsid w:val="00376AB7"/>
    <w:rsid w:val="003824CF"/>
    <w:rsid w:val="00382D8B"/>
    <w:rsid w:val="003837BE"/>
    <w:rsid w:val="00384948"/>
    <w:rsid w:val="00384BA3"/>
    <w:rsid w:val="00386734"/>
    <w:rsid w:val="003913A3"/>
    <w:rsid w:val="00391DA5"/>
    <w:rsid w:val="00392388"/>
    <w:rsid w:val="00393F4A"/>
    <w:rsid w:val="00394264"/>
    <w:rsid w:val="0039493D"/>
    <w:rsid w:val="00394C94"/>
    <w:rsid w:val="003972B5"/>
    <w:rsid w:val="0039749B"/>
    <w:rsid w:val="003A1D8F"/>
    <w:rsid w:val="003A2FF7"/>
    <w:rsid w:val="003B2432"/>
    <w:rsid w:val="003B2761"/>
    <w:rsid w:val="003B3EFC"/>
    <w:rsid w:val="003B54B5"/>
    <w:rsid w:val="003B5E88"/>
    <w:rsid w:val="003B7302"/>
    <w:rsid w:val="003C0308"/>
    <w:rsid w:val="003C0945"/>
    <w:rsid w:val="003C1642"/>
    <w:rsid w:val="003C3AFD"/>
    <w:rsid w:val="003C4F84"/>
    <w:rsid w:val="003C5700"/>
    <w:rsid w:val="003C6C29"/>
    <w:rsid w:val="003C77F8"/>
    <w:rsid w:val="003D2DD7"/>
    <w:rsid w:val="003D3C1F"/>
    <w:rsid w:val="003D4C6B"/>
    <w:rsid w:val="003D6206"/>
    <w:rsid w:val="003D67C8"/>
    <w:rsid w:val="003D78AC"/>
    <w:rsid w:val="003E1872"/>
    <w:rsid w:val="003E26DA"/>
    <w:rsid w:val="003E2786"/>
    <w:rsid w:val="003E3A83"/>
    <w:rsid w:val="003E61F1"/>
    <w:rsid w:val="003E6C65"/>
    <w:rsid w:val="003F0D77"/>
    <w:rsid w:val="003F0DE0"/>
    <w:rsid w:val="003F26F4"/>
    <w:rsid w:val="003F296D"/>
    <w:rsid w:val="003F495F"/>
    <w:rsid w:val="003F4B3A"/>
    <w:rsid w:val="003F59C8"/>
    <w:rsid w:val="00405AA4"/>
    <w:rsid w:val="00406B01"/>
    <w:rsid w:val="004076B7"/>
    <w:rsid w:val="00412028"/>
    <w:rsid w:val="004126AB"/>
    <w:rsid w:val="0041358E"/>
    <w:rsid w:val="00417806"/>
    <w:rsid w:val="004213AA"/>
    <w:rsid w:val="00421DB2"/>
    <w:rsid w:val="00422D5D"/>
    <w:rsid w:val="004235DA"/>
    <w:rsid w:val="00423923"/>
    <w:rsid w:val="00423E71"/>
    <w:rsid w:val="00425477"/>
    <w:rsid w:val="0043019C"/>
    <w:rsid w:val="00430290"/>
    <w:rsid w:val="004303DC"/>
    <w:rsid w:val="00431515"/>
    <w:rsid w:val="00431CF1"/>
    <w:rsid w:val="00432856"/>
    <w:rsid w:val="00433396"/>
    <w:rsid w:val="004341FA"/>
    <w:rsid w:val="00435620"/>
    <w:rsid w:val="00435A50"/>
    <w:rsid w:val="00436D7B"/>
    <w:rsid w:val="00442FB1"/>
    <w:rsid w:val="00443328"/>
    <w:rsid w:val="00443C48"/>
    <w:rsid w:val="004453EA"/>
    <w:rsid w:val="00445BB6"/>
    <w:rsid w:val="004460A4"/>
    <w:rsid w:val="00447530"/>
    <w:rsid w:val="00447B6C"/>
    <w:rsid w:val="004504C7"/>
    <w:rsid w:val="004518FC"/>
    <w:rsid w:val="0045220E"/>
    <w:rsid w:val="004548FC"/>
    <w:rsid w:val="00455E89"/>
    <w:rsid w:val="00461B9F"/>
    <w:rsid w:val="004658E5"/>
    <w:rsid w:val="00466139"/>
    <w:rsid w:val="00467803"/>
    <w:rsid w:val="00470944"/>
    <w:rsid w:val="00470A18"/>
    <w:rsid w:val="00472967"/>
    <w:rsid w:val="00472C75"/>
    <w:rsid w:val="00472CC6"/>
    <w:rsid w:val="004732F3"/>
    <w:rsid w:val="004739A2"/>
    <w:rsid w:val="00473D09"/>
    <w:rsid w:val="00473D74"/>
    <w:rsid w:val="00476FB7"/>
    <w:rsid w:val="004808C6"/>
    <w:rsid w:val="00483140"/>
    <w:rsid w:val="004836C2"/>
    <w:rsid w:val="00483CCF"/>
    <w:rsid w:val="00483EBF"/>
    <w:rsid w:val="00484C4F"/>
    <w:rsid w:val="004854DC"/>
    <w:rsid w:val="00485850"/>
    <w:rsid w:val="00487CE8"/>
    <w:rsid w:val="0049086A"/>
    <w:rsid w:val="0049232F"/>
    <w:rsid w:val="00493251"/>
    <w:rsid w:val="0049399B"/>
    <w:rsid w:val="00494191"/>
    <w:rsid w:val="00495663"/>
    <w:rsid w:val="0049681D"/>
    <w:rsid w:val="0049747E"/>
    <w:rsid w:val="004A10D0"/>
    <w:rsid w:val="004A25C5"/>
    <w:rsid w:val="004A3D67"/>
    <w:rsid w:val="004A4509"/>
    <w:rsid w:val="004A561B"/>
    <w:rsid w:val="004A5BEA"/>
    <w:rsid w:val="004A6976"/>
    <w:rsid w:val="004A71A4"/>
    <w:rsid w:val="004B04E3"/>
    <w:rsid w:val="004B0D6A"/>
    <w:rsid w:val="004B115F"/>
    <w:rsid w:val="004B1C23"/>
    <w:rsid w:val="004B5579"/>
    <w:rsid w:val="004B6E69"/>
    <w:rsid w:val="004C1732"/>
    <w:rsid w:val="004C1F7B"/>
    <w:rsid w:val="004C3A4B"/>
    <w:rsid w:val="004C5226"/>
    <w:rsid w:val="004C6BD2"/>
    <w:rsid w:val="004C787F"/>
    <w:rsid w:val="004D0D11"/>
    <w:rsid w:val="004D1648"/>
    <w:rsid w:val="004D3114"/>
    <w:rsid w:val="004D5D91"/>
    <w:rsid w:val="004D7422"/>
    <w:rsid w:val="004E406A"/>
    <w:rsid w:val="004E533C"/>
    <w:rsid w:val="004E58E3"/>
    <w:rsid w:val="004E6EE2"/>
    <w:rsid w:val="004E7E49"/>
    <w:rsid w:val="004F059F"/>
    <w:rsid w:val="004F13DD"/>
    <w:rsid w:val="004F3084"/>
    <w:rsid w:val="004F5F53"/>
    <w:rsid w:val="004F7E54"/>
    <w:rsid w:val="00500D47"/>
    <w:rsid w:val="0050508B"/>
    <w:rsid w:val="005058F0"/>
    <w:rsid w:val="0050779F"/>
    <w:rsid w:val="00510EE9"/>
    <w:rsid w:val="00512C7D"/>
    <w:rsid w:val="00513E60"/>
    <w:rsid w:val="00516642"/>
    <w:rsid w:val="00517B1C"/>
    <w:rsid w:val="005200A4"/>
    <w:rsid w:val="00520154"/>
    <w:rsid w:val="00520DDB"/>
    <w:rsid w:val="0052103B"/>
    <w:rsid w:val="00521366"/>
    <w:rsid w:val="0052173C"/>
    <w:rsid w:val="00522509"/>
    <w:rsid w:val="00522E9D"/>
    <w:rsid w:val="005237FE"/>
    <w:rsid w:val="00525997"/>
    <w:rsid w:val="00532024"/>
    <w:rsid w:val="0053259B"/>
    <w:rsid w:val="005328E4"/>
    <w:rsid w:val="00534001"/>
    <w:rsid w:val="00534887"/>
    <w:rsid w:val="00534B54"/>
    <w:rsid w:val="0053761F"/>
    <w:rsid w:val="00540855"/>
    <w:rsid w:val="00542076"/>
    <w:rsid w:val="005422EA"/>
    <w:rsid w:val="00542FFA"/>
    <w:rsid w:val="005432E3"/>
    <w:rsid w:val="00543FC7"/>
    <w:rsid w:val="00544142"/>
    <w:rsid w:val="00544DDE"/>
    <w:rsid w:val="00545126"/>
    <w:rsid w:val="0054577A"/>
    <w:rsid w:val="0054720A"/>
    <w:rsid w:val="0054787E"/>
    <w:rsid w:val="005508BD"/>
    <w:rsid w:val="00550D39"/>
    <w:rsid w:val="005522AB"/>
    <w:rsid w:val="005537C8"/>
    <w:rsid w:val="00553859"/>
    <w:rsid w:val="00553922"/>
    <w:rsid w:val="0055446E"/>
    <w:rsid w:val="00554CD4"/>
    <w:rsid w:val="005626BF"/>
    <w:rsid w:val="00562FBE"/>
    <w:rsid w:val="00565F09"/>
    <w:rsid w:val="005739F8"/>
    <w:rsid w:val="0057569A"/>
    <w:rsid w:val="0057737B"/>
    <w:rsid w:val="005776CC"/>
    <w:rsid w:val="00577841"/>
    <w:rsid w:val="00580484"/>
    <w:rsid w:val="00582126"/>
    <w:rsid w:val="00582EF6"/>
    <w:rsid w:val="00583602"/>
    <w:rsid w:val="00583862"/>
    <w:rsid w:val="00585624"/>
    <w:rsid w:val="00586E43"/>
    <w:rsid w:val="00587317"/>
    <w:rsid w:val="00590144"/>
    <w:rsid w:val="005908D8"/>
    <w:rsid w:val="00593E74"/>
    <w:rsid w:val="0059430D"/>
    <w:rsid w:val="00594DB3"/>
    <w:rsid w:val="005952A1"/>
    <w:rsid w:val="00596158"/>
    <w:rsid w:val="005A19E1"/>
    <w:rsid w:val="005A1A51"/>
    <w:rsid w:val="005A2F85"/>
    <w:rsid w:val="005A309C"/>
    <w:rsid w:val="005A366B"/>
    <w:rsid w:val="005A3B4F"/>
    <w:rsid w:val="005A3F12"/>
    <w:rsid w:val="005A63CA"/>
    <w:rsid w:val="005A6FC3"/>
    <w:rsid w:val="005A6FF1"/>
    <w:rsid w:val="005B042F"/>
    <w:rsid w:val="005B1AFA"/>
    <w:rsid w:val="005B1DD6"/>
    <w:rsid w:val="005B23F4"/>
    <w:rsid w:val="005B33BE"/>
    <w:rsid w:val="005B37C3"/>
    <w:rsid w:val="005B39BD"/>
    <w:rsid w:val="005B5233"/>
    <w:rsid w:val="005B5D93"/>
    <w:rsid w:val="005B6E26"/>
    <w:rsid w:val="005B6E65"/>
    <w:rsid w:val="005C32E8"/>
    <w:rsid w:val="005C53B4"/>
    <w:rsid w:val="005C5A77"/>
    <w:rsid w:val="005D1D2E"/>
    <w:rsid w:val="005D2159"/>
    <w:rsid w:val="005D4758"/>
    <w:rsid w:val="005D5DFE"/>
    <w:rsid w:val="005E0825"/>
    <w:rsid w:val="005E132D"/>
    <w:rsid w:val="005E26D0"/>
    <w:rsid w:val="005E33C3"/>
    <w:rsid w:val="005E3733"/>
    <w:rsid w:val="005E45A6"/>
    <w:rsid w:val="005E5A29"/>
    <w:rsid w:val="005E5D71"/>
    <w:rsid w:val="005F1E07"/>
    <w:rsid w:val="005F24DD"/>
    <w:rsid w:val="005F2B6B"/>
    <w:rsid w:val="005F4B4E"/>
    <w:rsid w:val="005F71AF"/>
    <w:rsid w:val="005F7327"/>
    <w:rsid w:val="005F74F5"/>
    <w:rsid w:val="005F780E"/>
    <w:rsid w:val="00601A84"/>
    <w:rsid w:val="006029F8"/>
    <w:rsid w:val="0060324B"/>
    <w:rsid w:val="0060417E"/>
    <w:rsid w:val="00604E29"/>
    <w:rsid w:val="006057B8"/>
    <w:rsid w:val="006072DD"/>
    <w:rsid w:val="0060733E"/>
    <w:rsid w:val="00611300"/>
    <w:rsid w:val="0061354D"/>
    <w:rsid w:val="006160CF"/>
    <w:rsid w:val="00616776"/>
    <w:rsid w:val="00616BAE"/>
    <w:rsid w:val="006171CB"/>
    <w:rsid w:val="006175B2"/>
    <w:rsid w:val="00620626"/>
    <w:rsid w:val="00623B49"/>
    <w:rsid w:val="006244AA"/>
    <w:rsid w:val="00624F59"/>
    <w:rsid w:val="006260D1"/>
    <w:rsid w:val="00626646"/>
    <w:rsid w:val="00631935"/>
    <w:rsid w:val="006330A8"/>
    <w:rsid w:val="00633917"/>
    <w:rsid w:val="006346E1"/>
    <w:rsid w:val="00634A0E"/>
    <w:rsid w:val="00634BA2"/>
    <w:rsid w:val="006368E7"/>
    <w:rsid w:val="006409F5"/>
    <w:rsid w:val="006424B4"/>
    <w:rsid w:val="0064290D"/>
    <w:rsid w:val="00644E14"/>
    <w:rsid w:val="00645861"/>
    <w:rsid w:val="00645CA1"/>
    <w:rsid w:val="006477DF"/>
    <w:rsid w:val="00647B2E"/>
    <w:rsid w:val="00651630"/>
    <w:rsid w:val="0065166F"/>
    <w:rsid w:val="00652068"/>
    <w:rsid w:val="006527DB"/>
    <w:rsid w:val="0065408F"/>
    <w:rsid w:val="00654F50"/>
    <w:rsid w:val="006557FB"/>
    <w:rsid w:val="00655EB1"/>
    <w:rsid w:val="00656221"/>
    <w:rsid w:val="00656F52"/>
    <w:rsid w:val="00657439"/>
    <w:rsid w:val="006601A8"/>
    <w:rsid w:val="00660422"/>
    <w:rsid w:val="00661459"/>
    <w:rsid w:val="006619FE"/>
    <w:rsid w:val="00661E82"/>
    <w:rsid w:val="00663842"/>
    <w:rsid w:val="00667D83"/>
    <w:rsid w:val="00673289"/>
    <w:rsid w:val="0067429B"/>
    <w:rsid w:val="006808FD"/>
    <w:rsid w:val="0068304B"/>
    <w:rsid w:val="00683F08"/>
    <w:rsid w:val="00683F78"/>
    <w:rsid w:val="00684D56"/>
    <w:rsid w:val="0068544E"/>
    <w:rsid w:val="00687663"/>
    <w:rsid w:val="00693470"/>
    <w:rsid w:val="00693B83"/>
    <w:rsid w:val="00694207"/>
    <w:rsid w:val="00695B40"/>
    <w:rsid w:val="006A21DE"/>
    <w:rsid w:val="006A2557"/>
    <w:rsid w:val="006A3F71"/>
    <w:rsid w:val="006A4907"/>
    <w:rsid w:val="006A54F8"/>
    <w:rsid w:val="006A5545"/>
    <w:rsid w:val="006A67C7"/>
    <w:rsid w:val="006A7070"/>
    <w:rsid w:val="006A750A"/>
    <w:rsid w:val="006B2197"/>
    <w:rsid w:val="006B48B1"/>
    <w:rsid w:val="006C0AB1"/>
    <w:rsid w:val="006C13F3"/>
    <w:rsid w:val="006C1565"/>
    <w:rsid w:val="006C2261"/>
    <w:rsid w:val="006C38E3"/>
    <w:rsid w:val="006C3946"/>
    <w:rsid w:val="006C42FC"/>
    <w:rsid w:val="006C5A0F"/>
    <w:rsid w:val="006C7156"/>
    <w:rsid w:val="006C7B4D"/>
    <w:rsid w:val="006D0C58"/>
    <w:rsid w:val="006D22A8"/>
    <w:rsid w:val="006D2E90"/>
    <w:rsid w:val="006D508E"/>
    <w:rsid w:val="006D52EF"/>
    <w:rsid w:val="006D583A"/>
    <w:rsid w:val="006D5BBE"/>
    <w:rsid w:val="006D7015"/>
    <w:rsid w:val="006E15FE"/>
    <w:rsid w:val="006E213F"/>
    <w:rsid w:val="006E2518"/>
    <w:rsid w:val="006E3327"/>
    <w:rsid w:val="006E423C"/>
    <w:rsid w:val="006E4F5B"/>
    <w:rsid w:val="006E50DF"/>
    <w:rsid w:val="006E56EA"/>
    <w:rsid w:val="006E5A84"/>
    <w:rsid w:val="006E6BB9"/>
    <w:rsid w:val="006E7C3B"/>
    <w:rsid w:val="006F109D"/>
    <w:rsid w:val="006F31DD"/>
    <w:rsid w:val="006F3595"/>
    <w:rsid w:val="006F4578"/>
    <w:rsid w:val="006F4AF5"/>
    <w:rsid w:val="006F4C8B"/>
    <w:rsid w:val="006F6340"/>
    <w:rsid w:val="006F704C"/>
    <w:rsid w:val="006F7937"/>
    <w:rsid w:val="006F796F"/>
    <w:rsid w:val="007035BD"/>
    <w:rsid w:val="00707AE3"/>
    <w:rsid w:val="00707F06"/>
    <w:rsid w:val="00711D8E"/>
    <w:rsid w:val="0071210E"/>
    <w:rsid w:val="00714EC2"/>
    <w:rsid w:val="00717AFC"/>
    <w:rsid w:val="00720EE8"/>
    <w:rsid w:val="0072318B"/>
    <w:rsid w:val="00723308"/>
    <w:rsid w:val="00724CA6"/>
    <w:rsid w:val="00725E4C"/>
    <w:rsid w:val="00726155"/>
    <w:rsid w:val="00730AB8"/>
    <w:rsid w:val="007318FA"/>
    <w:rsid w:val="00731EC6"/>
    <w:rsid w:val="00733C33"/>
    <w:rsid w:val="00733E28"/>
    <w:rsid w:val="00734C21"/>
    <w:rsid w:val="00735F42"/>
    <w:rsid w:val="00736699"/>
    <w:rsid w:val="0074197E"/>
    <w:rsid w:val="0074245B"/>
    <w:rsid w:val="0074271F"/>
    <w:rsid w:val="00742F3A"/>
    <w:rsid w:val="00743D92"/>
    <w:rsid w:val="00745C85"/>
    <w:rsid w:val="00752A64"/>
    <w:rsid w:val="00753204"/>
    <w:rsid w:val="007600DC"/>
    <w:rsid w:val="00761962"/>
    <w:rsid w:val="007625C0"/>
    <w:rsid w:val="00763707"/>
    <w:rsid w:val="00763AFC"/>
    <w:rsid w:val="00763B4E"/>
    <w:rsid w:val="00766566"/>
    <w:rsid w:val="007668E6"/>
    <w:rsid w:val="00772E01"/>
    <w:rsid w:val="00775E5A"/>
    <w:rsid w:val="00780D60"/>
    <w:rsid w:val="0078271A"/>
    <w:rsid w:val="00782A55"/>
    <w:rsid w:val="00783F98"/>
    <w:rsid w:val="00784307"/>
    <w:rsid w:val="00785724"/>
    <w:rsid w:val="007865FB"/>
    <w:rsid w:val="007866E6"/>
    <w:rsid w:val="00787C8F"/>
    <w:rsid w:val="00791096"/>
    <w:rsid w:val="00792350"/>
    <w:rsid w:val="00793C8D"/>
    <w:rsid w:val="0079629E"/>
    <w:rsid w:val="00796D4F"/>
    <w:rsid w:val="0079723C"/>
    <w:rsid w:val="007A012F"/>
    <w:rsid w:val="007A13FD"/>
    <w:rsid w:val="007A14A9"/>
    <w:rsid w:val="007A3263"/>
    <w:rsid w:val="007A5EC4"/>
    <w:rsid w:val="007B0073"/>
    <w:rsid w:val="007B1181"/>
    <w:rsid w:val="007B5135"/>
    <w:rsid w:val="007B52A6"/>
    <w:rsid w:val="007B530F"/>
    <w:rsid w:val="007B6108"/>
    <w:rsid w:val="007B6353"/>
    <w:rsid w:val="007B63A0"/>
    <w:rsid w:val="007B7569"/>
    <w:rsid w:val="007C0B26"/>
    <w:rsid w:val="007C0F35"/>
    <w:rsid w:val="007C286E"/>
    <w:rsid w:val="007C29E0"/>
    <w:rsid w:val="007C411C"/>
    <w:rsid w:val="007C4D97"/>
    <w:rsid w:val="007D10D2"/>
    <w:rsid w:val="007D2296"/>
    <w:rsid w:val="007D23C5"/>
    <w:rsid w:val="007D322F"/>
    <w:rsid w:val="007D3583"/>
    <w:rsid w:val="007D38F0"/>
    <w:rsid w:val="007D53B2"/>
    <w:rsid w:val="007D5D19"/>
    <w:rsid w:val="007E1AEA"/>
    <w:rsid w:val="007E20C4"/>
    <w:rsid w:val="007E2182"/>
    <w:rsid w:val="007E340B"/>
    <w:rsid w:val="007E4029"/>
    <w:rsid w:val="007E627D"/>
    <w:rsid w:val="007F12BB"/>
    <w:rsid w:val="007F1DA6"/>
    <w:rsid w:val="007F1E8A"/>
    <w:rsid w:val="007F4464"/>
    <w:rsid w:val="007F5686"/>
    <w:rsid w:val="007F573D"/>
    <w:rsid w:val="007F5ECF"/>
    <w:rsid w:val="007F6355"/>
    <w:rsid w:val="007F6AF4"/>
    <w:rsid w:val="007F7A0C"/>
    <w:rsid w:val="00800E75"/>
    <w:rsid w:val="00801122"/>
    <w:rsid w:val="00801568"/>
    <w:rsid w:val="00801629"/>
    <w:rsid w:val="00804B4D"/>
    <w:rsid w:val="008065D6"/>
    <w:rsid w:val="00810EA5"/>
    <w:rsid w:val="008117CB"/>
    <w:rsid w:val="00811921"/>
    <w:rsid w:val="00812F30"/>
    <w:rsid w:val="00816613"/>
    <w:rsid w:val="00824631"/>
    <w:rsid w:val="0082687F"/>
    <w:rsid w:val="00830A0D"/>
    <w:rsid w:val="00831B9E"/>
    <w:rsid w:val="00831C13"/>
    <w:rsid w:val="008337D1"/>
    <w:rsid w:val="008346A9"/>
    <w:rsid w:val="00835847"/>
    <w:rsid w:val="0083742F"/>
    <w:rsid w:val="00837E7F"/>
    <w:rsid w:val="008402FE"/>
    <w:rsid w:val="008414B7"/>
    <w:rsid w:val="008415C3"/>
    <w:rsid w:val="008415CE"/>
    <w:rsid w:val="00841DB5"/>
    <w:rsid w:val="008423D2"/>
    <w:rsid w:val="00842C2B"/>
    <w:rsid w:val="00843ABE"/>
    <w:rsid w:val="00846740"/>
    <w:rsid w:val="00847606"/>
    <w:rsid w:val="00855EC3"/>
    <w:rsid w:val="0086102D"/>
    <w:rsid w:val="00861337"/>
    <w:rsid w:val="00861DF9"/>
    <w:rsid w:val="0086464C"/>
    <w:rsid w:val="0086487F"/>
    <w:rsid w:val="00864919"/>
    <w:rsid w:val="00864EA5"/>
    <w:rsid w:val="0086598F"/>
    <w:rsid w:val="00865C28"/>
    <w:rsid w:val="008706B7"/>
    <w:rsid w:val="00870BE2"/>
    <w:rsid w:val="00873732"/>
    <w:rsid w:val="0087504B"/>
    <w:rsid w:val="0087650C"/>
    <w:rsid w:val="0087768A"/>
    <w:rsid w:val="00880AD4"/>
    <w:rsid w:val="00880FFD"/>
    <w:rsid w:val="0088206C"/>
    <w:rsid w:val="00882BDB"/>
    <w:rsid w:val="00882DDA"/>
    <w:rsid w:val="00883154"/>
    <w:rsid w:val="00883B76"/>
    <w:rsid w:val="00883E2C"/>
    <w:rsid w:val="008852C4"/>
    <w:rsid w:val="00885474"/>
    <w:rsid w:val="00887205"/>
    <w:rsid w:val="008907ED"/>
    <w:rsid w:val="00890993"/>
    <w:rsid w:val="00890F55"/>
    <w:rsid w:val="0089241A"/>
    <w:rsid w:val="00893647"/>
    <w:rsid w:val="00895B65"/>
    <w:rsid w:val="008960EF"/>
    <w:rsid w:val="00897DC2"/>
    <w:rsid w:val="008A02B8"/>
    <w:rsid w:val="008A114C"/>
    <w:rsid w:val="008A1CEB"/>
    <w:rsid w:val="008A328C"/>
    <w:rsid w:val="008A3F0B"/>
    <w:rsid w:val="008B06A1"/>
    <w:rsid w:val="008B1751"/>
    <w:rsid w:val="008B18CB"/>
    <w:rsid w:val="008B2AB6"/>
    <w:rsid w:val="008B4265"/>
    <w:rsid w:val="008B4D5A"/>
    <w:rsid w:val="008B5B74"/>
    <w:rsid w:val="008B5E74"/>
    <w:rsid w:val="008B6EC0"/>
    <w:rsid w:val="008B77AC"/>
    <w:rsid w:val="008C014B"/>
    <w:rsid w:val="008C06D4"/>
    <w:rsid w:val="008C36D7"/>
    <w:rsid w:val="008C6D27"/>
    <w:rsid w:val="008C7536"/>
    <w:rsid w:val="008C7A5C"/>
    <w:rsid w:val="008D0CB7"/>
    <w:rsid w:val="008D3782"/>
    <w:rsid w:val="008D4479"/>
    <w:rsid w:val="008D5F8D"/>
    <w:rsid w:val="008D6D89"/>
    <w:rsid w:val="008D7B52"/>
    <w:rsid w:val="008D7E13"/>
    <w:rsid w:val="008E286F"/>
    <w:rsid w:val="008E4EFB"/>
    <w:rsid w:val="008E555D"/>
    <w:rsid w:val="008E59BE"/>
    <w:rsid w:val="008E5C2D"/>
    <w:rsid w:val="008E7FE1"/>
    <w:rsid w:val="008F1384"/>
    <w:rsid w:val="008F2BA2"/>
    <w:rsid w:val="008F35FA"/>
    <w:rsid w:val="008F3C19"/>
    <w:rsid w:val="008F40BE"/>
    <w:rsid w:val="008F4EF4"/>
    <w:rsid w:val="008F70D1"/>
    <w:rsid w:val="00900C59"/>
    <w:rsid w:val="009010C0"/>
    <w:rsid w:val="009022F0"/>
    <w:rsid w:val="009023B7"/>
    <w:rsid w:val="00903565"/>
    <w:rsid w:val="009045FE"/>
    <w:rsid w:val="0090516D"/>
    <w:rsid w:val="0090772B"/>
    <w:rsid w:val="00910FB4"/>
    <w:rsid w:val="00914B5D"/>
    <w:rsid w:val="00914FC2"/>
    <w:rsid w:val="009160E7"/>
    <w:rsid w:val="009207C0"/>
    <w:rsid w:val="00922D1F"/>
    <w:rsid w:val="00924D7B"/>
    <w:rsid w:val="00924E7D"/>
    <w:rsid w:val="00926936"/>
    <w:rsid w:val="00926F3D"/>
    <w:rsid w:val="00927D1A"/>
    <w:rsid w:val="00927DEE"/>
    <w:rsid w:val="009312FA"/>
    <w:rsid w:val="00932A97"/>
    <w:rsid w:val="00933BAA"/>
    <w:rsid w:val="00935528"/>
    <w:rsid w:val="00935902"/>
    <w:rsid w:val="0093627D"/>
    <w:rsid w:val="009373AA"/>
    <w:rsid w:val="009400D1"/>
    <w:rsid w:val="009416E8"/>
    <w:rsid w:val="009459EE"/>
    <w:rsid w:val="00945DB7"/>
    <w:rsid w:val="00946131"/>
    <w:rsid w:val="009470D7"/>
    <w:rsid w:val="009474DE"/>
    <w:rsid w:val="00947BA2"/>
    <w:rsid w:val="00947C98"/>
    <w:rsid w:val="00952120"/>
    <w:rsid w:val="00952CE5"/>
    <w:rsid w:val="00952DF1"/>
    <w:rsid w:val="009536C6"/>
    <w:rsid w:val="00953819"/>
    <w:rsid w:val="0095433A"/>
    <w:rsid w:val="00955037"/>
    <w:rsid w:val="00956435"/>
    <w:rsid w:val="00957266"/>
    <w:rsid w:val="00960586"/>
    <w:rsid w:val="00960898"/>
    <w:rsid w:val="00960D04"/>
    <w:rsid w:val="00963416"/>
    <w:rsid w:val="00964197"/>
    <w:rsid w:val="00966BEC"/>
    <w:rsid w:val="00967121"/>
    <w:rsid w:val="00972675"/>
    <w:rsid w:val="00972E0C"/>
    <w:rsid w:val="00973139"/>
    <w:rsid w:val="00973F48"/>
    <w:rsid w:val="00974A73"/>
    <w:rsid w:val="0097528F"/>
    <w:rsid w:val="00975899"/>
    <w:rsid w:val="00975BCA"/>
    <w:rsid w:val="009778BD"/>
    <w:rsid w:val="009803B3"/>
    <w:rsid w:val="0098251B"/>
    <w:rsid w:val="00982EC0"/>
    <w:rsid w:val="00982EC9"/>
    <w:rsid w:val="009906FF"/>
    <w:rsid w:val="00990C61"/>
    <w:rsid w:val="00992898"/>
    <w:rsid w:val="00993063"/>
    <w:rsid w:val="00996C1C"/>
    <w:rsid w:val="00996D3F"/>
    <w:rsid w:val="00997DF8"/>
    <w:rsid w:val="009A0402"/>
    <w:rsid w:val="009A09EE"/>
    <w:rsid w:val="009A5E45"/>
    <w:rsid w:val="009A618C"/>
    <w:rsid w:val="009A761A"/>
    <w:rsid w:val="009B0763"/>
    <w:rsid w:val="009B12C4"/>
    <w:rsid w:val="009B24D4"/>
    <w:rsid w:val="009B3DB2"/>
    <w:rsid w:val="009B5958"/>
    <w:rsid w:val="009B5A8D"/>
    <w:rsid w:val="009B5AA9"/>
    <w:rsid w:val="009B7755"/>
    <w:rsid w:val="009C04F8"/>
    <w:rsid w:val="009C0721"/>
    <w:rsid w:val="009C0B84"/>
    <w:rsid w:val="009C0C18"/>
    <w:rsid w:val="009C1C9C"/>
    <w:rsid w:val="009C2454"/>
    <w:rsid w:val="009C2A2D"/>
    <w:rsid w:val="009C3856"/>
    <w:rsid w:val="009C41EC"/>
    <w:rsid w:val="009C504A"/>
    <w:rsid w:val="009C7185"/>
    <w:rsid w:val="009C7ED2"/>
    <w:rsid w:val="009D0878"/>
    <w:rsid w:val="009D1506"/>
    <w:rsid w:val="009D79C5"/>
    <w:rsid w:val="009E1619"/>
    <w:rsid w:val="009E266E"/>
    <w:rsid w:val="009E2FF2"/>
    <w:rsid w:val="009E5AAE"/>
    <w:rsid w:val="009E60BA"/>
    <w:rsid w:val="009F0668"/>
    <w:rsid w:val="009F0AA8"/>
    <w:rsid w:val="009F1130"/>
    <w:rsid w:val="009F13B2"/>
    <w:rsid w:val="009F22E5"/>
    <w:rsid w:val="009F2AAC"/>
    <w:rsid w:val="009F34FE"/>
    <w:rsid w:val="009F5235"/>
    <w:rsid w:val="009F6673"/>
    <w:rsid w:val="009F738C"/>
    <w:rsid w:val="009F77A0"/>
    <w:rsid w:val="009F7A01"/>
    <w:rsid w:val="00A008B1"/>
    <w:rsid w:val="00A030BC"/>
    <w:rsid w:val="00A03391"/>
    <w:rsid w:val="00A035C6"/>
    <w:rsid w:val="00A035F6"/>
    <w:rsid w:val="00A052C3"/>
    <w:rsid w:val="00A06CB2"/>
    <w:rsid w:val="00A111C2"/>
    <w:rsid w:val="00A115A0"/>
    <w:rsid w:val="00A12824"/>
    <w:rsid w:val="00A1537E"/>
    <w:rsid w:val="00A17C39"/>
    <w:rsid w:val="00A20B77"/>
    <w:rsid w:val="00A20C6C"/>
    <w:rsid w:val="00A20D73"/>
    <w:rsid w:val="00A221DD"/>
    <w:rsid w:val="00A22A43"/>
    <w:rsid w:val="00A23966"/>
    <w:rsid w:val="00A23B29"/>
    <w:rsid w:val="00A23F6F"/>
    <w:rsid w:val="00A24686"/>
    <w:rsid w:val="00A25C30"/>
    <w:rsid w:val="00A26253"/>
    <w:rsid w:val="00A30DB0"/>
    <w:rsid w:val="00A32A62"/>
    <w:rsid w:val="00A32D46"/>
    <w:rsid w:val="00A33D18"/>
    <w:rsid w:val="00A344EB"/>
    <w:rsid w:val="00A357AE"/>
    <w:rsid w:val="00A36740"/>
    <w:rsid w:val="00A36CC2"/>
    <w:rsid w:val="00A37AD0"/>
    <w:rsid w:val="00A37CC9"/>
    <w:rsid w:val="00A40710"/>
    <w:rsid w:val="00A40FF4"/>
    <w:rsid w:val="00A42083"/>
    <w:rsid w:val="00A42969"/>
    <w:rsid w:val="00A476BA"/>
    <w:rsid w:val="00A50511"/>
    <w:rsid w:val="00A50596"/>
    <w:rsid w:val="00A51708"/>
    <w:rsid w:val="00A51740"/>
    <w:rsid w:val="00A54517"/>
    <w:rsid w:val="00A5455A"/>
    <w:rsid w:val="00A56E7B"/>
    <w:rsid w:val="00A60DC5"/>
    <w:rsid w:val="00A648BA"/>
    <w:rsid w:val="00A6734E"/>
    <w:rsid w:val="00A7044D"/>
    <w:rsid w:val="00A7275A"/>
    <w:rsid w:val="00A73A37"/>
    <w:rsid w:val="00A73EF3"/>
    <w:rsid w:val="00A743CC"/>
    <w:rsid w:val="00A75204"/>
    <w:rsid w:val="00A83C5A"/>
    <w:rsid w:val="00A84177"/>
    <w:rsid w:val="00A8456E"/>
    <w:rsid w:val="00A84A00"/>
    <w:rsid w:val="00A867BF"/>
    <w:rsid w:val="00A8697F"/>
    <w:rsid w:val="00A869DC"/>
    <w:rsid w:val="00A8732E"/>
    <w:rsid w:val="00A87538"/>
    <w:rsid w:val="00A90041"/>
    <w:rsid w:val="00A91A3B"/>
    <w:rsid w:val="00A92A97"/>
    <w:rsid w:val="00A94184"/>
    <w:rsid w:val="00A9426D"/>
    <w:rsid w:val="00A958C3"/>
    <w:rsid w:val="00AA119A"/>
    <w:rsid w:val="00AA1BB3"/>
    <w:rsid w:val="00AA2A9D"/>
    <w:rsid w:val="00AA40E8"/>
    <w:rsid w:val="00AA4B5D"/>
    <w:rsid w:val="00AA6010"/>
    <w:rsid w:val="00AA627C"/>
    <w:rsid w:val="00AB11C0"/>
    <w:rsid w:val="00AB25E1"/>
    <w:rsid w:val="00AB4737"/>
    <w:rsid w:val="00AB64D6"/>
    <w:rsid w:val="00AB6AE5"/>
    <w:rsid w:val="00AB6DE8"/>
    <w:rsid w:val="00AC2452"/>
    <w:rsid w:val="00AC426F"/>
    <w:rsid w:val="00AC4729"/>
    <w:rsid w:val="00AC5BC9"/>
    <w:rsid w:val="00AC620D"/>
    <w:rsid w:val="00AC7497"/>
    <w:rsid w:val="00AC7915"/>
    <w:rsid w:val="00AD0477"/>
    <w:rsid w:val="00AD401A"/>
    <w:rsid w:val="00AD58FC"/>
    <w:rsid w:val="00AD5F0C"/>
    <w:rsid w:val="00AD622C"/>
    <w:rsid w:val="00AD6617"/>
    <w:rsid w:val="00AD6D18"/>
    <w:rsid w:val="00AD6D58"/>
    <w:rsid w:val="00AD79D0"/>
    <w:rsid w:val="00AD7A47"/>
    <w:rsid w:val="00AE1F76"/>
    <w:rsid w:val="00AE4D13"/>
    <w:rsid w:val="00AE60E6"/>
    <w:rsid w:val="00AE6E19"/>
    <w:rsid w:val="00AE7FDE"/>
    <w:rsid w:val="00AF08DE"/>
    <w:rsid w:val="00AF1370"/>
    <w:rsid w:val="00AF1D14"/>
    <w:rsid w:val="00AF216E"/>
    <w:rsid w:val="00AF2C06"/>
    <w:rsid w:val="00AF6321"/>
    <w:rsid w:val="00AF6730"/>
    <w:rsid w:val="00B025C7"/>
    <w:rsid w:val="00B02ACF"/>
    <w:rsid w:val="00B03092"/>
    <w:rsid w:val="00B061BE"/>
    <w:rsid w:val="00B06A5C"/>
    <w:rsid w:val="00B074B6"/>
    <w:rsid w:val="00B11279"/>
    <w:rsid w:val="00B129AC"/>
    <w:rsid w:val="00B13A4E"/>
    <w:rsid w:val="00B15EA6"/>
    <w:rsid w:val="00B1753F"/>
    <w:rsid w:val="00B2319C"/>
    <w:rsid w:val="00B243A8"/>
    <w:rsid w:val="00B249E5"/>
    <w:rsid w:val="00B2760F"/>
    <w:rsid w:val="00B32157"/>
    <w:rsid w:val="00B32E78"/>
    <w:rsid w:val="00B37F03"/>
    <w:rsid w:val="00B4090C"/>
    <w:rsid w:val="00B42B4F"/>
    <w:rsid w:val="00B4372F"/>
    <w:rsid w:val="00B43910"/>
    <w:rsid w:val="00B43C2F"/>
    <w:rsid w:val="00B43D3E"/>
    <w:rsid w:val="00B47376"/>
    <w:rsid w:val="00B50244"/>
    <w:rsid w:val="00B50DB4"/>
    <w:rsid w:val="00B51E05"/>
    <w:rsid w:val="00B51F11"/>
    <w:rsid w:val="00B5339B"/>
    <w:rsid w:val="00B5352F"/>
    <w:rsid w:val="00B53865"/>
    <w:rsid w:val="00B56238"/>
    <w:rsid w:val="00B56AE7"/>
    <w:rsid w:val="00B5784B"/>
    <w:rsid w:val="00B60C8F"/>
    <w:rsid w:val="00B610ED"/>
    <w:rsid w:val="00B61DC5"/>
    <w:rsid w:val="00B62644"/>
    <w:rsid w:val="00B637AE"/>
    <w:rsid w:val="00B6454F"/>
    <w:rsid w:val="00B649E5"/>
    <w:rsid w:val="00B65D84"/>
    <w:rsid w:val="00B67FD1"/>
    <w:rsid w:val="00B71DAB"/>
    <w:rsid w:val="00B76439"/>
    <w:rsid w:val="00B76A88"/>
    <w:rsid w:val="00B76DC0"/>
    <w:rsid w:val="00B7708E"/>
    <w:rsid w:val="00B823F0"/>
    <w:rsid w:val="00B8310A"/>
    <w:rsid w:val="00B865FC"/>
    <w:rsid w:val="00B904F6"/>
    <w:rsid w:val="00B91070"/>
    <w:rsid w:val="00B9237C"/>
    <w:rsid w:val="00B9376A"/>
    <w:rsid w:val="00B93CAA"/>
    <w:rsid w:val="00B94492"/>
    <w:rsid w:val="00B96EDA"/>
    <w:rsid w:val="00B97256"/>
    <w:rsid w:val="00BA0822"/>
    <w:rsid w:val="00BA413A"/>
    <w:rsid w:val="00BA4BA1"/>
    <w:rsid w:val="00BA5FD1"/>
    <w:rsid w:val="00BA609E"/>
    <w:rsid w:val="00BA69A8"/>
    <w:rsid w:val="00BA6F7E"/>
    <w:rsid w:val="00BB1FAA"/>
    <w:rsid w:val="00BB3EFA"/>
    <w:rsid w:val="00BC0EB3"/>
    <w:rsid w:val="00BC5604"/>
    <w:rsid w:val="00BC76D6"/>
    <w:rsid w:val="00BD00F5"/>
    <w:rsid w:val="00BD267F"/>
    <w:rsid w:val="00BD3399"/>
    <w:rsid w:val="00BD350E"/>
    <w:rsid w:val="00BD6B40"/>
    <w:rsid w:val="00BD70D0"/>
    <w:rsid w:val="00BD7450"/>
    <w:rsid w:val="00BD74D7"/>
    <w:rsid w:val="00BD7F4D"/>
    <w:rsid w:val="00BD7F7C"/>
    <w:rsid w:val="00BE05C9"/>
    <w:rsid w:val="00BE0D42"/>
    <w:rsid w:val="00BE10C1"/>
    <w:rsid w:val="00BE1E68"/>
    <w:rsid w:val="00BE2AD4"/>
    <w:rsid w:val="00BE3484"/>
    <w:rsid w:val="00BE4560"/>
    <w:rsid w:val="00BE49C6"/>
    <w:rsid w:val="00BE4C8F"/>
    <w:rsid w:val="00BE6C71"/>
    <w:rsid w:val="00BF1242"/>
    <w:rsid w:val="00BF48CA"/>
    <w:rsid w:val="00BF5CDA"/>
    <w:rsid w:val="00BF601B"/>
    <w:rsid w:val="00BF7DD7"/>
    <w:rsid w:val="00C03184"/>
    <w:rsid w:val="00C035DD"/>
    <w:rsid w:val="00C04E73"/>
    <w:rsid w:val="00C05959"/>
    <w:rsid w:val="00C05A71"/>
    <w:rsid w:val="00C05BE0"/>
    <w:rsid w:val="00C10AF5"/>
    <w:rsid w:val="00C11A4C"/>
    <w:rsid w:val="00C11B20"/>
    <w:rsid w:val="00C12023"/>
    <w:rsid w:val="00C124FA"/>
    <w:rsid w:val="00C14EF2"/>
    <w:rsid w:val="00C1532A"/>
    <w:rsid w:val="00C1666A"/>
    <w:rsid w:val="00C171AB"/>
    <w:rsid w:val="00C201CD"/>
    <w:rsid w:val="00C20EE6"/>
    <w:rsid w:val="00C21705"/>
    <w:rsid w:val="00C21870"/>
    <w:rsid w:val="00C2407C"/>
    <w:rsid w:val="00C24880"/>
    <w:rsid w:val="00C24CEE"/>
    <w:rsid w:val="00C26988"/>
    <w:rsid w:val="00C27722"/>
    <w:rsid w:val="00C27A57"/>
    <w:rsid w:val="00C32185"/>
    <w:rsid w:val="00C33715"/>
    <w:rsid w:val="00C340C8"/>
    <w:rsid w:val="00C3510F"/>
    <w:rsid w:val="00C35C8C"/>
    <w:rsid w:val="00C3714E"/>
    <w:rsid w:val="00C37BB4"/>
    <w:rsid w:val="00C40F2A"/>
    <w:rsid w:val="00C435B7"/>
    <w:rsid w:val="00C43FBB"/>
    <w:rsid w:val="00C45987"/>
    <w:rsid w:val="00C45DAC"/>
    <w:rsid w:val="00C47184"/>
    <w:rsid w:val="00C47FF1"/>
    <w:rsid w:val="00C5219B"/>
    <w:rsid w:val="00C53362"/>
    <w:rsid w:val="00C54840"/>
    <w:rsid w:val="00C563B3"/>
    <w:rsid w:val="00C57480"/>
    <w:rsid w:val="00C6340B"/>
    <w:rsid w:val="00C63E10"/>
    <w:rsid w:val="00C64A08"/>
    <w:rsid w:val="00C64F6A"/>
    <w:rsid w:val="00C6565B"/>
    <w:rsid w:val="00C73678"/>
    <w:rsid w:val="00C73740"/>
    <w:rsid w:val="00C73BE4"/>
    <w:rsid w:val="00C80A65"/>
    <w:rsid w:val="00C80EC3"/>
    <w:rsid w:val="00C823EF"/>
    <w:rsid w:val="00C8269C"/>
    <w:rsid w:val="00C85E1E"/>
    <w:rsid w:val="00C86220"/>
    <w:rsid w:val="00C8696A"/>
    <w:rsid w:val="00C86D2D"/>
    <w:rsid w:val="00C94C79"/>
    <w:rsid w:val="00C95364"/>
    <w:rsid w:val="00C95EEF"/>
    <w:rsid w:val="00C96CFB"/>
    <w:rsid w:val="00CA002F"/>
    <w:rsid w:val="00CA0D50"/>
    <w:rsid w:val="00CA121F"/>
    <w:rsid w:val="00CA2521"/>
    <w:rsid w:val="00CA2DA3"/>
    <w:rsid w:val="00CA3A1A"/>
    <w:rsid w:val="00CA4368"/>
    <w:rsid w:val="00CA4BC5"/>
    <w:rsid w:val="00CA566B"/>
    <w:rsid w:val="00CB04E3"/>
    <w:rsid w:val="00CB173E"/>
    <w:rsid w:val="00CB190F"/>
    <w:rsid w:val="00CB2208"/>
    <w:rsid w:val="00CB43DA"/>
    <w:rsid w:val="00CB479E"/>
    <w:rsid w:val="00CB6775"/>
    <w:rsid w:val="00CB695D"/>
    <w:rsid w:val="00CC13FE"/>
    <w:rsid w:val="00CC2CDC"/>
    <w:rsid w:val="00CC417D"/>
    <w:rsid w:val="00CC5479"/>
    <w:rsid w:val="00CC6A52"/>
    <w:rsid w:val="00CD1246"/>
    <w:rsid w:val="00CD2713"/>
    <w:rsid w:val="00CD3926"/>
    <w:rsid w:val="00CD397D"/>
    <w:rsid w:val="00CD5B7D"/>
    <w:rsid w:val="00CD5C51"/>
    <w:rsid w:val="00CE0394"/>
    <w:rsid w:val="00CE231A"/>
    <w:rsid w:val="00CE4A7C"/>
    <w:rsid w:val="00CE5C79"/>
    <w:rsid w:val="00CE723C"/>
    <w:rsid w:val="00CF1AF9"/>
    <w:rsid w:val="00CF560B"/>
    <w:rsid w:val="00CF58E2"/>
    <w:rsid w:val="00CF75B8"/>
    <w:rsid w:val="00CF7C54"/>
    <w:rsid w:val="00D00A2F"/>
    <w:rsid w:val="00D00D9C"/>
    <w:rsid w:val="00D01901"/>
    <w:rsid w:val="00D0261F"/>
    <w:rsid w:val="00D029D6"/>
    <w:rsid w:val="00D04B31"/>
    <w:rsid w:val="00D07945"/>
    <w:rsid w:val="00D12AC8"/>
    <w:rsid w:val="00D12E2D"/>
    <w:rsid w:val="00D131E2"/>
    <w:rsid w:val="00D1514F"/>
    <w:rsid w:val="00D1641A"/>
    <w:rsid w:val="00D176B8"/>
    <w:rsid w:val="00D17904"/>
    <w:rsid w:val="00D17B9E"/>
    <w:rsid w:val="00D24BD9"/>
    <w:rsid w:val="00D24C6B"/>
    <w:rsid w:val="00D24FD0"/>
    <w:rsid w:val="00D258DB"/>
    <w:rsid w:val="00D25A7C"/>
    <w:rsid w:val="00D26058"/>
    <w:rsid w:val="00D2689A"/>
    <w:rsid w:val="00D26E82"/>
    <w:rsid w:val="00D2717B"/>
    <w:rsid w:val="00D31E01"/>
    <w:rsid w:val="00D32151"/>
    <w:rsid w:val="00D332C8"/>
    <w:rsid w:val="00D337F6"/>
    <w:rsid w:val="00D34536"/>
    <w:rsid w:val="00D3553B"/>
    <w:rsid w:val="00D3625B"/>
    <w:rsid w:val="00D36299"/>
    <w:rsid w:val="00D37612"/>
    <w:rsid w:val="00D37C8C"/>
    <w:rsid w:val="00D41291"/>
    <w:rsid w:val="00D41C7A"/>
    <w:rsid w:val="00D42E65"/>
    <w:rsid w:val="00D44939"/>
    <w:rsid w:val="00D52477"/>
    <w:rsid w:val="00D533B1"/>
    <w:rsid w:val="00D547B5"/>
    <w:rsid w:val="00D557F8"/>
    <w:rsid w:val="00D55A42"/>
    <w:rsid w:val="00D56706"/>
    <w:rsid w:val="00D569C1"/>
    <w:rsid w:val="00D57F3C"/>
    <w:rsid w:val="00D61B68"/>
    <w:rsid w:val="00D648F8"/>
    <w:rsid w:val="00D65DC9"/>
    <w:rsid w:val="00D66020"/>
    <w:rsid w:val="00D70057"/>
    <w:rsid w:val="00D730B7"/>
    <w:rsid w:val="00D7337C"/>
    <w:rsid w:val="00D740DE"/>
    <w:rsid w:val="00D76024"/>
    <w:rsid w:val="00D76F40"/>
    <w:rsid w:val="00D778E5"/>
    <w:rsid w:val="00D80836"/>
    <w:rsid w:val="00D840B6"/>
    <w:rsid w:val="00D85A2B"/>
    <w:rsid w:val="00D870BE"/>
    <w:rsid w:val="00D8775E"/>
    <w:rsid w:val="00D87EF2"/>
    <w:rsid w:val="00D90BB5"/>
    <w:rsid w:val="00D90BC5"/>
    <w:rsid w:val="00D90BE6"/>
    <w:rsid w:val="00D91606"/>
    <w:rsid w:val="00D91B4B"/>
    <w:rsid w:val="00D94491"/>
    <w:rsid w:val="00D945F3"/>
    <w:rsid w:val="00D9502D"/>
    <w:rsid w:val="00D96192"/>
    <w:rsid w:val="00D961DE"/>
    <w:rsid w:val="00D97508"/>
    <w:rsid w:val="00DA1A2F"/>
    <w:rsid w:val="00DA3548"/>
    <w:rsid w:val="00DA3658"/>
    <w:rsid w:val="00DA44AE"/>
    <w:rsid w:val="00DA4A72"/>
    <w:rsid w:val="00DA6292"/>
    <w:rsid w:val="00DA6576"/>
    <w:rsid w:val="00DA682A"/>
    <w:rsid w:val="00DB09C5"/>
    <w:rsid w:val="00DB2CDB"/>
    <w:rsid w:val="00DB4AE3"/>
    <w:rsid w:val="00DB55F4"/>
    <w:rsid w:val="00DB634C"/>
    <w:rsid w:val="00DC03FE"/>
    <w:rsid w:val="00DC05C8"/>
    <w:rsid w:val="00DC0D0E"/>
    <w:rsid w:val="00DC1240"/>
    <w:rsid w:val="00DC1F81"/>
    <w:rsid w:val="00DC2D82"/>
    <w:rsid w:val="00DC2DFE"/>
    <w:rsid w:val="00DC3D0E"/>
    <w:rsid w:val="00DC55DC"/>
    <w:rsid w:val="00DC675C"/>
    <w:rsid w:val="00DC6901"/>
    <w:rsid w:val="00DD0622"/>
    <w:rsid w:val="00DD460B"/>
    <w:rsid w:val="00DD67CA"/>
    <w:rsid w:val="00DD6B6B"/>
    <w:rsid w:val="00DD6F30"/>
    <w:rsid w:val="00DD7043"/>
    <w:rsid w:val="00DD766B"/>
    <w:rsid w:val="00DE33C8"/>
    <w:rsid w:val="00DE5D8E"/>
    <w:rsid w:val="00DE7F0D"/>
    <w:rsid w:val="00DF2385"/>
    <w:rsid w:val="00DF3676"/>
    <w:rsid w:val="00DF533F"/>
    <w:rsid w:val="00DF5354"/>
    <w:rsid w:val="00DF6CDD"/>
    <w:rsid w:val="00DF7AC7"/>
    <w:rsid w:val="00E00435"/>
    <w:rsid w:val="00E04975"/>
    <w:rsid w:val="00E04C6C"/>
    <w:rsid w:val="00E065F4"/>
    <w:rsid w:val="00E066BE"/>
    <w:rsid w:val="00E07962"/>
    <w:rsid w:val="00E1018C"/>
    <w:rsid w:val="00E11437"/>
    <w:rsid w:val="00E11F5D"/>
    <w:rsid w:val="00E12CBE"/>
    <w:rsid w:val="00E212B5"/>
    <w:rsid w:val="00E228B9"/>
    <w:rsid w:val="00E22DFF"/>
    <w:rsid w:val="00E231E7"/>
    <w:rsid w:val="00E25074"/>
    <w:rsid w:val="00E25483"/>
    <w:rsid w:val="00E255EE"/>
    <w:rsid w:val="00E268DE"/>
    <w:rsid w:val="00E3145F"/>
    <w:rsid w:val="00E321CF"/>
    <w:rsid w:val="00E3262A"/>
    <w:rsid w:val="00E33EAC"/>
    <w:rsid w:val="00E34F03"/>
    <w:rsid w:val="00E36E9A"/>
    <w:rsid w:val="00E41B66"/>
    <w:rsid w:val="00E41FE5"/>
    <w:rsid w:val="00E438FB"/>
    <w:rsid w:val="00E448B4"/>
    <w:rsid w:val="00E44919"/>
    <w:rsid w:val="00E44F86"/>
    <w:rsid w:val="00E45F05"/>
    <w:rsid w:val="00E51349"/>
    <w:rsid w:val="00E53823"/>
    <w:rsid w:val="00E53D8B"/>
    <w:rsid w:val="00E5510E"/>
    <w:rsid w:val="00E55162"/>
    <w:rsid w:val="00E55674"/>
    <w:rsid w:val="00E55DD1"/>
    <w:rsid w:val="00E5750E"/>
    <w:rsid w:val="00E6071E"/>
    <w:rsid w:val="00E60767"/>
    <w:rsid w:val="00E62721"/>
    <w:rsid w:val="00E63299"/>
    <w:rsid w:val="00E63B55"/>
    <w:rsid w:val="00E6448B"/>
    <w:rsid w:val="00E66CA8"/>
    <w:rsid w:val="00E6772A"/>
    <w:rsid w:val="00E70A87"/>
    <w:rsid w:val="00E71B04"/>
    <w:rsid w:val="00E736F8"/>
    <w:rsid w:val="00E76A10"/>
    <w:rsid w:val="00E77C7F"/>
    <w:rsid w:val="00E845C3"/>
    <w:rsid w:val="00E84A2A"/>
    <w:rsid w:val="00E8514A"/>
    <w:rsid w:val="00E85520"/>
    <w:rsid w:val="00E858D7"/>
    <w:rsid w:val="00E85EEE"/>
    <w:rsid w:val="00E9052F"/>
    <w:rsid w:val="00E905CB"/>
    <w:rsid w:val="00E90CF0"/>
    <w:rsid w:val="00E91257"/>
    <w:rsid w:val="00E920AD"/>
    <w:rsid w:val="00E93B6C"/>
    <w:rsid w:val="00E9469F"/>
    <w:rsid w:val="00E950AD"/>
    <w:rsid w:val="00E95CC6"/>
    <w:rsid w:val="00E96016"/>
    <w:rsid w:val="00E97481"/>
    <w:rsid w:val="00E97BE7"/>
    <w:rsid w:val="00E97D15"/>
    <w:rsid w:val="00EA1234"/>
    <w:rsid w:val="00EA369A"/>
    <w:rsid w:val="00EA5E76"/>
    <w:rsid w:val="00EA6B57"/>
    <w:rsid w:val="00EA6C72"/>
    <w:rsid w:val="00EB0279"/>
    <w:rsid w:val="00EB1D03"/>
    <w:rsid w:val="00EB1F97"/>
    <w:rsid w:val="00EB276C"/>
    <w:rsid w:val="00EB3A33"/>
    <w:rsid w:val="00EB4FDF"/>
    <w:rsid w:val="00EB5CE0"/>
    <w:rsid w:val="00EB629E"/>
    <w:rsid w:val="00EC03CA"/>
    <w:rsid w:val="00EC12FE"/>
    <w:rsid w:val="00EC181F"/>
    <w:rsid w:val="00EC3B89"/>
    <w:rsid w:val="00EC76C6"/>
    <w:rsid w:val="00ED014A"/>
    <w:rsid w:val="00ED03D0"/>
    <w:rsid w:val="00ED258B"/>
    <w:rsid w:val="00ED5FAF"/>
    <w:rsid w:val="00ED7803"/>
    <w:rsid w:val="00ED79FC"/>
    <w:rsid w:val="00ED7AEC"/>
    <w:rsid w:val="00EE072F"/>
    <w:rsid w:val="00EE404B"/>
    <w:rsid w:val="00EE4AE3"/>
    <w:rsid w:val="00EE50C5"/>
    <w:rsid w:val="00EE68F7"/>
    <w:rsid w:val="00EE738B"/>
    <w:rsid w:val="00EE7473"/>
    <w:rsid w:val="00EE7A31"/>
    <w:rsid w:val="00EE7EC5"/>
    <w:rsid w:val="00EF2F78"/>
    <w:rsid w:val="00EF2FB2"/>
    <w:rsid w:val="00EF489B"/>
    <w:rsid w:val="00EF5268"/>
    <w:rsid w:val="00EF65A1"/>
    <w:rsid w:val="00EF7102"/>
    <w:rsid w:val="00EF72DC"/>
    <w:rsid w:val="00EF7341"/>
    <w:rsid w:val="00F0096D"/>
    <w:rsid w:val="00F02FF0"/>
    <w:rsid w:val="00F053BA"/>
    <w:rsid w:val="00F059B4"/>
    <w:rsid w:val="00F077F3"/>
    <w:rsid w:val="00F07F6A"/>
    <w:rsid w:val="00F1187A"/>
    <w:rsid w:val="00F12B42"/>
    <w:rsid w:val="00F12BB1"/>
    <w:rsid w:val="00F12F0F"/>
    <w:rsid w:val="00F14D29"/>
    <w:rsid w:val="00F14F46"/>
    <w:rsid w:val="00F17448"/>
    <w:rsid w:val="00F201D5"/>
    <w:rsid w:val="00F2124B"/>
    <w:rsid w:val="00F227E0"/>
    <w:rsid w:val="00F2402A"/>
    <w:rsid w:val="00F2502B"/>
    <w:rsid w:val="00F25FEE"/>
    <w:rsid w:val="00F27874"/>
    <w:rsid w:val="00F33014"/>
    <w:rsid w:val="00F33BBB"/>
    <w:rsid w:val="00F3457B"/>
    <w:rsid w:val="00F34AF4"/>
    <w:rsid w:val="00F42EB6"/>
    <w:rsid w:val="00F47813"/>
    <w:rsid w:val="00F501CD"/>
    <w:rsid w:val="00F506ED"/>
    <w:rsid w:val="00F50AA1"/>
    <w:rsid w:val="00F50BCF"/>
    <w:rsid w:val="00F50BFC"/>
    <w:rsid w:val="00F53CBA"/>
    <w:rsid w:val="00F53EFB"/>
    <w:rsid w:val="00F561DE"/>
    <w:rsid w:val="00F570B7"/>
    <w:rsid w:val="00F6044A"/>
    <w:rsid w:val="00F608A2"/>
    <w:rsid w:val="00F6348F"/>
    <w:rsid w:val="00F63C13"/>
    <w:rsid w:val="00F6492F"/>
    <w:rsid w:val="00F66A8C"/>
    <w:rsid w:val="00F70B59"/>
    <w:rsid w:val="00F71A52"/>
    <w:rsid w:val="00F76E05"/>
    <w:rsid w:val="00F77B06"/>
    <w:rsid w:val="00F80CF4"/>
    <w:rsid w:val="00F811CC"/>
    <w:rsid w:val="00F81FA7"/>
    <w:rsid w:val="00F820F3"/>
    <w:rsid w:val="00F82676"/>
    <w:rsid w:val="00F86D57"/>
    <w:rsid w:val="00F8721D"/>
    <w:rsid w:val="00F87EA7"/>
    <w:rsid w:val="00F90827"/>
    <w:rsid w:val="00F9170D"/>
    <w:rsid w:val="00F91A07"/>
    <w:rsid w:val="00F92A4A"/>
    <w:rsid w:val="00F9363C"/>
    <w:rsid w:val="00F943ED"/>
    <w:rsid w:val="00F94F6C"/>
    <w:rsid w:val="00F95BC6"/>
    <w:rsid w:val="00F95EFD"/>
    <w:rsid w:val="00F96BD8"/>
    <w:rsid w:val="00F9770D"/>
    <w:rsid w:val="00F97A36"/>
    <w:rsid w:val="00FA0677"/>
    <w:rsid w:val="00FA2C59"/>
    <w:rsid w:val="00FA2FE6"/>
    <w:rsid w:val="00FA3B28"/>
    <w:rsid w:val="00FA403F"/>
    <w:rsid w:val="00FA4257"/>
    <w:rsid w:val="00FA4701"/>
    <w:rsid w:val="00FA4FD0"/>
    <w:rsid w:val="00FA594F"/>
    <w:rsid w:val="00FA6311"/>
    <w:rsid w:val="00FA7189"/>
    <w:rsid w:val="00FB061B"/>
    <w:rsid w:val="00FB20A8"/>
    <w:rsid w:val="00FB313B"/>
    <w:rsid w:val="00FB45F0"/>
    <w:rsid w:val="00FB5C94"/>
    <w:rsid w:val="00FB7324"/>
    <w:rsid w:val="00FB772D"/>
    <w:rsid w:val="00FC05AF"/>
    <w:rsid w:val="00FC0B82"/>
    <w:rsid w:val="00FC11C6"/>
    <w:rsid w:val="00FC2F55"/>
    <w:rsid w:val="00FC2FAF"/>
    <w:rsid w:val="00FC4982"/>
    <w:rsid w:val="00FC4F75"/>
    <w:rsid w:val="00FD18F6"/>
    <w:rsid w:val="00FD2559"/>
    <w:rsid w:val="00FD3573"/>
    <w:rsid w:val="00FD3727"/>
    <w:rsid w:val="00FD445E"/>
    <w:rsid w:val="00FD47FF"/>
    <w:rsid w:val="00FD72EA"/>
    <w:rsid w:val="00FD74A0"/>
    <w:rsid w:val="00FE099E"/>
    <w:rsid w:val="00FE2068"/>
    <w:rsid w:val="00FE2677"/>
    <w:rsid w:val="00FE3981"/>
    <w:rsid w:val="00FE4A10"/>
    <w:rsid w:val="00FE69CE"/>
    <w:rsid w:val="00FE6B82"/>
    <w:rsid w:val="00FE7444"/>
    <w:rsid w:val="00FF0AD6"/>
    <w:rsid w:val="00FF0CF8"/>
    <w:rsid w:val="00FF1541"/>
    <w:rsid w:val="00FF1C67"/>
    <w:rsid w:val="00FF2912"/>
    <w:rsid w:val="00FF35B7"/>
    <w:rsid w:val="00FF3BEC"/>
    <w:rsid w:val="00FF50F7"/>
    <w:rsid w:val="00FF6636"/>
    <w:rsid w:val="00FF7329"/>
    <w:rsid w:val="00FF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5B2915D"/>
  <w15:docId w15:val="{3C7E904D-E21E-47F6-9709-26DB2EF52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E55674"/>
    <w:rPr>
      <w:sz w:val="24"/>
      <w:szCs w:val="24"/>
    </w:rPr>
  </w:style>
  <w:style w:type="paragraph" w:styleId="10">
    <w:name w:val="heading 1"/>
    <w:basedOn w:val="a1"/>
    <w:next w:val="a1"/>
    <w:link w:val="11"/>
    <w:qFormat/>
    <w:rsid w:val="00A75204"/>
    <w:pPr>
      <w:keepNext/>
      <w:keepLines/>
      <w:spacing w:before="360" w:after="36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0">
    <w:name w:val="heading 2"/>
    <w:basedOn w:val="a1"/>
    <w:next w:val="a1"/>
    <w:link w:val="21"/>
    <w:semiHidden/>
    <w:unhideWhenUsed/>
    <w:qFormat/>
    <w:rsid w:val="001E438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1"/>
    <w:next w:val="a1"/>
    <w:link w:val="31"/>
    <w:semiHidden/>
    <w:unhideWhenUsed/>
    <w:qFormat/>
    <w:rsid w:val="005A1A5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0">
    <w:name w:val="heading 4"/>
    <w:basedOn w:val="a1"/>
    <w:next w:val="a1"/>
    <w:link w:val="41"/>
    <w:semiHidden/>
    <w:unhideWhenUsed/>
    <w:qFormat/>
    <w:rsid w:val="005A1A5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semiHidden/>
    <w:unhideWhenUsed/>
    <w:qFormat/>
    <w:rsid w:val="006057B8"/>
    <w:pPr>
      <w:keepNext/>
      <w:keepLines/>
      <w:numPr>
        <w:ilvl w:val="4"/>
        <w:numId w:val="1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semiHidden/>
    <w:unhideWhenUsed/>
    <w:qFormat/>
    <w:rsid w:val="006057B8"/>
    <w:pPr>
      <w:keepNext/>
      <w:keepLines/>
      <w:numPr>
        <w:ilvl w:val="5"/>
        <w:numId w:val="1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semiHidden/>
    <w:unhideWhenUsed/>
    <w:qFormat/>
    <w:rsid w:val="006057B8"/>
    <w:pPr>
      <w:keepNext/>
      <w:keepLines/>
      <w:numPr>
        <w:ilvl w:val="6"/>
        <w:numId w:val="1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semiHidden/>
    <w:unhideWhenUsed/>
    <w:qFormat/>
    <w:rsid w:val="006057B8"/>
    <w:pPr>
      <w:keepNext/>
      <w:keepLines/>
      <w:numPr>
        <w:ilvl w:val="7"/>
        <w:numId w:val="1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semiHidden/>
    <w:unhideWhenUsed/>
    <w:qFormat/>
    <w:rsid w:val="006057B8"/>
    <w:pPr>
      <w:keepNext/>
      <w:keepLines/>
      <w:numPr>
        <w:ilvl w:val="8"/>
        <w:numId w:val="1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rsid w:val="00A75204"/>
    <w:rPr>
      <w:rFonts w:eastAsiaTheme="majorEastAsia" w:cstheme="majorBidi"/>
      <w:b/>
      <w:bCs/>
      <w:sz w:val="28"/>
      <w:szCs w:val="28"/>
    </w:rPr>
  </w:style>
  <w:style w:type="character" w:customStyle="1" w:styleId="21">
    <w:name w:val="Заголовок 2 Знак"/>
    <w:basedOn w:val="a2"/>
    <w:link w:val="20"/>
    <w:semiHidden/>
    <w:rsid w:val="001E43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1">
    <w:name w:val="Заголовок 3 Знак"/>
    <w:basedOn w:val="a2"/>
    <w:link w:val="30"/>
    <w:semiHidden/>
    <w:rsid w:val="005A1A5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1">
    <w:name w:val="Заголовок 4 Знак"/>
    <w:basedOn w:val="a2"/>
    <w:link w:val="40"/>
    <w:semiHidden/>
    <w:rsid w:val="005A1A5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2"/>
    <w:link w:val="5"/>
    <w:semiHidden/>
    <w:rsid w:val="006057B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2"/>
    <w:link w:val="6"/>
    <w:semiHidden/>
    <w:rsid w:val="006057B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2"/>
    <w:link w:val="7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2"/>
    <w:link w:val="8"/>
    <w:semiHidden/>
    <w:rsid w:val="006057B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2"/>
    <w:link w:val="9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table" w:styleId="a5">
    <w:name w:val="Table Grid"/>
    <w:basedOn w:val="a3"/>
    <w:rsid w:val="005B1A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Plain Text"/>
    <w:basedOn w:val="a1"/>
    <w:link w:val="a7"/>
    <w:rsid w:val="00330826"/>
    <w:rPr>
      <w:rFonts w:ascii="Courier New" w:hAnsi="Courier New"/>
      <w:sz w:val="20"/>
      <w:szCs w:val="20"/>
    </w:rPr>
  </w:style>
  <w:style w:type="character" w:customStyle="1" w:styleId="a7">
    <w:name w:val="Текст Знак"/>
    <w:link w:val="a6"/>
    <w:rsid w:val="00C73BE4"/>
    <w:rPr>
      <w:rFonts w:ascii="Courier New" w:hAnsi="Courier New"/>
    </w:rPr>
  </w:style>
  <w:style w:type="paragraph" w:customStyle="1" w:styleId="MTDisplayEquation">
    <w:name w:val="MTDisplayEquation"/>
    <w:basedOn w:val="a1"/>
    <w:next w:val="a1"/>
    <w:rsid w:val="00003328"/>
    <w:pPr>
      <w:tabs>
        <w:tab w:val="center" w:pos="4680"/>
        <w:tab w:val="right" w:pos="9360"/>
      </w:tabs>
    </w:pPr>
    <w:rPr>
      <w:sz w:val="28"/>
      <w:szCs w:val="28"/>
    </w:rPr>
  </w:style>
  <w:style w:type="paragraph" w:styleId="a8">
    <w:name w:val="footer"/>
    <w:basedOn w:val="a1"/>
    <w:link w:val="a9"/>
    <w:uiPriority w:val="99"/>
    <w:rsid w:val="00C171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890993"/>
    <w:rPr>
      <w:sz w:val="24"/>
      <w:szCs w:val="24"/>
    </w:rPr>
  </w:style>
  <w:style w:type="character" w:styleId="aa">
    <w:name w:val="page number"/>
    <w:basedOn w:val="a2"/>
    <w:rsid w:val="00C171AB"/>
  </w:style>
  <w:style w:type="paragraph" w:customStyle="1" w:styleId="ab">
    <w:name w:val="+Тит_Тема ВКР"/>
    <w:basedOn w:val="ac"/>
    <w:qFormat/>
    <w:rsid w:val="00A22A43"/>
    <w:pPr>
      <w:suppressAutoHyphens/>
    </w:pPr>
    <w:rPr>
      <w:b/>
      <w:sz w:val="32"/>
      <w:szCs w:val="36"/>
    </w:rPr>
  </w:style>
  <w:style w:type="paragraph" w:customStyle="1" w:styleId="ac">
    <w:name w:val="+Тит_Абзац по центру"/>
    <w:basedOn w:val="1-"/>
    <w:qFormat/>
    <w:rsid w:val="00A22A43"/>
    <w:pPr>
      <w:shd w:val="clear" w:color="auto" w:fill="FFFFFF"/>
      <w:spacing w:line="240" w:lineRule="auto"/>
      <w:ind w:firstLine="0"/>
      <w:jc w:val="center"/>
    </w:pPr>
    <w:rPr>
      <w:color w:val="000000"/>
    </w:rPr>
  </w:style>
  <w:style w:type="paragraph" w:customStyle="1" w:styleId="1-">
    <w:name w:val="+Абзац с отступом 1-ой строки"/>
    <w:qFormat/>
    <w:rsid w:val="00791096"/>
    <w:pPr>
      <w:spacing w:line="360" w:lineRule="auto"/>
      <w:ind w:firstLine="709"/>
      <w:jc w:val="both"/>
    </w:pPr>
    <w:rPr>
      <w:rFonts w:eastAsiaTheme="minorEastAsia"/>
      <w:sz w:val="28"/>
      <w:szCs w:val="28"/>
    </w:rPr>
  </w:style>
  <w:style w:type="paragraph" w:styleId="ad">
    <w:name w:val="Balloon Text"/>
    <w:basedOn w:val="a1"/>
    <w:link w:val="ae"/>
    <w:rsid w:val="00DC1F81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rsid w:val="00DC1F81"/>
    <w:rPr>
      <w:rFonts w:ascii="Tahoma" w:hAnsi="Tahoma" w:cs="Tahoma"/>
      <w:sz w:val="16"/>
      <w:szCs w:val="16"/>
    </w:rPr>
  </w:style>
  <w:style w:type="character" w:styleId="af">
    <w:name w:val="Hyperlink"/>
    <w:uiPriority w:val="99"/>
    <w:rsid w:val="00ED258B"/>
    <w:rPr>
      <w:color w:val="0000FF"/>
      <w:u w:val="single"/>
    </w:rPr>
  </w:style>
  <w:style w:type="paragraph" w:styleId="af0">
    <w:name w:val="header"/>
    <w:basedOn w:val="a1"/>
    <w:link w:val="af1"/>
    <w:rsid w:val="00890993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rsid w:val="00890993"/>
    <w:rPr>
      <w:sz w:val="24"/>
      <w:szCs w:val="24"/>
    </w:rPr>
  </w:style>
  <w:style w:type="paragraph" w:styleId="af2">
    <w:name w:val="List Paragraph"/>
    <w:link w:val="af3"/>
    <w:uiPriority w:val="34"/>
    <w:qFormat/>
    <w:rsid w:val="00DD6B6B"/>
    <w:pPr>
      <w:ind w:left="709"/>
      <w:contextualSpacing/>
    </w:pPr>
    <w:rPr>
      <w:sz w:val="28"/>
      <w:szCs w:val="24"/>
    </w:rPr>
  </w:style>
  <w:style w:type="character" w:customStyle="1" w:styleId="af3">
    <w:name w:val="Абзац списка Знак"/>
    <w:basedOn w:val="a2"/>
    <w:link w:val="af2"/>
    <w:uiPriority w:val="34"/>
    <w:rsid w:val="00DD6B6B"/>
    <w:rPr>
      <w:sz w:val="28"/>
      <w:szCs w:val="24"/>
    </w:rPr>
  </w:style>
  <w:style w:type="paragraph" w:styleId="af4">
    <w:name w:val="Subtitle"/>
    <w:basedOn w:val="a1"/>
    <w:next w:val="a1"/>
    <w:link w:val="af5"/>
    <w:qFormat/>
    <w:rsid w:val="008852C4"/>
    <w:pPr>
      <w:numPr>
        <w:ilvl w:val="1"/>
      </w:numPr>
      <w:spacing w:before="240" w:line="360" w:lineRule="auto"/>
      <w:ind w:firstLine="709"/>
      <w:jc w:val="both"/>
    </w:pPr>
    <w:rPr>
      <w:rFonts w:eastAsiaTheme="majorEastAsia" w:cstheme="majorBidi"/>
      <w:b/>
      <w:iCs/>
      <w:spacing w:val="15"/>
      <w:sz w:val="28"/>
    </w:rPr>
  </w:style>
  <w:style w:type="character" w:customStyle="1" w:styleId="af5">
    <w:name w:val="Подзаголовок Знак"/>
    <w:basedOn w:val="a2"/>
    <w:link w:val="af4"/>
    <w:rsid w:val="008852C4"/>
    <w:rPr>
      <w:rFonts w:eastAsiaTheme="majorEastAsia" w:cstheme="majorBidi"/>
      <w:b/>
      <w:iCs/>
      <w:spacing w:val="15"/>
      <w:sz w:val="28"/>
      <w:szCs w:val="24"/>
    </w:rPr>
  </w:style>
  <w:style w:type="paragraph" w:styleId="af6">
    <w:name w:val="TOC Heading"/>
    <w:basedOn w:val="10"/>
    <w:next w:val="a1"/>
    <w:uiPriority w:val="39"/>
    <w:unhideWhenUsed/>
    <w:qFormat/>
    <w:rsid w:val="00F82676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paragraph" w:styleId="12">
    <w:name w:val="toc 1"/>
    <w:basedOn w:val="13"/>
    <w:next w:val="a1"/>
    <w:autoRedefine/>
    <w:uiPriority w:val="39"/>
    <w:qFormat/>
    <w:rsid w:val="003B5E88"/>
    <w:rPr>
      <w:noProof/>
    </w:rPr>
  </w:style>
  <w:style w:type="paragraph" w:customStyle="1" w:styleId="13">
    <w:name w:val="+Оглавление 1"/>
    <w:qFormat/>
    <w:rsid w:val="00060795"/>
    <w:pPr>
      <w:tabs>
        <w:tab w:val="right" w:leader="dot" w:pos="9356"/>
      </w:tabs>
      <w:spacing w:line="360" w:lineRule="auto"/>
    </w:pPr>
    <w:rPr>
      <w:rFonts w:eastAsiaTheme="majorEastAsia"/>
      <w:sz w:val="28"/>
      <w:szCs w:val="28"/>
      <w:lang w:eastAsia="en-US"/>
    </w:rPr>
  </w:style>
  <w:style w:type="paragraph" w:styleId="22">
    <w:name w:val="toc 2"/>
    <w:basedOn w:val="23"/>
    <w:next w:val="a1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23">
    <w:name w:val="+Оглавление 2"/>
    <w:basedOn w:val="13"/>
    <w:next w:val="a1"/>
    <w:qFormat/>
    <w:rsid w:val="00CF75B8"/>
    <w:pPr>
      <w:ind w:left="284"/>
    </w:pPr>
  </w:style>
  <w:style w:type="paragraph" w:styleId="32">
    <w:name w:val="toc 3"/>
    <w:basedOn w:val="33"/>
    <w:next w:val="a1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33">
    <w:name w:val="+Оглавление 3"/>
    <w:basedOn w:val="13"/>
    <w:next w:val="a1"/>
    <w:qFormat/>
    <w:rsid w:val="00CF75B8"/>
    <w:pPr>
      <w:ind w:left="567"/>
    </w:pPr>
  </w:style>
  <w:style w:type="paragraph" w:styleId="af7">
    <w:name w:val="footnote text"/>
    <w:basedOn w:val="a1"/>
    <w:link w:val="af8"/>
    <w:rsid w:val="001E4383"/>
    <w:rPr>
      <w:sz w:val="20"/>
      <w:szCs w:val="20"/>
    </w:rPr>
  </w:style>
  <w:style w:type="character" w:customStyle="1" w:styleId="af8">
    <w:name w:val="Текст сноски Знак"/>
    <w:basedOn w:val="a2"/>
    <w:link w:val="af7"/>
    <w:rsid w:val="001E4383"/>
  </w:style>
  <w:style w:type="character" w:styleId="af9">
    <w:name w:val="footnote reference"/>
    <w:basedOn w:val="a2"/>
    <w:rsid w:val="001E4383"/>
    <w:rPr>
      <w:vertAlign w:val="superscript"/>
    </w:rPr>
  </w:style>
  <w:style w:type="character" w:customStyle="1" w:styleId="apple-converted-space">
    <w:name w:val="apple-converted-space"/>
    <w:basedOn w:val="a2"/>
    <w:rsid w:val="00914FC2"/>
  </w:style>
  <w:style w:type="character" w:customStyle="1" w:styleId="pubnames">
    <w:name w:val="pub_names"/>
    <w:basedOn w:val="a2"/>
    <w:rsid w:val="00914FC2"/>
  </w:style>
  <w:style w:type="paragraph" w:styleId="afa">
    <w:name w:val="Body Text"/>
    <w:basedOn w:val="a1"/>
    <w:link w:val="afb"/>
    <w:unhideWhenUsed/>
    <w:rsid w:val="00707AE3"/>
    <w:pPr>
      <w:jc w:val="center"/>
    </w:pPr>
    <w:rPr>
      <w:szCs w:val="20"/>
    </w:rPr>
  </w:style>
  <w:style w:type="character" w:customStyle="1" w:styleId="afb">
    <w:name w:val="Основной текст Знак"/>
    <w:basedOn w:val="a2"/>
    <w:link w:val="afa"/>
    <w:rsid w:val="00707AE3"/>
    <w:rPr>
      <w:sz w:val="24"/>
    </w:rPr>
  </w:style>
  <w:style w:type="paragraph" w:customStyle="1" w:styleId="afc">
    <w:name w:val="+ЗАГОЛОВОК по центру"/>
    <w:next w:val="1-"/>
    <w:link w:val="afd"/>
    <w:qFormat/>
    <w:rsid w:val="00B53865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caps/>
      <w:sz w:val="28"/>
      <w:szCs w:val="28"/>
    </w:rPr>
  </w:style>
  <w:style w:type="character" w:customStyle="1" w:styleId="afd">
    <w:name w:val="+ЗАГОЛОВОК по центру Знак"/>
    <w:basedOn w:val="11"/>
    <w:link w:val="afc"/>
    <w:rsid w:val="00B53865"/>
    <w:rPr>
      <w:rFonts w:eastAsiaTheme="majorEastAsia" w:cstheme="majorBidi"/>
      <w:b/>
      <w:bCs/>
      <w:caps/>
      <w:sz w:val="28"/>
      <w:szCs w:val="28"/>
    </w:rPr>
  </w:style>
  <w:style w:type="paragraph" w:customStyle="1" w:styleId="-">
    <w:name w:val="+№ - Название рисунка"/>
    <w:basedOn w:val="1-"/>
    <w:next w:val="1-"/>
    <w:link w:val="-0"/>
    <w:qFormat/>
    <w:rsid w:val="00D26E82"/>
    <w:pPr>
      <w:keepLines/>
      <w:suppressAutoHyphens/>
      <w:spacing w:before="120" w:after="240" w:line="240" w:lineRule="auto"/>
      <w:ind w:firstLine="0"/>
      <w:jc w:val="center"/>
    </w:pPr>
  </w:style>
  <w:style w:type="character" w:customStyle="1" w:styleId="-0">
    <w:name w:val="+№ - Название рисунка Знак"/>
    <w:basedOn w:val="a2"/>
    <w:link w:val="-"/>
    <w:rsid w:val="00D26E82"/>
    <w:rPr>
      <w:rFonts w:eastAsiaTheme="minorEastAsia"/>
      <w:sz w:val="28"/>
      <w:szCs w:val="28"/>
    </w:rPr>
  </w:style>
  <w:style w:type="paragraph" w:customStyle="1" w:styleId="-1">
    <w:name w:val="+№ - Название таблицы"/>
    <w:basedOn w:val="1-"/>
    <w:next w:val="a1"/>
    <w:link w:val="-2"/>
    <w:qFormat/>
    <w:rsid w:val="00432856"/>
    <w:pPr>
      <w:keepNext/>
      <w:keepLines/>
      <w:suppressAutoHyphens/>
      <w:spacing w:before="120" w:after="120" w:line="240" w:lineRule="auto"/>
      <w:ind w:firstLine="0"/>
      <w:jc w:val="left"/>
    </w:pPr>
  </w:style>
  <w:style w:type="character" w:customStyle="1" w:styleId="-2">
    <w:name w:val="+№ - Название таблицы Знак"/>
    <w:basedOn w:val="a2"/>
    <w:link w:val="-1"/>
    <w:rsid w:val="00432856"/>
    <w:rPr>
      <w:rFonts w:eastAsiaTheme="minorEastAsia"/>
      <w:sz w:val="28"/>
      <w:szCs w:val="28"/>
    </w:rPr>
  </w:style>
  <w:style w:type="paragraph" w:customStyle="1" w:styleId="a0">
    <w:name w:val="+Список использованных источников"/>
    <w:basedOn w:val="af2"/>
    <w:link w:val="afe"/>
    <w:qFormat/>
    <w:rsid w:val="00634A0E"/>
    <w:pPr>
      <w:numPr>
        <w:numId w:val="15"/>
      </w:numPr>
      <w:tabs>
        <w:tab w:val="left" w:pos="1134"/>
      </w:tabs>
      <w:spacing w:line="360" w:lineRule="auto"/>
      <w:ind w:left="0" w:firstLine="709"/>
      <w:jc w:val="both"/>
    </w:pPr>
    <w:rPr>
      <w:szCs w:val="28"/>
    </w:rPr>
  </w:style>
  <w:style w:type="character" w:customStyle="1" w:styleId="afe">
    <w:name w:val="+Список использованных источников Знак"/>
    <w:basedOn w:val="af3"/>
    <w:link w:val="a0"/>
    <w:rsid w:val="00634A0E"/>
    <w:rPr>
      <w:sz w:val="28"/>
      <w:szCs w:val="28"/>
    </w:rPr>
  </w:style>
  <w:style w:type="paragraph" w:customStyle="1" w:styleId="1">
    <w:name w:val="+Заголовок 1 уровня"/>
    <w:next w:val="1-"/>
    <w:qFormat/>
    <w:rsid w:val="004836C2"/>
    <w:pPr>
      <w:keepNext/>
      <w:keepLines/>
      <w:pageBreakBefore/>
      <w:numPr>
        <w:numId w:val="32"/>
      </w:numPr>
      <w:suppressAutoHyphens/>
      <w:spacing w:after="120" w:line="360" w:lineRule="auto"/>
      <w:outlineLvl w:val="0"/>
    </w:pPr>
    <w:rPr>
      <w:rFonts w:eastAsiaTheme="minorEastAsia"/>
      <w:b/>
      <w:sz w:val="28"/>
      <w:szCs w:val="28"/>
    </w:rPr>
  </w:style>
  <w:style w:type="paragraph" w:customStyle="1" w:styleId="2">
    <w:name w:val="+Заголовок 2 уровня"/>
    <w:basedOn w:val="1"/>
    <w:next w:val="1-"/>
    <w:qFormat/>
    <w:rsid w:val="004836C2"/>
    <w:pPr>
      <w:pageBreakBefore w:val="0"/>
      <w:numPr>
        <w:ilvl w:val="1"/>
      </w:numPr>
      <w:spacing w:after="0"/>
      <w:outlineLvl w:val="1"/>
    </w:pPr>
  </w:style>
  <w:style w:type="paragraph" w:customStyle="1" w:styleId="3">
    <w:name w:val="+Заголовок 3 уровня"/>
    <w:basedOn w:val="2"/>
    <w:next w:val="1-"/>
    <w:qFormat/>
    <w:rsid w:val="00F3457B"/>
    <w:pPr>
      <w:numPr>
        <w:ilvl w:val="2"/>
      </w:numPr>
      <w:outlineLvl w:val="2"/>
    </w:pPr>
  </w:style>
  <w:style w:type="paragraph" w:customStyle="1" w:styleId="4">
    <w:name w:val="+Заголовок 4 уровня"/>
    <w:basedOn w:val="3"/>
    <w:next w:val="1-"/>
    <w:qFormat/>
    <w:rsid w:val="00B53865"/>
    <w:pPr>
      <w:numPr>
        <w:ilvl w:val="3"/>
      </w:numPr>
      <w:outlineLvl w:val="3"/>
    </w:pPr>
    <w:rPr>
      <w:lang w:val="en-US"/>
    </w:rPr>
  </w:style>
  <w:style w:type="paragraph" w:styleId="42">
    <w:name w:val="toc 4"/>
    <w:basedOn w:val="43"/>
    <w:next w:val="a1"/>
    <w:autoRedefine/>
    <w:uiPriority w:val="39"/>
    <w:rsid w:val="00FF0CF8"/>
  </w:style>
  <w:style w:type="paragraph" w:customStyle="1" w:styleId="43">
    <w:name w:val="+Оглавление 4"/>
    <w:basedOn w:val="13"/>
    <w:next w:val="a1"/>
    <w:qFormat/>
    <w:rsid w:val="00FD445E"/>
    <w:pPr>
      <w:ind w:left="851"/>
    </w:pPr>
  </w:style>
  <w:style w:type="paragraph" w:customStyle="1" w:styleId="aff">
    <w:name w:val="+Заголовки"/>
    <w:basedOn w:val="a1"/>
    <w:next w:val="a1"/>
    <w:rsid w:val="00051597"/>
    <w:pPr>
      <w:spacing w:line="360" w:lineRule="auto"/>
      <w:ind w:firstLine="709"/>
    </w:pPr>
    <w:rPr>
      <w:rFonts w:eastAsiaTheme="minorEastAsia"/>
      <w:bCs/>
      <w:color w:val="365F91" w:themeColor="accent1" w:themeShade="BF"/>
      <w:sz w:val="28"/>
      <w:szCs w:val="28"/>
    </w:rPr>
  </w:style>
  <w:style w:type="paragraph" w:customStyle="1" w:styleId="24">
    <w:name w:val="+Приложение Заголовок 2"/>
    <w:next w:val="1-"/>
    <w:qFormat/>
    <w:rsid w:val="00D07945"/>
    <w:pPr>
      <w:keepNext/>
      <w:keepLines/>
      <w:suppressAutoHyphens/>
      <w:spacing w:line="360" w:lineRule="auto"/>
      <w:ind w:firstLine="709"/>
      <w:outlineLvl w:val="1"/>
    </w:pPr>
    <w:rPr>
      <w:rFonts w:eastAsiaTheme="minorEastAsia"/>
      <w:b/>
      <w:sz w:val="28"/>
      <w:szCs w:val="28"/>
    </w:rPr>
  </w:style>
  <w:style w:type="paragraph" w:customStyle="1" w:styleId="100">
    <w:name w:val="Стиль _абзац с отступом 1 строки + По центру Первая строка:  0 см"/>
    <w:basedOn w:val="1-"/>
    <w:rsid w:val="00051597"/>
    <w:pPr>
      <w:ind w:firstLine="0"/>
      <w:jc w:val="center"/>
    </w:pPr>
    <w:rPr>
      <w:rFonts w:eastAsia="Times New Roman"/>
      <w:szCs w:val="20"/>
    </w:rPr>
  </w:style>
  <w:style w:type="paragraph" w:customStyle="1" w:styleId="aff0">
    <w:name w:val="+ЗаголРеферСодерж"/>
    <w:basedOn w:val="ac"/>
    <w:next w:val="1-"/>
    <w:qFormat/>
    <w:rsid w:val="003B5E88"/>
    <w:pPr>
      <w:pageBreakBefore/>
      <w:spacing w:after="240"/>
    </w:pPr>
    <w:rPr>
      <w:b/>
      <w:caps/>
    </w:rPr>
  </w:style>
  <w:style w:type="paragraph" w:customStyle="1" w:styleId="aff1">
    <w:name w:val="+Текст в таблице"/>
    <w:basedOn w:val="1-"/>
    <w:qFormat/>
    <w:rsid w:val="00F33BBB"/>
    <w:pPr>
      <w:spacing w:line="240" w:lineRule="auto"/>
      <w:ind w:firstLine="0"/>
      <w:jc w:val="left"/>
    </w:pPr>
  </w:style>
  <w:style w:type="paragraph" w:customStyle="1" w:styleId="aff2">
    <w:name w:val="+ПРИЛОЖЕНИЕ А и Загол. на сл. строке"/>
    <w:basedOn w:val="afc"/>
    <w:next w:val="1-"/>
    <w:rsid w:val="00310318"/>
    <w:rPr>
      <w:bCs w:val="0"/>
      <w:caps w:val="0"/>
    </w:rPr>
  </w:style>
  <w:style w:type="paragraph" w:customStyle="1" w:styleId="aff3">
    <w:name w:val="Стиль +ПРИЛОЖЕНИЕ А + не все прописные"/>
    <w:basedOn w:val="a1"/>
    <w:rsid w:val="001B409D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51">
    <w:name w:val="toc 5"/>
    <w:basedOn w:val="a1"/>
    <w:next w:val="a1"/>
    <w:autoRedefine/>
    <w:rsid w:val="009F6673"/>
    <w:pPr>
      <w:spacing w:after="100"/>
      <w:ind w:left="960"/>
    </w:pPr>
  </w:style>
  <w:style w:type="numbering" w:customStyle="1" w:styleId="a">
    <w:name w:val="+Список автонумер заголовков"/>
    <w:uiPriority w:val="99"/>
    <w:rsid w:val="004836C2"/>
    <w:pPr>
      <w:numPr>
        <w:numId w:val="24"/>
      </w:numPr>
    </w:pPr>
  </w:style>
  <w:style w:type="paragraph" w:customStyle="1" w:styleId="aff4">
    <w:name w:val="+КлючСловаРеферат"/>
    <w:basedOn w:val="1-"/>
    <w:qFormat/>
    <w:rsid w:val="002C7753"/>
    <w:pPr>
      <w:suppressAutoHyphens/>
      <w:spacing w:before="360" w:after="240"/>
    </w:pPr>
    <w:rPr>
      <w: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1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kyLine\Downloads\SHablon_oformlenija_VKR_2022_5_6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BEF35CA-0AF3-4564-A8D2-6FFFC06BFD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SHablon_oformlenija_VKR_2022_5_6.dotm</Template>
  <TotalTime>2633</TotalTime>
  <Pages>44</Pages>
  <Words>6921</Words>
  <Characters>39453</Characters>
  <Application>Microsoft Office Word</Application>
  <DocSecurity>0</DocSecurity>
  <Lines>328</Lines>
  <Paragraphs>92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46</vt:i4>
      </vt:variant>
    </vt:vector>
  </HeadingPairs>
  <TitlesOfParts>
    <vt:vector size="47" baseType="lpstr">
      <vt:lpstr/>
      <vt:lpstr>Введение</vt:lpstr>
      <vt:lpstr>Внешнее описание программного комплекса</vt:lpstr>
      <vt:lpstr>    Название ПС, основное назначение и цель разработки</vt:lpstr>
      <vt:lpstr>    Разработка диаграммы PDOM и словаря данных</vt:lpstr>
      <vt:lpstr>    Таблица описания объектов, классов, атрибутов</vt:lpstr>
      <vt:lpstr>    Таблица описания ролей и зависимостей</vt:lpstr>
      <vt:lpstr>Моделирование функциональной спецификации ПС</vt:lpstr>
      <vt:lpstr>    Диаграмма вариантов использования</vt:lpstr>
      <vt:lpstr>    Таблица описания актёров системы</vt:lpstr>
      <vt:lpstr>    Таблицы вариантов использования</vt:lpstr>
      <vt:lpstr>    Таблицы с детальными описаниями вариантов использования</vt:lpstr>
      <vt:lpstr>Документирование спецификации качества программного средства</vt:lpstr>
      <vt:lpstr>    Нефункциональные требования к системе</vt:lpstr>
      <vt:lpstr>    Спецификация качества системы (критерии качества, примитивы качества)</vt:lpstr>
      <vt:lpstr>        Критерии качества системы</vt:lpstr>
      <vt:lpstr>        Примитивы качества</vt:lpstr>
      <vt:lpstr>    Требования к качеству</vt:lpstr>
      <vt:lpstr>    Обратные требования</vt:lpstr>
      <vt:lpstr>    Отложенные требования</vt:lpstr>
      <vt:lpstr>    Матрица зависимости требований</vt:lpstr>
      <vt:lpstr>Функциональное моделирование архитектуры ПС</vt:lpstr>
      <vt:lpstr>    Контекстная диаграмма</vt:lpstr>
      <vt:lpstr>    Описание контекстной диаграммы</vt:lpstr>
      <vt:lpstr>    Иерархия диаграмм</vt:lpstr>
      <vt:lpstr>    Диаграмма первого уровня</vt:lpstr>
      <vt:lpstr>    Диаграммы второго уровня</vt:lpstr>
      <vt:lpstr>    Диаграммы третьего уровня</vt:lpstr>
      <vt:lpstr>    Подробный расчет коэффициентов декомпозиции и сбалансированности для каждой диаг</vt:lpstr>
      <vt:lpstr>    Описание функциональных блоков</vt:lpstr>
      <vt:lpstr>    Описание интерфейсных дуг</vt:lpstr>
      <vt:lpstr>    Таблица связностей</vt:lpstr>
      <vt:lpstr/>
      <vt:lpstr>Диаграмма потоков данных</vt:lpstr>
      <vt:lpstr>    Диаграмма первого уровня</vt:lpstr>
      <vt:lpstr>    Диаграммы второго уровня</vt:lpstr>
      <vt:lpstr>    Диаграммы третьего уровня</vt:lpstr>
      <vt:lpstr>    Таблица внешних сущностей</vt:lpstr>
      <vt:lpstr>    Таблица подсистем и процессов</vt:lpstr>
      <vt:lpstr>    Таблица накопителей данных</vt:lpstr>
      <vt:lpstr>    Таблица потоков данных</vt:lpstr>
      <vt:lpstr>    Таблица трассировки требований</vt:lpstr>
      <vt:lpstr>Объектно-ориентированное проектирование ПС</vt:lpstr>
      <vt:lpstr>    Диаграмма классов</vt:lpstr>
      <vt:lpstr>    Таблица с детальным описанием для каждого класса</vt:lpstr>
      <vt:lpstr>    Полная диаграмма последовательностей</vt:lpstr>
      <vt:lpstr>Заключение</vt:lpstr>
    </vt:vector>
  </TitlesOfParts>
  <Company>ssau</Company>
  <LinksUpToDate>false</LinksUpToDate>
  <CharactersWithSpaces>46282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Руслан Фазылов</dc:creator>
  <cp:lastModifiedBy>Руслан Фазылов</cp:lastModifiedBy>
  <cp:revision>37</cp:revision>
  <cp:lastPrinted>2024-01-02T14:58:00Z</cp:lastPrinted>
  <dcterms:created xsi:type="dcterms:W3CDTF">2023-12-07T04:55:00Z</dcterms:created>
  <dcterms:modified xsi:type="dcterms:W3CDTF">2024-01-02T15:29:00Z</dcterms:modified>
</cp:coreProperties>
</file>